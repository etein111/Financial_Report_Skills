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BD2491">
      <w:pPr>
        <w:pStyle w:val="71"/>
        <w:overflowPunct w:val="0"/>
        <w:rPr>
          <w:rFonts w:eastAsia="楷体_GB2312" w:cs="Calibri"/>
          <w:sz w:val="16"/>
        </w:rPr>
      </w:pPr>
    </w:p>
    <w:tbl>
      <w:tblPr>
        <w:tblStyle w:val="13"/>
        <w:tblpPr w:vertAnchor="page" w:horzAnchor="page" w:tblpX="469" w:tblpY="858"/>
        <w:tblOverlap w:val="never"/>
        <w:tblW w:w="10740"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26"/>
        <w:gridCol w:w="4152"/>
        <w:gridCol w:w="1987"/>
        <w:gridCol w:w="1224"/>
        <w:gridCol w:w="3188"/>
        <w:gridCol w:w="189"/>
      </w:tblGrid>
      <w:tr w14:paraId="42E78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265" w:type="dxa"/>
            <w:gridSpan w:val="3"/>
            <w:tcMar>
              <w:top w:w="60" w:type="dxa"/>
              <w:left w:w="120" w:type="dxa"/>
            </w:tcMar>
          </w:tcPr>
          <w:p w14:paraId="5E30AB5C">
            <w:pPr>
              <w:pStyle w:val="119"/>
              <w:overflowPunct w:val="0"/>
              <w:rPr>
                <w:rFonts w:eastAsia="楷体_GB2312" w:cs="Calibri"/>
                <w:color w:val="FFFFFF" w:themeColor="background1"/>
                <w:sz w:val="21"/>
                <w:szCs w:val="21"/>
                <w:lang w:eastAsia="zh-CN"/>
                <w14:textFill>
                  <w14:solidFill>
                    <w14:schemeClr w14:val="bg1"/>
                  </w14:solidFill>
                </w14:textFill>
              </w:rPr>
            </w:pPr>
            <w:r>
              <w:rPr>
                <w:rFonts w:eastAsia="楷体_GB2312" w:cs="Calibri"/>
                <w:color w:val="FFFFFF" w:themeColor="background1"/>
                <w:sz w:val="21"/>
                <w:szCs w:val="21"/>
                <w:lang w:eastAsia="zh-CN"/>
                <w14:textFill>
                  <w14:solidFill>
                    <w14:schemeClr w14:val="bg1"/>
                  </w14:solidFill>
                </w14:textFill>
              </w:rPr>
              <w:t>[Table_Main]</w:t>
            </w:r>
          </w:p>
        </w:tc>
        <w:tc>
          <w:tcPr>
            <w:tcW w:w="1224" w:type="dxa"/>
            <w:vAlign w:val="center"/>
          </w:tcPr>
          <w:p w14:paraId="0C2ADCB7">
            <w:pPr>
              <w:pStyle w:val="24"/>
              <w:framePr w:wrap="auto" w:vAnchor="margin" w:hAnchor="text" w:xAlign="left" w:yAlign="inline"/>
              <w:overflowPunct w:val="0"/>
              <w:rPr>
                <w:rFonts w:eastAsia="楷体_GB2312" w:cs="Calibri"/>
                <w:highlight w:val="yellow"/>
              </w:rPr>
            </w:pPr>
          </w:p>
        </w:tc>
        <w:tc>
          <w:tcPr>
            <w:tcW w:w="3188" w:type="dxa"/>
          </w:tcPr>
          <w:p w14:paraId="6362085C">
            <w:pPr>
              <w:pStyle w:val="23"/>
              <w:framePr w:wrap="auto" w:vAnchor="margin" w:hAnchor="text" w:xAlign="left" w:yAlign="inline"/>
              <w:overflowPunct w:val="0"/>
              <w:rPr>
                <w:rFonts w:eastAsia="楷体_GB2312" w:cs="Calibri"/>
                <w:highlight w:val="yellow"/>
              </w:rPr>
            </w:pPr>
          </w:p>
        </w:tc>
      </w:tr>
      <w:tr w14:paraId="69274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265" w:type="dxa"/>
            <w:gridSpan w:val="3"/>
            <w:tcMar>
              <w:top w:w="60" w:type="dxa"/>
              <w:left w:w="119" w:type="dxa"/>
              <w:right w:w="0" w:type="dxa"/>
            </w:tcMar>
            <w:vAlign w:val="center"/>
          </w:tcPr>
          <w:p w14:paraId="483AF67C">
            <w:pPr>
              <w:pStyle w:val="24"/>
              <w:framePr w:wrap="auto" w:vAnchor="margin" w:hAnchor="text" w:xAlign="left" w:yAlign="inline"/>
              <w:overflowPunct w:val="0"/>
              <w:rPr>
                <w:rFonts w:eastAsia="楷体_GB2312" w:cs="Calibri"/>
                <w:b w:val="0"/>
                <w:sz w:val="16"/>
                <w:lang w:eastAsia="zh-CN"/>
              </w:rPr>
            </w:pPr>
            <w:r>
              <w:rPr>
                <w:rFonts w:eastAsia="楷体_GB2312" w:cs="Calibri"/>
                <w:b w:val="0"/>
                <w:sz w:val="16"/>
                <w:lang w:eastAsia="zh-CN"/>
              </w:rPr>
              <w:t>研究报告Research Report</w:t>
            </w:r>
          </w:p>
        </w:tc>
        <w:tc>
          <w:tcPr>
            <w:tcW w:w="4412" w:type="dxa"/>
            <w:gridSpan w:val="2"/>
          </w:tcPr>
          <w:p w14:paraId="190ED5A8">
            <w:pPr>
              <w:pStyle w:val="119"/>
              <w:overflowPunct w:val="0"/>
              <w:rPr>
                <w:rFonts w:eastAsia="楷体_GB2312" w:cs="Calibri"/>
                <w:sz w:val="16"/>
                <w:szCs w:val="16"/>
                <w:lang w:eastAsia="zh-CN"/>
              </w:rPr>
            </w:pPr>
          </w:p>
        </w:tc>
      </w:tr>
      <w:tr w14:paraId="673B5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265" w:type="dxa"/>
            <w:gridSpan w:val="3"/>
            <w:tcMar>
              <w:top w:w="60" w:type="dxa"/>
              <w:left w:w="119" w:type="dxa"/>
              <w:right w:w="0" w:type="dxa"/>
            </w:tcMar>
            <w:vAlign w:val="center"/>
          </w:tcPr>
          <w:p w14:paraId="22426750">
            <w:pPr>
              <w:pStyle w:val="24"/>
              <w:framePr w:wrap="auto" w:vAnchor="margin" w:hAnchor="text" w:xAlign="left" w:yAlign="inline"/>
              <w:overflowPunct w:val="0"/>
              <w:rPr>
                <w:rFonts w:eastAsia="楷体_GB2312" w:cs="Calibri"/>
                <w:b w:val="0"/>
                <w:sz w:val="20"/>
                <w:szCs w:val="20"/>
              </w:rPr>
            </w:pPr>
            <w:r>
              <w:rPr>
                <w:rFonts w:ascii="Calibri" w:eastAsia="楷体_GB2312"/>
                <w:b w:val="0"/>
                <w:i w:val="0"/>
                <w:color w:val="215E99"/>
                <w:sz w:val="16"/>
              </w:rPr>
              <w:t>3 Apr 2026</w:t>
            </w:r>
          </w:p>
        </w:tc>
        <w:tc>
          <w:tcPr>
            <w:tcW w:w="4412" w:type="dxa"/>
            <w:gridSpan w:val="2"/>
          </w:tcPr>
          <w:p w14:paraId="68823BC1">
            <w:pPr>
              <w:pStyle w:val="119"/>
              <w:overflowPunct w:val="0"/>
              <w:rPr>
                <w:rFonts w:eastAsia="楷体_GB2312" w:cs="Calibri"/>
                <w:sz w:val="16"/>
                <w:szCs w:val="16"/>
                <w:lang w:eastAsia="zh-CN"/>
              </w:rPr>
            </w:pPr>
          </w:p>
        </w:tc>
      </w:tr>
      <w:tr w14:paraId="3B284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677" w:type="dxa"/>
            <w:gridSpan w:val="5"/>
            <w:tcMar>
              <w:top w:w="60" w:type="dxa"/>
              <w:left w:w="119" w:type="dxa"/>
              <w:right w:w="0" w:type="dxa"/>
            </w:tcMar>
          </w:tcPr>
          <w:p w14:paraId="6A8CEB35">
            <w:pPr>
              <w:pStyle w:val="23"/>
              <w:framePr w:wrap="auto" w:vAnchor="margin" w:hAnchor="text" w:xAlign="left" w:yAlign="inline"/>
              <w:overflowPunct w:val="0"/>
              <w:jc w:val="left"/>
              <w:rPr>
                <w:rFonts w:eastAsia="楷体_GB2312" w:cs="Calibri"/>
                <w:sz w:val="40"/>
                <w:szCs w:val="40"/>
                <w:lang w:eastAsia="zh-CN"/>
              </w:rPr>
            </w:pPr>
          </w:p>
        </w:tc>
      </w:tr>
      <w:tr w14:paraId="07992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677" w:type="dxa"/>
            <w:gridSpan w:val="5"/>
            <w:tcMar>
              <w:top w:w="60" w:type="dxa"/>
              <w:left w:w="119" w:type="dxa"/>
              <w:right w:w="0" w:type="dxa"/>
            </w:tcMar>
          </w:tcPr>
          <w:p w14:paraId="140B1108">
            <w:pPr>
              <w:pStyle w:val="23"/>
              <w:framePr w:wrap="auto" w:vAnchor="margin" w:hAnchor="text" w:xAlign="left" w:yAlign="inline"/>
              <w:overflowPunct w:val="0"/>
              <w:jc w:val="left"/>
              <w:rPr>
                <w:rFonts w:eastAsia="楷体_GB2312" w:cs="Calibri"/>
                <w:sz w:val="40"/>
                <w:szCs w:val="40"/>
                <w:lang w:eastAsia="zh-CN"/>
              </w:rPr>
            </w:pPr>
            <w:r>
              <w:rPr>
                <w:rFonts w:ascii="Calibri" w:eastAsia="楷体_GB2312"/>
                <w:b/>
                <w:i w:val="0"/>
                <w:color w:val="215E99"/>
                <w:sz w:val="40"/>
              </w:rPr>
              <w:t>威胜控股Wasion Holdings(3393 HK)</w:t>
            </w:r>
          </w:p>
        </w:tc>
      </w:tr>
      <w:tr w14:paraId="241E8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27" w:hRule="exact"/>
        </w:trPr>
        <w:tc>
          <w:tcPr>
            <w:tcW w:w="10677" w:type="dxa"/>
            <w:gridSpan w:val="5"/>
            <w:tcMar>
              <w:top w:w="60" w:type="dxa"/>
              <w:left w:w="119" w:type="dxa"/>
              <w:right w:w="0" w:type="dxa"/>
            </w:tcMar>
          </w:tcPr>
          <w:p w14:paraId="1A749B24">
            <w:pPr>
              <w:pStyle w:val="122"/>
              <w:overflowPunct w:val="0"/>
              <w:spacing w:line="360" w:lineRule="exact"/>
              <w:rPr>
                <w:rFonts w:eastAsia="楷体_GB2312" w:cs="Calibri"/>
                <w:b w:val="0"/>
                <w:color w:val="23558C"/>
                <w:lang w:eastAsia="zh-CN"/>
              </w:rPr>
            </w:pPr>
            <w:r>
              <w:rPr>
                <w:rFonts w:ascii="Calibri" w:eastAsia="楷体_GB2312"/>
                <w:b w:val="0"/>
                <w:i w:val="0"/>
                <w:color w:val="215E99"/>
                <w:sz w:val="32"/>
              </w:rPr>
              <w:t>首次覆盖：配网投资与AI算力双轮驱动，能源计量龙头再启航</w:t>
            </w:r>
          </w:p>
          <w:p w14:paraId="06707AAA">
            <w:pPr>
              <w:pStyle w:val="119"/>
              <w:overflowPunct w:val="0"/>
              <w:rPr>
                <w:rFonts w:eastAsia="楷体_GB2312" w:cs="Calibri"/>
                <w:b w:val="0"/>
                <w:color w:val="23558C"/>
                <w:lang w:eastAsia="zh-CN"/>
              </w:rPr>
            </w:pPr>
            <w:r>
              <w:rPr>
                <w:rFonts w:ascii="Calibri" w:eastAsia="楷体_GB2312"/>
                <w:b w:val="0"/>
                <w:i w:val="0"/>
                <w:color w:val="215E99"/>
                <w:sz w:val="28"/>
                <w:szCs w:val="18"/>
              </w:rPr>
              <w:t>Dual-Driven by Distribution Network Investment and AI Computing Power, the Energy Metering Leader Sets Sail Again: Initiation</w:t>
            </w:r>
          </w:p>
        </w:tc>
      </w:tr>
      <w:tr w14:paraId="12541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453" w:hRule="atLeast"/>
        </w:trPr>
        <w:tc>
          <w:tcPr>
            <w:tcW w:w="10677" w:type="dxa"/>
            <w:gridSpan w:val="5"/>
            <w:tcMar>
              <w:top w:w="60" w:type="dxa"/>
              <w:left w:w="119" w:type="dxa"/>
              <w:right w:w="0" w:type="dxa"/>
            </w:tcMar>
          </w:tcPr>
          <w:p w14:paraId="419F2B7C">
            <w:pPr>
              <w:pStyle w:val="23"/>
              <w:framePr w:wrap="auto" w:vAnchor="margin" w:hAnchor="text" w:xAlign="left" w:yAlign="inline"/>
              <w:overflowPunct w:val="0"/>
              <w:rPr>
                <w:rFonts w:eastAsia="楷体_GB2312" w:cs="Calibri"/>
                <w:szCs w:val="24"/>
                <w:lang w:eastAsia="zh-CN"/>
              </w:rPr>
            </w:pPr>
          </w:p>
        </w:tc>
      </w:tr>
      <w:tr w14:paraId="6DD8C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677" w:type="dxa"/>
            <w:gridSpan w:val="5"/>
            <w:tcMar>
              <w:left w:w="119" w:type="dxa"/>
            </w:tcMar>
          </w:tcPr>
          <w:p w14:paraId="3EB982B9">
            <w:pPr>
              <w:pStyle w:val="23"/>
              <w:framePr w:wrap="auto" w:vAnchor="margin" w:hAnchor="text" w:xAlign="left" w:yAlign="inline"/>
              <w:overflowPunct w:val="0"/>
              <w:rPr>
                <w:rFonts w:eastAsia="楷体_GB2312" w:cs="Calibri"/>
              </w:rPr>
            </w:pPr>
          </w:p>
        </w:tc>
      </w:tr>
      <w:tr w14:paraId="692D6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Before w:val="1"/>
          <w:wBefore w:w="63" w:type="dxa"/>
          <w:trHeight w:val="227" w:hRule="atLeast"/>
        </w:trPr>
        <w:tc>
          <w:tcPr>
            <w:tcW w:w="4152" w:type="dxa"/>
            <w:tcMar>
              <w:left w:w="57" w:type="dxa"/>
            </w:tcMar>
          </w:tcPr>
          <w:tbl>
            <w:tblPr>
              <w:tblStyle w:val="13"/>
              <w:tblW w:w="4071"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14:paraId="5ABABD72">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right w:val="nil"/>
                  </w:tcBorders>
                </w:tcPr>
                <w:p w14:paraId="2F61EC80">
                  <w:pPr>
                    <w:pStyle w:val="47"/>
                    <w:framePr w:wrap="auto" w:vAnchor="margin" w:hAnchor="text" w:yAlign="inline"/>
                    <w:overflowPunct w:val="0"/>
                    <w:rPr>
                      <w:rFonts w:eastAsia="楷体_GB2312" w:cs="Calibri"/>
                      <w:sz w:val="21"/>
                      <w:szCs w:val="21"/>
                    </w:rPr>
                  </w:pPr>
                  <w:r>
                    <w:rPr>
                      <w:rFonts w:eastAsia="楷体_GB2312" w:cs="Calibri"/>
                      <w:color w:val="FFFFFF" w:themeColor="background1"/>
                      <w:sz w:val="21"/>
                      <w:szCs w:val="21"/>
                      <w14:textFill>
                        <w14:solidFill>
                          <w14:schemeClr w14:val="bg1"/>
                        </w14:solidFill>
                      </w14:textFill>
                    </w:rPr>
                    <w:t>[Table_Info]</w:t>
                  </w:r>
                </w:p>
              </w:tc>
            </w:tr>
            <w:tr w14:paraId="0407E23F">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shd w:val="clear" w:color="auto" w:fill="23558C"/>
                  <w:tcMar>
                    <w:left w:w="0" w:type="dxa"/>
                  </w:tcMar>
                </w:tcPr>
                <w:p w14:paraId="49029B2D">
                  <w:pPr>
                    <w:pStyle w:val="46"/>
                    <w:framePr w:wrap="auto" w:vAnchor="margin" w:hAnchor="text" w:yAlign="inline"/>
                    <w:overflowPunct w:val="0"/>
                    <w:ind w:right="85" w:firstLine="85"/>
                    <w:jc w:val="center"/>
                    <w:rPr>
                      <w:rFonts w:eastAsia="楷体_GB2312" w:cs="Calibri"/>
                      <w:i/>
                      <w:sz w:val="19"/>
                      <w:szCs w:val="19"/>
                    </w:rPr>
                  </w:pPr>
                  <w:r>
                    <w:rPr>
                      <w:rFonts w:ascii="Calibri" w:eastAsia="楷体_GB2312"/>
                      <w:b/>
                      <w:i/>
                      <w:color w:val="FFFFFF"/>
                      <w:sz w:val="19"/>
                      <w:szCs w:val="19"/>
                    </w:rPr>
                    <w:t>首次覆盖优于大市Initiate with OUTPERFORM</w:t>
                  </w:r>
                </w:p>
              </w:tc>
            </w:tr>
            <w:tr w14:paraId="546034C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14:paraId="3D7F36A5">
                  <w:pPr>
                    <w:pStyle w:val="46"/>
                    <w:framePr w:wrap="auto" w:vAnchor="margin" w:hAnchor="text" w:yAlign="inline"/>
                    <w:overflowPunct w:val="0"/>
                    <w:ind w:right="85" w:firstLine="85"/>
                    <w:rPr>
                      <w:rFonts w:eastAsia="楷体_GB2312" w:cs="Calibri"/>
                    </w:rPr>
                  </w:pPr>
                </w:p>
              </w:tc>
            </w:tr>
            <w:tr w14:paraId="0EB6FC9F">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09D59229">
                  <w:pPr>
                    <w:pStyle w:val="46"/>
                    <w:framePr w:wrap="auto" w:vAnchor="margin" w:hAnchor="text" w:yAlign="inline"/>
                    <w:overflowPunct w:val="0"/>
                    <w:ind w:right="85" w:firstLine="85"/>
                    <w:rPr>
                      <w:rFonts w:eastAsia="楷体_GB2312" w:cs="Calibri"/>
                      <w:b w:val="0"/>
                    </w:rPr>
                  </w:pPr>
                  <w:r>
                    <w:rPr>
                      <w:rFonts w:eastAsia="楷体_GB2312" w:cs="Calibri"/>
                      <w:b w:val="0"/>
                    </w:rPr>
                    <w:t>评级</w:t>
                  </w:r>
                </w:p>
              </w:tc>
              <w:tc>
                <w:tcPr>
                  <w:tcW w:w="2347" w:type="dxa"/>
                </w:tcPr>
                <w:p w14:paraId="6154D688">
                  <w:pPr>
                    <w:pStyle w:val="44"/>
                    <w:framePr w:wrap="auto" w:vAnchor="margin" w:hAnchor="text" w:yAlign="inline"/>
                    <w:overflowPunct w:val="0"/>
                    <w:ind w:right="85" w:firstLine="85"/>
                    <w:rPr>
                      <w:rFonts w:eastAsia="楷体_GB2312" w:cs="Calibri"/>
                    </w:rPr>
                  </w:pPr>
                  <w:r>
                    <w:rPr>
                      <w:rFonts w:ascii="Calibri" w:eastAsia="楷体_GB2312"/>
                      <w:b w:val="0"/>
                      <w:i w:val="0"/>
                      <w:color w:val="215E99"/>
                      <w:sz w:val="16"/>
                    </w:rPr>
                    <w:t>OUTPERFORM</w:t>
                  </w:r>
                </w:p>
              </w:tc>
            </w:tr>
            <w:tr w14:paraId="09D06AF5">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1D0611BE">
                  <w:pPr>
                    <w:pStyle w:val="46"/>
                    <w:framePr w:wrap="auto" w:vAnchor="margin" w:hAnchor="text" w:yAlign="inline"/>
                    <w:overflowPunct w:val="0"/>
                    <w:ind w:right="85" w:firstLine="85"/>
                    <w:rPr>
                      <w:rFonts w:eastAsia="楷体_GB2312" w:cs="Calibri"/>
                      <w:b w:val="0"/>
                    </w:rPr>
                  </w:pPr>
                  <w:r>
                    <w:rPr>
                      <w:rFonts w:eastAsia="楷体_GB2312" w:cs="Calibri"/>
                      <w:b w:val="0"/>
                    </w:rPr>
                    <w:t>现价</w:t>
                  </w:r>
                </w:p>
              </w:tc>
              <w:tc>
                <w:tcPr>
                  <w:tcW w:w="2347" w:type="dxa"/>
                </w:tcPr>
                <w:p w14:paraId="0CE35F6C">
                  <w:pPr>
                    <w:pStyle w:val="44"/>
                    <w:framePr w:wrap="auto" w:vAnchor="margin" w:hAnchor="text" w:yAlign="inline"/>
                    <w:overflowPunct w:val="0"/>
                    <w:ind w:right="85" w:firstLine="85"/>
                    <w:rPr>
                      <w:rFonts w:eastAsia="楷体_GB2312" w:cs="Calibri"/>
                    </w:rPr>
                  </w:pPr>
                  <w:r>
                    <w:rPr>
                      <w:rFonts w:ascii="Calibri" w:eastAsia="楷体_GB2312"/>
                      <w:b w:val="0"/>
                      <w:i w:val="0"/>
                      <w:color w:val="215E99"/>
                      <w:sz w:val="16"/>
                    </w:rPr>
                    <w:t>28.18</w:t>
                  </w:r>
                </w:p>
              </w:tc>
            </w:tr>
            <w:tr w14:paraId="1A95565A">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1BA3FFBD">
                  <w:pPr>
                    <w:pStyle w:val="46"/>
                    <w:framePr w:wrap="auto" w:vAnchor="margin" w:hAnchor="text" w:yAlign="inline"/>
                    <w:overflowPunct w:val="0"/>
                    <w:ind w:right="85" w:firstLine="85"/>
                    <w:rPr>
                      <w:rFonts w:eastAsia="楷体_GB2312" w:cs="Calibri"/>
                      <w:b w:val="0"/>
                    </w:rPr>
                  </w:pPr>
                  <w:r>
                    <w:rPr>
                      <w:rFonts w:eastAsia="楷体_GB2312" w:cs="Calibri"/>
                      <w:b w:val="0"/>
                    </w:rPr>
                    <w:t>目标价</w:t>
                  </w:r>
                </w:p>
              </w:tc>
              <w:tc>
                <w:tcPr>
                  <w:tcW w:w="2347" w:type="dxa"/>
                </w:tcPr>
                <w:p w14:paraId="7D96BB1E">
                  <w:pPr>
                    <w:pStyle w:val="44"/>
                    <w:framePr w:wrap="auto" w:vAnchor="margin" w:hAnchor="text" w:yAlign="inline"/>
                    <w:overflowPunct w:val="0"/>
                    <w:ind w:right="85" w:firstLine="85"/>
                    <w:rPr>
                      <w:rFonts w:eastAsia="楷体_GB2312" w:cs="Calibri"/>
                    </w:rPr>
                  </w:pPr>
                  <w:r>
                    <w:rPr>
                      <w:rFonts w:ascii="Calibri" w:eastAsia="楷体_GB2312"/>
                      <w:b w:val="0"/>
                      <w:i w:val="0"/>
                      <w:color w:val="215E99"/>
                      <w:sz w:val="16"/>
                    </w:rPr>
                    <w:t>40.94</w:t>
                  </w:r>
                </w:p>
              </w:tc>
            </w:tr>
            <w:tr w14:paraId="579835C3">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E1E7643">
                  <w:pPr>
                    <w:pStyle w:val="46"/>
                    <w:framePr w:wrap="auto" w:vAnchor="margin" w:hAnchor="text" w:yAlign="inline"/>
                    <w:overflowPunct w:val="0"/>
                    <w:ind w:right="85" w:firstLine="85"/>
                    <w:rPr>
                      <w:rFonts w:eastAsia="楷体_GB2312" w:cs="Calibri"/>
                      <w:b w:val="0"/>
                    </w:rPr>
                  </w:pPr>
                  <w:r>
                    <w:rPr>
                      <w:rFonts w:eastAsia="楷体_GB2312" w:cs="Calibri"/>
                      <w:b w:val="0"/>
                    </w:rPr>
                    <w:t>市值</w:t>
                  </w:r>
                </w:p>
              </w:tc>
              <w:tc>
                <w:tcPr>
                  <w:tcW w:w="2347" w:type="dxa"/>
                </w:tcPr>
                <w:p w14:paraId="21ABD1B1">
                  <w:pPr>
                    <w:pStyle w:val="44"/>
                    <w:framePr w:wrap="auto" w:vAnchor="margin" w:hAnchor="text" w:yAlign="inline"/>
                    <w:overflowPunct w:val="0"/>
                    <w:ind w:right="85" w:firstLine="85"/>
                    <w:rPr>
                      <w:rFonts w:eastAsia="楷体_GB2312" w:cs="Calibri"/>
                    </w:rPr>
                  </w:pPr>
                  <w:r>
                    <w:rPr>
                      <w:rFonts w:ascii="Calibri" w:eastAsia="楷体_GB2312"/>
                      <w:b w:val="0"/>
                      <w:i w:val="0"/>
                      <w:color w:val="215E99"/>
                      <w:sz w:val="16"/>
                    </w:rPr>
                    <w:t>27.92bn</w:t>
                  </w:r>
                </w:p>
              </w:tc>
            </w:tr>
            <w:tr w14:paraId="48151E0A">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0553581B">
                  <w:pPr>
                    <w:pStyle w:val="46"/>
                    <w:framePr w:wrap="auto" w:vAnchor="margin" w:hAnchor="text" w:yAlign="inline"/>
                    <w:overflowPunct w:val="0"/>
                    <w:ind w:right="85" w:firstLine="85"/>
                    <w:rPr>
                      <w:rFonts w:eastAsia="楷体_GB2312" w:cs="Calibri"/>
                      <w:b w:val="0"/>
                    </w:rPr>
                  </w:pPr>
                  <w:r>
                    <w:rPr>
                      <w:rFonts w:eastAsia="楷体_GB2312" w:cs="Calibri"/>
                      <w:b w:val="0"/>
                    </w:rPr>
                    <w:t>发行股票数目</w:t>
                  </w:r>
                </w:p>
              </w:tc>
              <w:tc>
                <w:tcPr>
                  <w:tcW w:w="2347" w:type="dxa"/>
                </w:tcPr>
                <w:p w14:paraId="6967A440">
                  <w:pPr>
                    <w:pStyle w:val="44"/>
                    <w:framePr w:wrap="auto" w:vAnchor="margin" w:hAnchor="text" w:yAlign="inline"/>
                    <w:overflowPunct w:val="0"/>
                    <w:ind w:right="85" w:firstLine="85"/>
                    <w:rPr>
                      <w:rFonts w:eastAsia="楷体_GB2312" w:cs="Calibri"/>
                    </w:rPr>
                  </w:pPr>
                  <w:r>
                    <w:rPr>
                      <w:rFonts w:ascii="Calibri" w:eastAsia="楷体_GB2312"/>
                      <w:b w:val="0"/>
                      <w:i w:val="0"/>
                      <w:color w:val="215E99"/>
                      <w:sz w:val="16"/>
                    </w:rPr>
                    <w:t>990.85mn</w:t>
                  </w:r>
                </w:p>
              </w:tc>
            </w:tr>
            <w:tr w14:paraId="3AC9A0B9">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D2E49F6">
                  <w:pPr>
                    <w:pStyle w:val="46"/>
                    <w:framePr w:wrap="auto" w:vAnchor="margin" w:hAnchor="text" w:yAlign="inline"/>
                    <w:overflowPunct w:val="0"/>
                    <w:ind w:right="85" w:firstLine="85"/>
                    <w:rPr>
                      <w:rFonts w:eastAsia="楷体_GB2312" w:cs="Calibri"/>
                      <w:b w:val="0"/>
                    </w:rPr>
                  </w:pPr>
                  <w:r>
                    <w:rPr>
                      <w:rFonts w:eastAsia="楷体_GB2312" w:cs="Calibri"/>
                      <w:b w:val="0"/>
                    </w:rPr>
                    <w:t>1年股价最高最低值</w:t>
                  </w:r>
                </w:p>
              </w:tc>
              <w:tc>
                <w:tcPr>
                  <w:tcW w:w="2347" w:type="dxa"/>
                </w:tcPr>
                <w:p w14:paraId="23D84486">
                  <w:pPr>
                    <w:pStyle w:val="44"/>
                    <w:framePr w:wrap="auto" w:vAnchor="margin" w:hAnchor="text" w:yAlign="inline"/>
                    <w:overflowPunct w:val="0"/>
                    <w:ind w:right="85" w:firstLine="85"/>
                    <w:rPr>
                      <w:rFonts w:eastAsia="楷体_GB2312" w:cs="Calibri"/>
                    </w:rPr>
                  </w:pPr>
                  <w:r>
                    <w:rPr>
                      <w:rFonts w:ascii="Calibri" w:eastAsia="楷体_GB2312"/>
                      <w:b w:val="0"/>
                      <w:i w:val="0"/>
                      <w:color w:val="215E99"/>
                      <w:sz w:val="16"/>
                    </w:rPr>
                    <w:t>30.38-6.72</w:t>
                  </w:r>
                </w:p>
              </w:tc>
            </w:tr>
            <w:tr w14:paraId="5EC26AE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14:paraId="64279D17">
                  <w:pPr>
                    <w:pStyle w:val="47"/>
                    <w:framePr w:wrap="auto" w:vAnchor="margin" w:hAnchor="text" w:yAlign="inline"/>
                    <w:overflowPunct w:val="0"/>
                    <w:ind w:left="85"/>
                    <w:rPr>
                      <w:rFonts w:eastAsia="楷体_GB2312" w:cs="Calibri"/>
                      <w:i/>
                      <w:iCs/>
                    </w:rPr>
                  </w:pPr>
                  <w:r>
                    <w:rPr>
                      <w:rFonts w:ascii="Calibri" w:eastAsia="楷体_GB2312"/>
                      <w:b w:val="0"/>
                      <w:i/>
                      <w:color w:val="000000"/>
                      <w:sz w:val="14"/>
                    </w:rPr>
                    <w:t>注：现价28.18为2026年04月02日收盘价</w:t>
                  </w:r>
                </w:p>
              </w:tc>
            </w:tr>
            <w:tr w14:paraId="2B614F6D">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14:paraId="638CCB54">
                  <w:pPr>
                    <w:pStyle w:val="47"/>
                    <w:framePr w:wrap="auto" w:vAnchor="margin" w:hAnchor="text" w:yAlign="inline"/>
                    <w:overflowPunct w:val="0"/>
                    <w:ind w:left="85"/>
                    <w:rPr>
                      <w:rFonts w:eastAsia="楷体_GB2312" w:cs="Calibri"/>
                    </w:rPr>
                  </w:pPr>
                </w:p>
              </w:tc>
            </w:tr>
            <w:tr w14:paraId="1EB6F38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4F30D061">
                  <w:pPr>
                    <w:overflowPunct w:val="0"/>
                    <w:jc w:val="center"/>
                    <w:rPr>
                      <w:rFonts w:eastAsia="楷体_GB2312" w:cs="Calibri"/>
                    </w:rPr>
                  </w:pPr>
                  <w:r>
                    <w:rPr>
                      <w:rFonts w:ascii="Calibri" w:eastAsia="楷体_GB2312"/>
                    </w:rPr>
                    <w:drawing>
                      <wp:inline distT="0" distB="0" distL="0" distR="0">
                        <wp:extent cx="2286000" cy="1016000"/>
                        <wp:effectExtent l="0" t="0" r="0" b="5080"/>
                        <wp:docPr id="32" name="Drawing 32" descr="/data/deploy/attachments/file/temp/202604/1775187016490_FTS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32" descr="/data/deploy/attachments/file/temp/202604/1775187016490_FTSNo.png"/>
                                <pic:cNvPicPr>
                                  <a:picLocks noChangeAspect="1"/>
                                </pic:cNvPicPr>
                              </pic:nvPicPr>
                              <pic:blipFill>
                                <a:blip r:embed="rId20"/>
                                <a:stretch>
                                  <a:fillRect/>
                                </a:stretch>
                              </pic:blipFill>
                              <pic:spPr>
                                <a:xfrm>
                                  <a:off x="0" y="0"/>
                                  <a:ext cx="2286000" cy="1016000"/>
                                </a:xfrm>
                                <a:prstGeom prst="rect">
                                  <a:avLst/>
                                </a:prstGeom>
                              </pic:spPr>
                            </pic:pic>
                          </a:graphicData>
                        </a:graphic>
                      </wp:inline>
                    </w:drawing>
                  </w:r>
                </w:p>
              </w:tc>
            </w:tr>
            <w:tr w14:paraId="5A81A6E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6BA95729">
                  <w:pPr>
                    <w:overflowPunct w:val="0"/>
                    <w:jc w:val="center"/>
                    <w:rPr>
                      <w:rFonts w:eastAsia="楷体_GB2312" w:cs="Calibri"/>
                    </w:rPr>
                  </w:pPr>
                  <w:r>
                    <w:rPr>
                      <w:rFonts w:ascii="Calibri" w:eastAsia="楷体_GB2312"/>
                    </w:rPr>
                    <w:drawing>
                      <wp:inline distT="0" distB="0" distL="0" distR="0">
                        <wp:extent cx="2286000" cy="660400"/>
                        <wp:effectExtent l="0" t="0" r="0" b="10160"/>
                        <wp:docPr id="33" name="Drawing 33" descr="/data/deploy/attachments/file/temp/202604/1775187016647_uOJH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33" descr="/data/deploy/attachments/file/temp/202604/1775187016647_uOJHq.png"/>
                                <pic:cNvPicPr>
                                  <a:picLocks noChangeAspect="1"/>
                                </pic:cNvPicPr>
                              </pic:nvPicPr>
                              <pic:blipFill>
                                <a:blip r:embed="rId21"/>
                                <a:stretch>
                                  <a:fillRect/>
                                </a:stretch>
                              </pic:blipFill>
                              <pic:spPr>
                                <a:xfrm>
                                  <a:off x="0" y="0"/>
                                  <a:ext cx="2286000" cy="660400"/>
                                </a:xfrm>
                                <a:prstGeom prst="rect">
                                  <a:avLst/>
                                </a:prstGeom>
                              </pic:spPr>
                            </pic:pic>
                          </a:graphicData>
                        </a:graphic>
                      </wp:inline>
                    </w:drawing>
                  </w:r>
                </w:p>
              </w:tc>
            </w:tr>
            <w:tr w14:paraId="43C5BA1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14:paraId="3AED7C48">
                  <w:pPr>
                    <w:pStyle w:val="48"/>
                    <w:framePr w:wrap="auto" w:vAnchor="margin" w:hAnchor="text" w:yAlign="inline"/>
                    <w:overflowPunct w:val="0"/>
                    <w:ind w:right="85" w:firstLine="85"/>
                    <w:rPr>
                      <w:rFonts w:eastAsia="楷体_GB2312" w:cs="Calibri"/>
                      <w:i/>
                      <w:iCs/>
                    </w:rPr>
                  </w:pPr>
                  <w:r>
                    <w:rPr>
                      <w:rFonts w:ascii="Calibri" w:eastAsia="楷体_GB2312"/>
                      <w:b w:val="0"/>
                      <w:i/>
                      <w:color w:val="000000"/>
                      <w:sz w:val="12"/>
                    </w:rPr>
                    <w:t>资料来源：HFI</w:t>
                  </w:r>
                </w:p>
              </w:tc>
            </w:tr>
            <w:tr w14:paraId="705DD653">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14:paraId="1381A9DA">
                  <w:pPr>
                    <w:pStyle w:val="47"/>
                    <w:framePr w:wrap="auto" w:vAnchor="margin" w:hAnchor="text" w:yAlign="inline"/>
                    <w:overflowPunct w:val="0"/>
                    <w:ind w:right="85" w:firstLine="85"/>
                    <w:rPr>
                      <w:rFonts w:eastAsia="楷体_GB2312" w:cs="Calibri"/>
                    </w:rPr>
                  </w:pPr>
                </w:p>
              </w:tc>
            </w:tr>
            <w:tr w14:paraId="7729C8D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c>
                <w:tcPr>
                  <w:tcW w:w="4071" w:type="dxa"/>
                  <w:gridSpan w:val="2"/>
                </w:tcPr>
                <w:tbl>
                  <w:tblPr>
                    <w:tblStyle w:val="13"/>
                    <w:tblW w:w="4071" w:type="dxa"/>
                    <w:tblCaption w:val="[Table_Profi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0"/>
                    <w:gridCol w:w="703"/>
                    <w:gridCol w:w="53"/>
                    <w:gridCol w:w="721"/>
                    <w:gridCol w:w="30"/>
                    <w:gridCol w:w="738"/>
                    <w:gridCol w:w="14"/>
                    <w:gridCol w:w="752"/>
                  </w:tblGrid>
                  <w:tr w14:paraId="4A22A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exact"/>
                    </w:trPr>
                    <w:tc>
                      <w:tcPr>
                        <w:tcW w:w="1225" w:type="dxa"/>
                        <w:vAlign w:val="center"/>
                      </w:tcPr>
                      <w:p w14:paraId="5AF42EF4">
                        <w:pPr>
                          <w:overflowPunct w:val="0"/>
                          <w:ind w:right="85"/>
                          <w:rPr>
                            <w:rFonts w:eastAsia="楷体_GB2312" w:cs="Calibri"/>
                          </w:rPr>
                        </w:pPr>
                        <w:r>
                          <w:rPr>
                            <w:rFonts w:eastAsia="楷体_GB2312" w:cs="Calibri"/>
                            <w:color w:val="FFFFFF" w:themeColor="background1"/>
                            <w14:textFill>
                              <w14:solidFill>
                                <w14:schemeClr w14:val="bg1"/>
                              </w14:solidFill>
                            </w14:textFill>
                          </w:rPr>
                          <w:t>[Table_Profit]</w:t>
                        </w:r>
                      </w:p>
                    </w:tc>
                    <w:tc>
                      <w:tcPr>
                        <w:tcW w:w="795" w:type="dxa"/>
                        <w:vAlign w:val="center"/>
                      </w:tcPr>
                      <w:p w14:paraId="64BA29C5">
                        <w:pPr>
                          <w:overflowPunct w:val="0"/>
                          <w:ind w:right="85"/>
                          <w:jc w:val="right"/>
                          <w:rPr>
                            <w:rFonts w:eastAsia="楷体_GB2312" w:cs="Calibri"/>
                            <w:b/>
                            <w:bCs/>
                            <w:color w:val="000000"/>
                            <w:sz w:val="14"/>
                            <w:szCs w:val="14"/>
                          </w:rPr>
                        </w:pPr>
                      </w:p>
                    </w:tc>
                    <w:tc>
                      <w:tcPr>
                        <w:tcW w:w="879" w:type="dxa"/>
                        <w:gridSpan w:val="2"/>
                        <w:vAlign w:val="center"/>
                      </w:tcPr>
                      <w:p w14:paraId="54E15051">
                        <w:pPr>
                          <w:overflowPunct w:val="0"/>
                          <w:ind w:right="85"/>
                          <w:jc w:val="right"/>
                          <w:rPr>
                            <w:rFonts w:eastAsia="楷体_GB2312" w:cs="Calibri"/>
                            <w:b/>
                            <w:bCs/>
                            <w:color w:val="000000"/>
                            <w:sz w:val="14"/>
                            <w:szCs w:val="14"/>
                          </w:rPr>
                        </w:pPr>
                      </w:p>
                    </w:tc>
                    <w:tc>
                      <w:tcPr>
                        <w:tcW w:w="870" w:type="dxa"/>
                        <w:gridSpan w:val="2"/>
                        <w:vAlign w:val="center"/>
                      </w:tcPr>
                      <w:p w14:paraId="62D326E3">
                        <w:pPr>
                          <w:overflowPunct w:val="0"/>
                          <w:ind w:right="85"/>
                          <w:jc w:val="right"/>
                          <w:rPr>
                            <w:rFonts w:eastAsia="楷体_GB2312" w:cs="Calibri"/>
                            <w:b/>
                            <w:bCs/>
                            <w:color w:val="000000"/>
                            <w:sz w:val="14"/>
                            <w:szCs w:val="14"/>
                          </w:rPr>
                        </w:pPr>
                      </w:p>
                    </w:tc>
                    <w:tc>
                      <w:tcPr>
                        <w:tcW w:w="869" w:type="dxa"/>
                        <w:gridSpan w:val="2"/>
                        <w:vAlign w:val="center"/>
                      </w:tcPr>
                      <w:p w14:paraId="5987CF25">
                        <w:pPr>
                          <w:overflowPunct w:val="0"/>
                          <w:ind w:right="85"/>
                          <w:jc w:val="right"/>
                          <w:rPr>
                            <w:rFonts w:eastAsia="楷体_GB2312" w:cs="Calibri"/>
                            <w:b/>
                            <w:bCs/>
                            <w:color w:val="000000"/>
                            <w:sz w:val="14"/>
                            <w:szCs w:val="14"/>
                          </w:rPr>
                        </w:pPr>
                      </w:p>
                    </w:tc>
                  </w:tr>
                  <w:tr w14:paraId="0CB67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1225" w:type="dxa"/>
                        <w:vAlign w:val="center"/>
                      </w:tcPr>
                      <w:p w14:paraId="2DA8C347">
                        <w:pPr>
                          <w:pStyle w:val="46"/>
                          <w:framePr w:wrap="auto" w:vAnchor="margin" w:hAnchor="text" w:yAlign="inline"/>
                          <w:overflowPunct w:val="0"/>
                          <w:ind w:right="85"/>
                          <w:rPr>
                            <w:rFonts w:eastAsia="楷体_GB2312" w:cs="Calibri"/>
                            <w:b w:val="0"/>
                            <w:sz w:val="14"/>
                          </w:rPr>
                        </w:pPr>
                        <w:r>
                          <w:rPr>
                            <w:rFonts w:ascii="Calibri" w:eastAsia="楷体_GB2312"/>
                            <w:b w:val="0"/>
                            <w:i w:val="0"/>
                            <w:color w:val="215E99"/>
                            <w:sz w:val="14"/>
                          </w:rPr>
                          <w:t>Rmb mn</w:t>
                        </w:r>
                      </w:p>
                    </w:tc>
                    <w:tc>
                      <w:tcPr>
                        <w:tcW w:w="853" w:type="dxa"/>
                        <w:gridSpan w:val="2"/>
                        <w:vAlign w:val="center"/>
                      </w:tcPr>
                      <w:p w14:paraId="3E583769">
                        <w:pPr>
                          <w:overflowPunct w:val="0"/>
                          <w:jc w:val="right"/>
                          <w:rPr>
                            <w:rFonts w:eastAsia="楷体_GB2312" w:cs="Calibri"/>
                            <w:color w:val="23558C"/>
                            <w:sz w:val="14"/>
                            <w:szCs w:val="14"/>
                            <w:lang w:eastAsia="zh-CN"/>
                          </w:rPr>
                        </w:pPr>
                        <w:r>
                          <w:rPr>
                            <w:rFonts w:ascii="Calibri" w:eastAsia="楷体_GB2312"/>
                            <w:b w:val="0"/>
                            <w:i w:val="0"/>
                            <w:color w:val="215E99"/>
                            <w:sz w:val="14"/>
                          </w:rPr>
                          <w:t>Dec-25A</w:t>
                        </w:r>
                      </w:p>
                    </w:tc>
                    <w:tc>
                      <w:tcPr>
                        <w:tcW w:w="853" w:type="dxa"/>
                        <w:gridSpan w:val="2"/>
                        <w:vAlign w:val="center"/>
                      </w:tcPr>
                      <w:p w14:paraId="59528EF6">
                        <w:pPr>
                          <w:overflowPunct w:val="0"/>
                          <w:jc w:val="right"/>
                          <w:rPr>
                            <w:rFonts w:eastAsia="楷体_GB2312" w:cs="Calibri"/>
                            <w:color w:val="23558C"/>
                            <w:sz w:val="14"/>
                            <w:szCs w:val="14"/>
                            <w:lang w:eastAsia="zh-CN"/>
                          </w:rPr>
                        </w:pPr>
                        <w:r>
                          <w:rPr>
                            <w:rFonts w:ascii="Calibri" w:eastAsia="楷体_GB2312"/>
                            <w:b w:val="0"/>
                            <w:i w:val="0"/>
                            <w:color w:val="215E99"/>
                            <w:sz w:val="14"/>
                          </w:rPr>
                          <w:t>Dec-26E</w:t>
                        </w:r>
                      </w:p>
                    </w:tc>
                    <w:tc>
                      <w:tcPr>
                        <w:tcW w:w="853" w:type="dxa"/>
                        <w:gridSpan w:val="2"/>
                        <w:vAlign w:val="center"/>
                      </w:tcPr>
                      <w:p w14:paraId="4F4348B6">
                        <w:pPr>
                          <w:overflowPunct w:val="0"/>
                          <w:jc w:val="right"/>
                          <w:rPr>
                            <w:rFonts w:eastAsia="楷体_GB2312" w:cs="Calibri"/>
                            <w:color w:val="23558C"/>
                            <w:sz w:val="14"/>
                            <w:szCs w:val="14"/>
                            <w:lang w:eastAsia="zh-CN"/>
                          </w:rPr>
                        </w:pPr>
                        <w:r>
                          <w:rPr>
                            <w:rFonts w:ascii="Calibri" w:eastAsia="楷体_GB2312"/>
                            <w:b w:val="0"/>
                            <w:i w:val="0"/>
                            <w:color w:val="215E99"/>
                            <w:sz w:val="14"/>
                          </w:rPr>
                          <w:t>Dec-27E</w:t>
                        </w:r>
                      </w:p>
                    </w:tc>
                    <w:tc>
                      <w:tcPr>
                        <w:tcW w:w="854" w:type="dxa"/>
                        <w:vAlign w:val="center"/>
                      </w:tcPr>
                      <w:p w14:paraId="634943AF">
                        <w:pPr>
                          <w:overflowPunct w:val="0"/>
                          <w:jc w:val="right"/>
                          <w:rPr>
                            <w:rFonts w:eastAsia="楷体_GB2312" w:cs="Calibri"/>
                            <w:color w:val="23558C"/>
                            <w:sz w:val="14"/>
                            <w:szCs w:val="14"/>
                            <w:lang w:eastAsia="zh-CN"/>
                          </w:rPr>
                        </w:pPr>
                        <w:r>
                          <w:rPr>
                            <w:rFonts w:ascii="Calibri" w:eastAsia="楷体_GB2312"/>
                            <w:b w:val="0"/>
                            <w:i w:val="0"/>
                            <w:color w:val="215E99"/>
                            <w:sz w:val="14"/>
                          </w:rPr>
                          <w:t>Dec-27E</w:t>
                        </w:r>
                      </w:p>
                    </w:tc>
                  </w:tr>
                  <w:tr w14:paraId="1D2A2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4F9B5978">
                        <w:pPr>
                          <w:pStyle w:val="46"/>
                          <w:framePr w:wrap="auto" w:vAnchor="margin" w:hAnchor="text" w:yAlign="inline"/>
                          <w:overflowPunct w:val="0"/>
                          <w:rPr>
                            <w:rFonts w:eastAsia="楷体_GB2312" w:cs="Calibri"/>
                            <w:b w:val="0"/>
                            <w:sz w:val="14"/>
                          </w:rPr>
                        </w:pPr>
                        <w:r>
                          <w:rPr>
                            <w:rFonts w:ascii="Calibri" w:eastAsia="楷体_GB2312"/>
                            <w:b w:val="0"/>
                            <w:i w:val="0"/>
                            <w:color w:val="215E99"/>
                            <w:sz w:val="14"/>
                          </w:rPr>
                          <w:t>营业收入</w:t>
                        </w:r>
                      </w:p>
                    </w:tc>
                    <w:tc>
                      <w:tcPr>
                        <w:tcW w:w="853" w:type="dxa"/>
                        <w:gridSpan w:val="2"/>
                        <w:vAlign w:val="center"/>
                      </w:tcPr>
                      <w:p w14:paraId="15C42FD5">
                        <w:pPr>
                          <w:pStyle w:val="46"/>
                          <w:framePr w:wrap="auto" w:vAnchor="margin" w:hAnchor="text" w:yAlign="inline"/>
                          <w:overflowPunct w:val="0"/>
                          <w:jc w:val="right"/>
                          <w:rPr>
                            <w:rFonts w:eastAsia="楷体_GB2312" w:cs="Calibri"/>
                            <w:b w:val="0"/>
                            <w:color w:val="auto"/>
                            <w:sz w:val="14"/>
                          </w:rPr>
                        </w:pPr>
                        <w:r>
                          <w:rPr>
                            <w:rFonts w:ascii="Calibri" w:eastAsia="楷体_GB2312"/>
                            <w:b w:val="0"/>
                            <w:i w:val="0"/>
                            <w:color w:val="215E99"/>
                            <w:sz w:val="14"/>
                          </w:rPr>
                          <w:t>1,481</w:t>
                        </w:r>
                      </w:p>
                    </w:tc>
                    <w:tc>
                      <w:tcPr>
                        <w:tcW w:w="853" w:type="dxa"/>
                        <w:gridSpan w:val="2"/>
                        <w:vAlign w:val="center"/>
                      </w:tcPr>
                      <w:p w14:paraId="226BACB0">
                        <w:pPr>
                          <w:overflowPunct w:val="0"/>
                          <w:jc w:val="right"/>
                          <w:rPr>
                            <w:rFonts w:eastAsia="楷体_GB2312" w:cs="Calibri"/>
                            <w:sz w:val="14"/>
                            <w:szCs w:val="14"/>
                          </w:rPr>
                        </w:pPr>
                        <w:r>
                          <w:rPr>
                            <w:rFonts w:ascii="Calibri" w:eastAsia="楷体_GB2312"/>
                            <w:b w:val="0"/>
                            <w:i w:val="0"/>
                            <w:color w:val="215E99"/>
                            <w:sz w:val="14"/>
                          </w:rPr>
                          <w:t>1,873</w:t>
                        </w:r>
                      </w:p>
                    </w:tc>
                    <w:tc>
                      <w:tcPr>
                        <w:tcW w:w="853" w:type="dxa"/>
                        <w:gridSpan w:val="2"/>
                        <w:vAlign w:val="center"/>
                      </w:tcPr>
                      <w:p w14:paraId="17CC9928">
                        <w:pPr>
                          <w:overflowPunct w:val="0"/>
                          <w:jc w:val="right"/>
                          <w:rPr>
                            <w:rFonts w:eastAsia="楷体_GB2312" w:cs="Calibri"/>
                            <w:sz w:val="14"/>
                            <w:szCs w:val="14"/>
                          </w:rPr>
                        </w:pPr>
                        <w:r>
                          <w:rPr>
                            <w:rFonts w:ascii="Calibri" w:eastAsia="楷体_GB2312"/>
                            <w:b w:val="0"/>
                            <w:i w:val="0"/>
                            <w:color w:val="215E99"/>
                            <w:sz w:val="14"/>
                          </w:rPr>
                          <w:t>2,227</w:t>
                        </w:r>
                      </w:p>
                    </w:tc>
                    <w:tc>
                      <w:tcPr>
                        <w:tcW w:w="854" w:type="dxa"/>
                        <w:vAlign w:val="center"/>
                      </w:tcPr>
                      <w:p w14:paraId="1F1C565F">
                        <w:pPr>
                          <w:overflowPunct w:val="0"/>
                          <w:jc w:val="right"/>
                          <w:rPr>
                            <w:rFonts w:eastAsia="楷体_GB2312" w:cs="Calibri"/>
                            <w:sz w:val="14"/>
                            <w:szCs w:val="14"/>
                          </w:rPr>
                        </w:pPr>
                        <w:r>
                          <w:rPr>
                            <w:rFonts w:ascii="Calibri" w:eastAsia="楷体_GB2312"/>
                            <w:b w:val="0"/>
                            <w:i w:val="0"/>
                            <w:color w:val="215E99"/>
                            <w:sz w:val="14"/>
                          </w:rPr>
                          <w:t>2,622</w:t>
                        </w:r>
                      </w:p>
                    </w:tc>
                  </w:tr>
                  <w:tr w14:paraId="13056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76559307">
                        <w:pPr>
                          <w:pStyle w:val="46"/>
                          <w:framePr w:wrap="auto" w:vAnchor="margin" w:hAnchor="text" w:yAlign="inline"/>
                          <w:overflowPunct w:val="0"/>
                          <w:rPr>
                            <w:rFonts w:eastAsia="楷体_GB2312" w:cs="Calibri"/>
                            <w:b w:val="0"/>
                            <w:sz w:val="14"/>
                          </w:rPr>
                        </w:pPr>
                        <w:r>
                          <w:rPr>
                            <w:rFonts w:ascii="Calibri" w:eastAsia="楷体_GB2312"/>
                            <w:b w:val="0"/>
                            <w:i w:val="0"/>
                            <w:color w:val="215E99"/>
                            <w:sz w:val="14"/>
                          </w:rPr>
                          <w:t>(+/-)</w:t>
                        </w:r>
                      </w:p>
                    </w:tc>
                    <w:tc>
                      <w:tcPr>
                        <w:tcW w:w="853" w:type="dxa"/>
                        <w:gridSpan w:val="2"/>
                        <w:vAlign w:val="center"/>
                      </w:tcPr>
                      <w:p w14:paraId="4BF66835">
                        <w:pPr>
                          <w:pStyle w:val="46"/>
                          <w:framePr w:wrap="auto" w:vAnchor="margin" w:hAnchor="text" w:yAlign="inline"/>
                          <w:overflowPunct w:val="0"/>
                          <w:jc w:val="right"/>
                          <w:rPr>
                            <w:rFonts w:eastAsia="楷体_GB2312" w:cs="Calibri"/>
                            <w:b w:val="0"/>
                            <w:color w:val="auto"/>
                            <w:sz w:val="14"/>
                          </w:rPr>
                        </w:pPr>
                        <w:r>
                          <w:rPr>
                            <w:rFonts w:ascii="Calibri" w:eastAsia="楷体_GB2312"/>
                            <w:b w:val="0"/>
                            <w:i w:val="0"/>
                            <w:color w:val="215E99"/>
                            <w:sz w:val="14"/>
                          </w:rPr>
                          <w:t>15.57%</w:t>
                        </w:r>
                      </w:p>
                    </w:tc>
                    <w:tc>
                      <w:tcPr>
                        <w:tcW w:w="853" w:type="dxa"/>
                        <w:gridSpan w:val="2"/>
                        <w:vAlign w:val="center"/>
                      </w:tcPr>
                      <w:p w14:paraId="47088C0D">
                        <w:pPr>
                          <w:overflowPunct w:val="0"/>
                          <w:jc w:val="right"/>
                          <w:rPr>
                            <w:rFonts w:eastAsia="楷体_GB2312" w:cs="Calibri"/>
                            <w:sz w:val="14"/>
                            <w:szCs w:val="14"/>
                          </w:rPr>
                        </w:pPr>
                        <w:r>
                          <w:rPr>
                            <w:rFonts w:ascii="Calibri" w:eastAsia="楷体_GB2312"/>
                            <w:b w:val="0"/>
                            <w:i w:val="0"/>
                            <w:color w:val="215E99"/>
                            <w:sz w:val="14"/>
                          </w:rPr>
                          <w:t>22.51%</w:t>
                        </w:r>
                      </w:p>
                    </w:tc>
                    <w:tc>
                      <w:tcPr>
                        <w:tcW w:w="853" w:type="dxa"/>
                        <w:gridSpan w:val="2"/>
                        <w:vAlign w:val="center"/>
                      </w:tcPr>
                      <w:p w14:paraId="2DF19D8C">
                        <w:pPr>
                          <w:overflowPunct w:val="0"/>
                          <w:jc w:val="right"/>
                          <w:rPr>
                            <w:rFonts w:eastAsia="楷体_GB2312" w:cs="Calibri"/>
                            <w:sz w:val="14"/>
                            <w:szCs w:val="14"/>
                          </w:rPr>
                        </w:pPr>
                        <w:r>
                          <w:rPr>
                            <w:rFonts w:ascii="Calibri" w:eastAsia="楷体_GB2312"/>
                            <w:b w:val="0"/>
                            <w:i w:val="0"/>
                            <w:color w:val="215E99"/>
                            <w:sz w:val="14"/>
                          </w:rPr>
                          <w:t>19.17%</w:t>
                        </w:r>
                      </w:p>
                    </w:tc>
                    <w:tc>
                      <w:tcPr>
                        <w:tcW w:w="854" w:type="dxa"/>
                        <w:vAlign w:val="center"/>
                      </w:tcPr>
                      <w:p w14:paraId="2935E0FF">
                        <w:pPr>
                          <w:overflowPunct w:val="0"/>
                          <w:jc w:val="right"/>
                          <w:rPr>
                            <w:rFonts w:eastAsia="楷体_GB2312" w:cs="Calibri"/>
                            <w:sz w:val="14"/>
                            <w:szCs w:val="14"/>
                          </w:rPr>
                        </w:pPr>
                        <w:r>
                          <w:rPr>
                            <w:rFonts w:ascii="Calibri" w:eastAsia="楷体_GB2312"/>
                            <w:b w:val="0"/>
                            <w:i w:val="0"/>
                            <w:color w:val="215E99"/>
                            <w:sz w:val="14"/>
                          </w:rPr>
                          <w:t>17.14%</w:t>
                        </w:r>
                      </w:p>
                    </w:tc>
                  </w:tr>
                  <w:tr w14:paraId="45FD1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5173F89B">
                        <w:pPr>
                          <w:pStyle w:val="46"/>
                          <w:framePr w:wrap="auto" w:vAnchor="margin" w:hAnchor="text" w:yAlign="inline"/>
                          <w:overflowPunct w:val="0"/>
                          <w:rPr>
                            <w:rFonts w:eastAsia="楷体_GB2312" w:cs="Calibri"/>
                            <w:b w:val="0"/>
                            <w:sz w:val="14"/>
                          </w:rPr>
                        </w:pPr>
                        <w:r>
                          <w:rPr>
                            <w:rFonts w:ascii="Calibri" w:eastAsia="楷体_GB2312"/>
                            <w:b w:val="0"/>
                            <w:i w:val="0"/>
                            <w:color w:val="215E99"/>
                            <w:sz w:val="14"/>
                          </w:rPr>
                          <w:t>净利润</w:t>
                        </w:r>
                      </w:p>
                    </w:tc>
                    <w:tc>
                      <w:tcPr>
                        <w:tcW w:w="853" w:type="dxa"/>
                        <w:gridSpan w:val="2"/>
                        <w:vAlign w:val="center"/>
                      </w:tcPr>
                      <w:p w14:paraId="69153104">
                        <w:pPr>
                          <w:pStyle w:val="46"/>
                          <w:framePr w:wrap="auto" w:vAnchor="margin" w:hAnchor="text" w:yAlign="inline"/>
                          <w:overflowPunct w:val="0"/>
                          <w:jc w:val="right"/>
                          <w:rPr>
                            <w:rFonts w:eastAsia="楷体_GB2312" w:cs="Calibri"/>
                            <w:b w:val="0"/>
                            <w:color w:val="auto"/>
                            <w:sz w:val="14"/>
                          </w:rPr>
                        </w:pPr>
                        <w:r>
                          <w:rPr>
                            <w:rFonts w:ascii="Calibri" w:eastAsia="楷体_GB2312"/>
                            <w:b w:val="0"/>
                            <w:i w:val="0"/>
                            <w:color w:val="215E99"/>
                            <w:sz w:val="14"/>
                          </w:rPr>
                          <w:t>1,481</w:t>
                        </w:r>
                      </w:p>
                    </w:tc>
                    <w:tc>
                      <w:tcPr>
                        <w:tcW w:w="853" w:type="dxa"/>
                        <w:gridSpan w:val="2"/>
                        <w:vAlign w:val="center"/>
                      </w:tcPr>
                      <w:p w14:paraId="6D065711">
                        <w:pPr>
                          <w:overflowPunct w:val="0"/>
                          <w:jc w:val="right"/>
                          <w:rPr>
                            <w:rFonts w:eastAsia="楷体_GB2312" w:cs="Calibri"/>
                            <w:sz w:val="14"/>
                            <w:szCs w:val="14"/>
                          </w:rPr>
                        </w:pPr>
                        <w:r>
                          <w:rPr>
                            <w:rFonts w:ascii="Calibri" w:eastAsia="楷体_GB2312"/>
                            <w:b w:val="0"/>
                            <w:i w:val="0"/>
                            <w:color w:val="215E99"/>
                            <w:sz w:val="14"/>
                          </w:rPr>
                          <w:t>1,873</w:t>
                        </w:r>
                      </w:p>
                    </w:tc>
                    <w:tc>
                      <w:tcPr>
                        <w:tcW w:w="853" w:type="dxa"/>
                        <w:gridSpan w:val="2"/>
                        <w:vAlign w:val="center"/>
                      </w:tcPr>
                      <w:p w14:paraId="2747279B">
                        <w:pPr>
                          <w:overflowPunct w:val="0"/>
                          <w:jc w:val="right"/>
                          <w:rPr>
                            <w:rFonts w:eastAsia="楷体_GB2312" w:cs="Calibri"/>
                            <w:sz w:val="14"/>
                            <w:szCs w:val="14"/>
                          </w:rPr>
                        </w:pPr>
                        <w:r>
                          <w:rPr>
                            <w:rFonts w:ascii="Calibri" w:eastAsia="楷体_GB2312"/>
                            <w:b w:val="0"/>
                            <w:i w:val="0"/>
                            <w:color w:val="215E99"/>
                            <w:sz w:val="14"/>
                          </w:rPr>
                          <w:t>2,227</w:t>
                        </w:r>
                      </w:p>
                    </w:tc>
                    <w:tc>
                      <w:tcPr>
                        <w:tcW w:w="854" w:type="dxa"/>
                        <w:vAlign w:val="center"/>
                      </w:tcPr>
                      <w:p w14:paraId="6FC725AB">
                        <w:pPr>
                          <w:overflowPunct w:val="0"/>
                          <w:jc w:val="right"/>
                          <w:rPr>
                            <w:rFonts w:eastAsia="楷体_GB2312" w:cs="Calibri"/>
                            <w:sz w:val="14"/>
                            <w:szCs w:val="14"/>
                          </w:rPr>
                        </w:pPr>
                        <w:r>
                          <w:rPr>
                            <w:rFonts w:ascii="Calibri" w:eastAsia="楷体_GB2312"/>
                            <w:b w:val="0"/>
                            <w:i w:val="0"/>
                            <w:color w:val="215E99"/>
                            <w:sz w:val="14"/>
                          </w:rPr>
                          <w:t>2,622</w:t>
                        </w:r>
                      </w:p>
                    </w:tc>
                  </w:tr>
                  <w:tr w14:paraId="0ABFF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18B98D09">
                        <w:pPr>
                          <w:pStyle w:val="46"/>
                          <w:framePr w:wrap="auto" w:vAnchor="margin" w:hAnchor="text" w:yAlign="inline"/>
                          <w:overflowPunct w:val="0"/>
                          <w:rPr>
                            <w:rFonts w:eastAsia="楷体_GB2312" w:cs="Calibri"/>
                            <w:b w:val="0"/>
                            <w:sz w:val="14"/>
                          </w:rPr>
                        </w:pPr>
                        <w:r>
                          <w:rPr>
                            <w:rFonts w:ascii="Calibri" w:eastAsia="楷体_GB2312"/>
                            <w:b w:val="0"/>
                            <w:i w:val="0"/>
                            <w:color w:val="215E99"/>
                            <w:sz w:val="14"/>
                          </w:rPr>
                          <w:t>(+/-)</w:t>
                        </w:r>
                      </w:p>
                    </w:tc>
                    <w:tc>
                      <w:tcPr>
                        <w:tcW w:w="853" w:type="dxa"/>
                        <w:gridSpan w:val="2"/>
                        <w:vAlign w:val="center"/>
                      </w:tcPr>
                      <w:p w14:paraId="21646225">
                        <w:pPr>
                          <w:pStyle w:val="46"/>
                          <w:framePr w:wrap="auto" w:vAnchor="margin" w:hAnchor="text" w:yAlign="inline"/>
                          <w:overflowPunct w:val="0"/>
                          <w:jc w:val="right"/>
                          <w:rPr>
                            <w:rFonts w:eastAsia="楷体_GB2312" w:cs="Calibri"/>
                            <w:b w:val="0"/>
                            <w:color w:val="auto"/>
                            <w:sz w:val="14"/>
                          </w:rPr>
                        </w:pPr>
                        <w:r>
                          <w:rPr>
                            <w:rFonts w:ascii="Calibri" w:eastAsia="楷体_GB2312"/>
                            <w:b w:val="0"/>
                            <w:i w:val="0"/>
                            <w:color w:val="215E99"/>
                            <w:sz w:val="14"/>
                          </w:rPr>
                          <w:t>43.8%</w:t>
                        </w:r>
                      </w:p>
                    </w:tc>
                    <w:tc>
                      <w:tcPr>
                        <w:tcW w:w="853" w:type="dxa"/>
                        <w:gridSpan w:val="2"/>
                        <w:vAlign w:val="center"/>
                      </w:tcPr>
                      <w:p w14:paraId="2315F10C">
                        <w:pPr>
                          <w:overflowPunct w:val="0"/>
                          <w:jc w:val="right"/>
                          <w:rPr>
                            <w:rFonts w:eastAsia="楷体_GB2312" w:cs="Calibri"/>
                            <w:sz w:val="14"/>
                            <w:szCs w:val="14"/>
                          </w:rPr>
                        </w:pPr>
                        <w:r>
                          <w:rPr>
                            <w:rFonts w:ascii="Calibri" w:eastAsia="楷体_GB2312"/>
                            <w:b w:val="0"/>
                            <w:i w:val="0"/>
                            <w:color w:val="215E99"/>
                            <w:sz w:val="14"/>
                          </w:rPr>
                          <w:t>26.5%</w:t>
                        </w:r>
                      </w:p>
                    </w:tc>
                    <w:tc>
                      <w:tcPr>
                        <w:tcW w:w="853" w:type="dxa"/>
                        <w:gridSpan w:val="2"/>
                        <w:vAlign w:val="center"/>
                      </w:tcPr>
                      <w:p w14:paraId="1BCD1767">
                        <w:pPr>
                          <w:overflowPunct w:val="0"/>
                          <w:jc w:val="right"/>
                          <w:rPr>
                            <w:rFonts w:eastAsia="楷体_GB2312" w:cs="Calibri"/>
                            <w:sz w:val="14"/>
                            <w:szCs w:val="14"/>
                          </w:rPr>
                        </w:pPr>
                        <w:r>
                          <w:rPr>
                            <w:rFonts w:ascii="Calibri" w:eastAsia="楷体_GB2312"/>
                            <w:b w:val="0"/>
                            <w:i w:val="0"/>
                            <w:color w:val="215E99"/>
                            <w:sz w:val="14"/>
                          </w:rPr>
                          <w:t>18.9%</w:t>
                        </w:r>
                      </w:p>
                    </w:tc>
                    <w:tc>
                      <w:tcPr>
                        <w:tcW w:w="854" w:type="dxa"/>
                        <w:vAlign w:val="center"/>
                      </w:tcPr>
                      <w:p w14:paraId="26078D2E">
                        <w:pPr>
                          <w:overflowPunct w:val="0"/>
                          <w:jc w:val="right"/>
                          <w:rPr>
                            <w:rFonts w:eastAsia="楷体_GB2312" w:cs="Calibri"/>
                            <w:sz w:val="14"/>
                            <w:szCs w:val="14"/>
                          </w:rPr>
                        </w:pPr>
                        <w:r>
                          <w:rPr>
                            <w:rFonts w:ascii="Calibri" w:eastAsia="楷体_GB2312"/>
                            <w:b w:val="0"/>
                            <w:i w:val="0"/>
                            <w:color w:val="215E99"/>
                            <w:sz w:val="14"/>
                          </w:rPr>
                          <w:t>17.8%</w:t>
                        </w:r>
                      </w:p>
                    </w:tc>
                  </w:tr>
                  <w:tr w14:paraId="579D7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009FD860">
                        <w:pPr>
                          <w:pStyle w:val="46"/>
                          <w:framePr w:wrap="auto" w:vAnchor="margin" w:hAnchor="text" w:yAlign="inline"/>
                          <w:overflowPunct w:val="0"/>
                          <w:rPr>
                            <w:rFonts w:eastAsia="楷体_GB2312" w:cs="Calibri"/>
                            <w:b w:val="0"/>
                            <w:sz w:val="14"/>
                          </w:rPr>
                        </w:pPr>
                        <w:r>
                          <w:rPr>
                            <w:rFonts w:ascii="Calibri" w:eastAsia="楷体_GB2312"/>
                            <w:b w:val="0"/>
                            <w:i w:val="0"/>
                            <w:color w:val="215E99"/>
                            <w:sz w:val="14"/>
                          </w:rPr>
                          <w:t>全面摊薄EPS (Rmb)</w:t>
                        </w:r>
                      </w:p>
                    </w:tc>
                    <w:tc>
                      <w:tcPr>
                        <w:tcW w:w="853" w:type="dxa"/>
                        <w:gridSpan w:val="2"/>
                        <w:vAlign w:val="center"/>
                      </w:tcPr>
                      <w:p w14:paraId="0F3C8271">
                        <w:pPr>
                          <w:pStyle w:val="46"/>
                          <w:framePr w:wrap="auto" w:vAnchor="margin" w:hAnchor="text" w:yAlign="inline"/>
                          <w:overflowPunct w:val="0"/>
                          <w:jc w:val="right"/>
                          <w:rPr>
                            <w:rFonts w:eastAsia="楷体_GB2312" w:cs="Calibri"/>
                            <w:b w:val="0"/>
                            <w:color w:val="auto"/>
                            <w:sz w:val="14"/>
                          </w:rPr>
                        </w:pPr>
                        <w:r>
                          <w:rPr>
                            <w:rFonts w:ascii="Calibri" w:eastAsia="楷体_GB2312"/>
                            <w:b w:val="0"/>
                            <w:i w:val="0"/>
                            <w:color w:val="215E99"/>
                            <w:sz w:val="14"/>
                          </w:rPr>
                          <w:t>1.07</w:t>
                        </w:r>
                      </w:p>
                    </w:tc>
                    <w:tc>
                      <w:tcPr>
                        <w:tcW w:w="853" w:type="dxa"/>
                        <w:gridSpan w:val="2"/>
                        <w:vAlign w:val="center"/>
                      </w:tcPr>
                      <w:p w14:paraId="1F64D8EF">
                        <w:pPr>
                          <w:overflowPunct w:val="0"/>
                          <w:jc w:val="right"/>
                          <w:rPr>
                            <w:rFonts w:eastAsia="楷体_GB2312" w:cs="Calibri"/>
                            <w:sz w:val="14"/>
                            <w:szCs w:val="14"/>
                          </w:rPr>
                        </w:pPr>
                        <w:r>
                          <w:rPr>
                            <w:rFonts w:ascii="Calibri" w:eastAsia="楷体_GB2312"/>
                            <w:b w:val="0"/>
                            <w:i w:val="0"/>
                            <w:color w:val="215E99"/>
                            <w:sz w:val="14"/>
                          </w:rPr>
                          <w:t>1.05</w:t>
                        </w:r>
                      </w:p>
                    </w:tc>
                    <w:tc>
                      <w:tcPr>
                        <w:tcW w:w="853" w:type="dxa"/>
                        <w:gridSpan w:val="2"/>
                        <w:vAlign w:val="center"/>
                      </w:tcPr>
                      <w:p w14:paraId="7AE30A6C">
                        <w:pPr>
                          <w:overflowPunct w:val="0"/>
                          <w:jc w:val="right"/>
                          <w:rPr>
                            <w:rFonts w:eastAsia="楷体_GB2312" w:cs="Calibri"/>
                            <w:sz w:val="14"/>
                            <w:szCs w:val="14"/>
                          </w:rPr>
                        </w:pPr>
                        <w:r>
                          <w:rPr>
                            <w:rFonts w:ascii="Calibri" w:eastAsia="楷体_GB2312"/>
                            <w:b w:val="0"/>
                            <w:i w:val="0"/>
                            <w:color w:val="215E99"/>
                            <w:sz w:val="14"/>
                          </w:rPr>
                          <w:t>1.30</w:t>
                        </w:r>
                      </w:p>
                    </w:tc>
                    <w:tc>
                      <w:tcPr>
                        <w:tcW w:w="854" w:type="dxa"/>
                        <w:vAlign w:val="center"/>
                      </w:tcPr>
                      <w:p w14:paraId="7313BF44">
                        <w:pPr>
                          <w:overflowPunct w:val="0"/>
                          <w:jc w:val="right"/>
                          <w:rPr>
                            <w:rFonts w:eastAsia="楷体_GB2312" w:cs="Calibri"/>
                            <w:sz w:val="14"/>
                            <w:szCs w:val="14"/>
                          </w:rPr>
                        </w:pPr>
                        <w:r>
                          <w:rPr>
                            <w:rFonts w:ascii="Calibri" w:eastAsia="楷体_GB2312"/>
                            <w:b w:val="0"/>
                            <w:i w:val="0"/>
                            <w:color w:val="215E99"/>
                            <w:sz w:val="14"/>
                          </w:rPr>
                          <w:t>1.59</w:t>
                        </w:r>
                      </w:p>
                    </w:tc>
                  </w:tr>
                  <w:tr w14:paraId="36DE0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4EE4AF35">
                        <w:pPr>
                          <w:pStyle w:val="46"/>
                          <w:framePr w:wrap="auto" w:vAnchor="margin" w:hAnchor="text" w:yAlign="inline"/>
                          <w:overflowPunct w:val="0"/>
                          <w:rPr>
                            <w:rFonts w:eastAsia="楷体_GB2312" w:cs="Calibri"/>
                            <w:b w:val="0"/>
                            <w:sz w:val="14"/>
                          </w:rPr>
                        </w:pPr>
                        <w:r>
                          <w:rPr>
                            <w:rFonts w:ascii="Calibri" w:eastAsia="楷体_GB2312"/>
                            <w:b w:val="0"/>
                            <w:i w:val="0"/>
                            <w:color w:val="215E99"/>
                            <w:sz w:val="14"/>
                          </w:rPr>
                          <w:t>毛利率</w:t>
                        </w:r>
                      </w:p>
                    </w:tc>
                    <w:tc>
                      <w:tcPr>
                        <w:tcW w:w="853" w:type="dxa"/>
                        <w:gridSpan w:val="2"/>
                        <w:vAlign w:val="center"/>
                      </w:tcPr>
                      <w:p w14:paraId="36225853">
                        <w:pPr>
                          <w:pStyle w:val="46"/>
                          <w:framePr w:wrap="auto" w:vAnchor="margin" w:hAnchor="text" w:yAlign="inline"/>
                          <w:overflowPunct w:val="0"/>
                          <w:jc w:val="right"/>
                          <w:rPr>
                            <w:rFonts w:eastAsia="楷体_GB2312" w:cs="Calibri"/>
                            <w:b w:val="0"/>
                            <w:color w:val="auto"/>
                            <w:sz w:val="14"/>
                          </w:rPr>
                        </w:pPr>
                        <w:r>
                          <w:rPr>
                            <w:rFonts w:ascii="Calibri" w:eastAsia="楷体_GB2312"/>
                            <w:b w:val="0"/>
                            <w:i w:val="0"/>
                            <w:color w:val="215E99"/>
                            <w:sz w:val="14"/>
                          </w:rPr>
                          <w:t>35.7%</w:t>
                        </w:r>
                      </w:p>
                    </w:tc>
                    <w:tc>
                      <w:tcPr>
                        <w:tcW w:w="853" w:type="dxa"/>
                        <w:gridSpan w:val="2"/>
                        <w:vAlign w:val="center"/>
                      </w:tcPr>
                      <w:p w14:paraId="5EA33A59">
                        <w:pPr>
                          <w:overflowPunct w:val="0"/>
                          <w:jc w:val="right"/>
                          <w:rPr>
                            <w:rFonts w:eastAsia="楷体_GB2312" w:cs="Calibri"/>
                            <w:sz w:val="14"/>
                            <w:szCs w:val="14"/>
                          </w:rPr>
                        </w:pPr>
                        <w:r>
                          <w:rPr>
                            <w:rFonts w:ascii="Calibri" w:eastAsia="楷体_GB2312"/>
                            <w:b w:val="0"/>
                            <w:i w:val="0"/>
                            <w:color w:val="215E99"/>
                            <w:sz w:val="14"/>
                          </w:rPr>
                          <w:t>35.4%</w:t>
                        </w:r>
                      </w:p>
                    </w:tc>
                    <w:tc>
                      <w:tcPr>
                        <w:tcW w:w="853" w:type="dxa"/>
                        <w:gridSpan w:val="2"/>
                        <w:vAlign w:val="center"/>
                      </w:tcPr>
                      <w:p w14:paraId="37024C23">
                        <w:pPr>
                          <w:overflowPunct w:val="0"/>
                          <w:jc w:val="right"/>
                          <w:rPr>
                            <w:rFonts w:eastAsia="楷体_GB2312" w:cs="Calibri"/>
                            <w:sz w:val="14"/>
                            <w:szCs w:val="14"/>
                          </w:rPr>
                        </w:pPr>
                        <w:r>
                          <w:rPr>
                            <w:rFonts w:ascii="Calibri" w:eastAsia="楷体_GB2312"/>
                            <w:b w:val="0"/>
                            <w:i w:val="0"/>
                            <w:color w:val="215E99"/>
                            <w:sz w:val="14"/>
                          </w:rPr>
                          <w:t>35.4%</w:t>
                        </w:r>
                      </w:p>
                    </w:tc>
                    <w:tc>
                      <w:tcPr>
                        <w:tcW w:w="854" w:type="dxa"/>
                        <w:vAlign w:val="center"/>
                      </w:tcPr>
                      <w:p w14:paraId="6E2FB274">
                        <w:pPr>
                          <w:overflowPunct w:val="0"/>
                          <w:jc w:val="right"/>
                          <w:rPr>
                            <w:rFonts w:eastAsia="楷体_GB2312" w:cs="Calibri"/>
                            <w:sz w:val="14"/>
                            <w:szCs w:val="14"/>
                          </w:rPr>
                        </w:pPr>
                        <w:r>
                          <w:rPr>
                            <w:rFonts w:ascii="Calibri" w:eastAsia="楷体_GB2312"/>
                            <w:b w:val="0"/>
                            <w:i w:val="0"/>
                            <w:color w:val="215E99"/>
                            <w:sz w:val="14"/>
                          </w:rPr>
                          <w:t>35.4%</w:t>
                        </w:r>
                      </w:p>
                    </w:tc>
                  </w:tr>
                  <w:tr w14:paraId="03400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7DD49193">
                        <w:pPr>
                          <w:pStyle w:val="46"/>
                          <w:framePr w:wrap="auto" w:vAnchor="margin" w:hAnchor="text" w:yAlign="inline"/>
                          <w:overflowPunct w:val="0"/>
                          <w:rPr>
                            <w:rFonts w:eastAsia="楷体_GB2312" w:cs="Calibri"/>
                            <w:b w:val="0"/>
                            <w:sz w:val="14"/>
                          </w:rPr>
                        </w:pPr>
                        <w:r>
                          <w:rPr>
                            <w:rFonts w:ascii="Calibri" w:eastAsia="楷体_GB2312"/>
                            <w:b w:val="0"/>
                            <w:i w:val="0"/>
                            <w:color w:val="215E99"/>
                            <w:sz w:val="14"/>
                          </w:rPr>
                          <w:t>净资产收益率</w:t>
                        </w:r>
                      </w:p>
                    </w:tc>
                    <w:tc>
                      <w:tcPr>
                        <w:tcW w:w="853" w:type="dxa"/>
                        <w:gridSpan w:val="2"/>
                        <w:vAlign w:val="center"/>
                      </w:tcPr>
                      <w:p w14:paraId="5EE1AC70">
                        <w:pPr>
                          <w:overflowPunct w:val="0"/>
                          <w:jc w:val="right"/>
                          <w:rPr>
                            <w:rFonts w:eastAsia="楷体_GB2312" w:cs="Calibri"/>
                            <w:sz w:val="14"/>
                            <w:szCs w:val="14"/>
                          </w:rPr>
                        </w:pPr>
                        <w:r>
                          <w:rPr>
                            <w:rFonts w:ascii="Calibri" w:eastAsia="楷体_GB2312"/>
                            <w:b w:val="0"/>
                            <w:i w:val="0"/>
                            <w:color w:val="215E99"/>
                            <w:sz w:val="14"/>
                          </w:rPr>
                          <w:t>23.8%</w:t>
                        </w:r>
                      </w:p>
                    </w:tc>
                    <w:tc>
                      <w:tcPr>
                        <w:tcW w:w="853" w:type="dxa"/>
                        <w:gridSpan w:val="2"/>
                        <w:vAlign w:val="center"/>
                      </w:tcPr>
                      <w:p w14:paraId="12A11E3B">
                        <w:pPr>
                          <w:overflowPunct w:val="0"/>
                          <w:jc w:val="right"/>
                          <w:rPr>
                            <w:rFonts w:eastAsia="楷体_GB2312" w:cs="Calibri"/>
                            <w:sz w:val="14"/>
                            <w:szCs w:val="14"/>
                          </w:rPr>
                        </w:pPr>
                        <w:r>
                          <w:rPr>
                            <w:rFonts w:ascii="Calibri" w:eastAsia="楷体_GB2312"/>
                            <w:b w:val="0"/>
                            <w:i w:val="0"/>
                            <w:color w:val="215E99"/>
                            <w:sz w:val="14"/>
                          </w:rPr>
                          <w:t>25.2%</w:t>
                        </w:r>
                      </w:p>
                    </w:tc>
                    <w:tc>
                      <w:tcPr>
                        <w:tcW w:w="853" w:type="dxa"/>
                        <w:gridSpan w:val="2"/>
                        <w:vAlign w:val="center"/>
                      </w:tcPr>
                      <w:p w14:paraId="4A11733B">
                        <w:pPr>
                          <w:overflowPunct w:val="0"/>
                          <w:jc w:val="right"/>
                          <w:rPr>
                            <w:rFonts w:eastAsia="楷体_GB2312" w:cs="Calibri"/>
                            <w:sz w:val="14"/>
                            <w:szCs w:val="14"/>
                          </w:rPr>
                        </w:pPr>
                        <w:r>
                          <w:rPr>
                            <w:rFonts w:ascii="Calibri" w:eastAsia="楷体_GB2312"/>
                            <w:b w:val="0"/>
                            <w:i w:val="0"/>
                            <w:color w:val="215E99"/>
                            <w:sz w:val="14"/>
                          </w:rPr>
                          <w:t>25.1%</w:t>
                        </w:r>
                      </w:p>
                    </w:tc>
                    <w:tc>
                      <w:tcPr>
                        <w:tcW w:w="854" w:type="dxa"/>
                        <w:vAlign w:val="center"/>
                      </w:tcPr>
                      <w:p w14:paraId="1A7E884F">
                        <w:pPr>
                          <w:overflowPunct w:val="0"/>
                          <w:jc w:val="right"/>
                          <w:rPr>
                            <w:rFonts w:eastAsia="楷体_GB2312" w:cs="Calibri"/>
                            <w:sz w:val="14"/>
                            <w:szCs w:val="14"/>
                          </w:rPr>
                        </w:pPr>
                        <w:r>
                          <w:rPr>
                            <w:rFonts w:ascii="Calibri" w:eastAsia="楷体_GB2312"/>
                            <w:b w:val="0"/>
                            <w:i w:val="0"/>
                            <w:color w:val="215E99"/>
                            <w:sz w:val="14"/>
                          </w:rPr>
                          <w:t>24.9%</w:t>
                        </w:r>
                      </w:p>
                    </w:tc>
                  </w:tr>
                  <w:tr w14:paraId="1A0C6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4B032E70">
                        <w:pPr>
                          <w:pStyle w:val="46"/>
                          <w:framePr w:wrap="auto" w:vAnchor="margin" w:hAnchor="text" w:yAlign="inline"/>
                          <w:overflowPunct w:val="0"/>
                          <w:rPr>
                            <w:rFonts w:eastAsia="楷体_GB2312" w:cs="Calibri"/>
                            <w:b w:val="0"/>
                            <w:sz w:val="14"/>
                          </w:rPr>
                        </w:pPr>
                        <w:r>
                          <w:rPr>
                            <w:rFonts w:ascii="Calibri" w:eastAsia="楷体_GB2312"/>
                            <w:b w:val="0"/>
                            <w:i w:val="0"/>
                            <w:color w:val="215E99"/>
                            <w:sz w:val="14"/>
                          </w:rPr>
                          <w:t>市盈率</w:t>
                        </w:r>
                      </w:p>
                    </w:tc>
                    <w:tc>
                      <w:tcPr>
                        <w:tcW w:w="853" w:type="dxa"/>
                        <w:gridSpan w:val="2"/>
                        <w:vAlign w:val="center"/>
                      </w:tcPr>
                      <w:p w14:paraId="5419505C">
                        <w:pPr>
                          <w:overflowPunct w:val="0"/>
                          <w:jc w:val="right"/>
                          <w:rPr>
                            <w:rFonts w:eastAsia="楷体_GB2312" w:cs="Calibri"/>
                            <w:sz w:val="14"/>
                            <w:szCs w:val="14"/>
                          </w:rPr>
                        </w:pPr>
                        <w:r>
                          <w:rPr>
                            <w:rFonts w:ascii="Calibri" w:eastAsia="楷体_GB2312"/>
                            <w:b w:val="0"/>
                            <w:i w:val="0"/>
                            <w:color w:val="215E99"/>
                            <w:sz w:val="14"/>
                          </w:rPr>
                          <w:t>26</w:t>
                        </w:r>
                      </w:p>
                    </w:tc>
                    <w:tc>
                      <w:tcPr>
                        <w:tcW w:w="853" w:type="dxa"/>
                        <w:gridSpan w:val="2"/>
                        <w:vAlign w:val="center"/>
                      </w:tcPr>
                      <w:p w14:paraId="6A2CC9D0">
                        <w:pPr>
                          <w:overflowPunct w:val="0"/>
                          <w:jc w:val="right"/>
                          <w:rPr>
                            <w:rFonts w:eastAsia="楷体_GB2312" w:cs="Calibri"/>
                            <w:sz w:val="14"/>
                            <w:szCs w:val="14"/>
                          </w:rPr>
                        </w:pPr>
                        <w:r>
                          <w:rPr>
                            <w:rFonts w:ascii="Calibri" w:eastAsia="楷体_GB2312"/>
                            <w:b w:val="0"/>
                            <w:i w:val="0"/>
                            <w:color w:val="215E99"/>
                            <w:sz w:val="14"/>
                          </w:rPr>
                          <w:t>27</w:t>
                        </w:r>
                      </w:p>
                    </w:tc>
                    <w:tc>
                      <w:tcPr>
                        <w:tcW w:w="853" w:type="dxa"/>
                        <w:gridSpan w:val="2"/>
                        <w:vAlign w:val="center"/>
                      </w:tcPr>
                      <w:p w14:paraId="53471C15">
                        <w:pPr>
                          <w:overflowPunct w:val="0"/>
                          <w:jc w:val="right"/>
                          <w:rPr>
                            <w:rFonts w:eastAsia="楷体_GB2312" w:cs="Calibri"/>
                            <w:sz w:val="14"/>
                            <w:szCs w:val="14"/>
                          </w:rPr>
                        </w:pPr>
                        <w:r>
                          <w:rPr>
                            <w:rFonts w:ascii="Calibri" w:eastAsia="楷体_GB2312"/>
                            <w:b w:val="0"/>
                            <w:i w:val="0"/>
                            <w:color w:val="215E99"/>
                            <w:sz w:val="14"/>
                          </w:rPr>
                          <w:t>22</w:t>
                        </w:r>
                      </w:p>
                    </w:tc>
                    <w:tc>
                      <w:tcPr>
                        <w:tcW w:w="854" w:type="dxa"/>
                        <w:vAlign w:val="center"/>
                      </w:tcPr>
                      <w:p w14:paraId="6A0D4491">
                        <w:pPr>
                          <w:overflowPunct w:val="0"/>
                          <w:jc w:val="right"/>
                          <w:rPr>
                            <w:rFonts w:eastAsia="楷体_GB2312" w:cs="Calibri"/>
                            <w:sz w:val="14"/>
                            <w:szCs w:val="14"/>
                          </w:rPr>
                        </w:pPr>
                        <w:r>
                          <w:rPr>
                            <w:rFonts w:ascii="Calibri" w:eastAsia="楷体_GB2312"/>
                            <w:b w:val="0"/>
                            <w:i w:val="0"/>
                            <w:color w:val="215E99"/>
                            <w:sz w:val="14"/>
                          </w:rPr>
                          <w:t>18</w:t>
                        </w:r>
                      </w:p>
                    </w:tc>
                  </w:tr>
                </w:tbl>
                <w:p w14:paraId="67EFD776">
                  <w:pPr>
                    <w:overflowPunct w:val="0"/>
                    <w:ind w:right="85" w:firstLine="85"/>
                    <w:rPr>
                      <w:rFonts w:eastAsia="楷体_GB2312" w:cs="Calibri"/>
                    </w:rPr>
                  </w:pPr>
                </w:p>
              </w:tc>
            </w:tr>
            <w:tr w14:paraId="78DAE0E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16" w:hRule="atLeast"/>
              </w:trPr>
              <w:tc>
                <w:tcPr>
                  <w:tcW w:w="4071" w:type="dxa"/>
                  <w:gridSpan w:val="2"/>
                </w:tcPr>
                <w:p w14:paraId="190BE848">
                  <w:pPr>
                    <w:overflowPunct w:val="0"/>
                    <w:ind w:right="85" w:firstLine="85"/>
                    <w:rPr>
                      <w:rFonts w:eastAsia="楷体_GB2312" w:cs="Calibri"/>
                      <w:i/>
                      <w:iCs/>
                      <w:color w:val="000000"/>
                      <w:sz w:val="12"/>
                      <w:lang w:eastAsia="zh-CN"/>
                    </w:rPr>
                  </w:pPr>
                  <w:r>
                    <w:rPr>
                      <w:rFonts w:ascii="Calibri" w:eastAsia="楷体_GB2312"/>
                      <w:b w:val="0"/>
                      <w:i/>
                      <w:color w:val="000000"/>
                      <w:sz w:val="12"/>
                    </w:rPr>
                    <w:t>资料来源：公司信息, HFI</w:t>
                  </w:r>
                </w:p>
              </w:tc>
            </w:tr>
          </w:tbl>
          <w:p w14:paraId="7FF2FA72">
            <w:pPr>
              <w:pStyle w:val="122"/>
              <w:overflowPunct w:val="0"/>
              <w:spacing w:line="360" w:lineRule="exact"/>
              <w:rPr>
                <w:rFonts w:eastAsia="楷体_GB2312" w:cs="Calibri"/>
                <w:lang w:eastAsia="zh-CN"/>
              </w:rPr>
            </w:pPr>
          </w:p>
        </w:tc>
        <w:tc>
          <w:tcPr>
            <w:tcW w:w="6588" w:type="dxa"/>
            <w:gridSpan w:val="4"/>
          </w:tcPr>
          <w:p w14:paraId="277EE36C">
            <w:pPr>
              <w:pStyle w:val="88"/>
              <w:overflowPunct w:val="0"/>
              <w:jc w:val="both"/>
              <w:rPr>
                <w:rFonts w:eastAsia="楷体_GB2312" w:cs="Calibri"/>
                <w:b/>
                <w:bCs/>
                <w:color w:val="23558C"/>
                <w:kern w:val="28"/>
                <w:sz w:val="22"/>
                <w:szCs w:val="22"/>
                <w:lang w:eastAsia="zh-CN"/>
              </w:rPr>
            </w:pPr>
            <w:r>
              <w:rPr>
                <w:rFonts w:eastAsia="楷体_GB2312" w:cs="Calibri"/>
                <w:bCs/>
                <w:kern w:val="28"/>
                <w:lang w:eastAsia="zh-CN"/>
              </w:rPr>
              <w:t>(</w:t>
            </w:r>
            <w:r>
              <w:rPr>
                <w:rFonts w:eastAsia="楷体_GB2312" w:cs="Calibri"/>
                <w:bCs/>
                <w:kern w:val="28"/>
              </w:rPr>
              <w:t xml:space="preserve">Please see </w:t>
            </w:r>
            <w:r>
              <w:rPr>
                <w:rFonts w:eastAsia="楷体_GB2312" w:cs="Calibri"/>
                <w:bCs/>
                <w:kern w:val="28"/>
                <w:lang w:eastAsia="zh-CN"/>
              </w:rPr>
              <w:t>APPENDIX 1</w:t>
            </w:r>
            <w:r>
              <w:rPr>
                <w:rFonts w:eastAsia="楷体_GB2312" w:cs="Calibri"/>
                <w:bCs/>
                <w:kern w:val="28"/>
              </w:rPr>
              <w:t xml:space="preserve"> for English summary</w:t>
            </w:r>
            <w:r>
              <w:rPr>
                <w:rFonts w:eastAsia="楷体_GB2312" w:cs="Calibri"/>
                <w:bCs/>
                <w:kern w:val="28"/>
                <w:lang w:eastAsia="zh-CN"/>
              </w:rPr>
              <w:t>)</w:t>
            </w:r>
          </w:p>
          <w:p w14:paraId="49E77163">
            <w:pPr>
              <w:pStyle w:val="88"/>
              <w:overflowPunct w:val="0"/>
              <w:jc w:val="both"/>
              <w:rPr>
                <w:rFonts w:eastAsia="楷体_GB2312" w:cs="Calibri"/>
              </w:rPr>
            </w:pPr>
            <w:r>
              <w:rPr>
                <w:rFonts w:eastAsia="楷体_GB2312" w:cs="Calibri"/>
                <w:b/>
                <w:snapToGrid w:val="0"/>
                <w:color w:val="23558C"/>
                <w:lang w:eastAsia="zh-CN"/>
              </w:rPr>
              <w:t>威胜控股：</w:t>
            </w:r>
            <w:r>
              <w:rPr>
                <w:rFonts w:hint="eastAsia" w:eastAsia="楷体_GB2312" w:cs="Calibri"/>
                <w:b/>
                <w:snapToGrid w:val="0"/>
                <w:color w:val="23558C"/>
                <w:lang w:eastAsia="zh-CN"/>
              </w:rPr>
              <w:t>能源计量与能效管理专家</w:t>
            </w:r>
            <w:r>
              <w:rPr>
                <w:rFonts w:eastAsia="楷体_GB2312" w:cs="Calibri"/>
                <w:b/>
                <w:snapToGrid w:val="0"/>
                <w:color w:val="23558C"/>
                <w:lang w:eastAsia="zh-CN"/>
              </w:rPr>
              <w:t>。</w:t>
            </w:r>
            <w:r>
              <w:rPr>
                <w:rFonts w:eastAsia="楷体_GB2312" w:cs="Calibri"/>
              </w:rPr>
              <w:t>公司作为中国领先的能源计量及配用电整体解决方案供应商，已构建起智能电网解决方案、数智能效管理解决方案及数字能源服务商三大业务矩阵。通过覆盖“计量—通信—配用电”全链条的产品布局，公司在电力、水务、燃气及大型公建等领域形成了深厚的客户护城河。</w:t>
            </w:r>
          </w:p>
          <w:p w14:paraId="4EF5C3EC">
            <w:pPr>
              <w:pStyle w:val="88"/>
              <w:overflowPunct w:val="0"/>
              <w:jc w:val="both"/>
              <w:rPr>
                <w:rFonts w:eastAsia="楷体_GB2312" w:cs="Calibri"/>
                <w:lang w:eastAsia="zh-CN"/>
              </w:rPr>
            </w:pPr>
            <w:r>
              <w:rPr>
                <w:rFonts w:eastAsia="楷体_GB2312" w:cs="Calibri"/>
                <w:b/>
                <w:bCs/>
                <w:color w:val="23558C"/>
                <w:lang w:eastAsia="zh-CN"/>
              </w:rPr>
              <w:t>“十五五”电网投资迈入4万亿时代，配网智能化迎来量价齐升周期。</w:t>
            </w:r>
            <w:r>
              <w:rPr>
                <w:rFonts w:eastAsia="楷体_GB2312" w:cs="Calibri"/>
                <w:lang w:eastAsia="zh-CN"/>
              </w:rPr>
              <w:t>随着“双碳”战略下新能源大规模并网，配电网智能化改造已成为刚性需求。国家电网“十五五”固定资产投资预计达4万亿元，较“十四五”增长40%，投资重心明确向配网侧倾斜。2026年起，新标电表将进入全面补招大年，限价较此前中标均价普遍上涨20%以上，公司作为行业第一梯队，有望深度受益于新一轮“量价齐升”周期。</w:t>
            </w:r>
          </w:p>
          <w:p w14:paraId="456A1039">
            <w:pPr>
              <w:pStyle w:val="88"/>
              <w:overflowPunct w:val="0"/>
              <w:jc w:val="both"/>
              <w:rPr>
                <w:rFonts w:eastAsia="楷体_GB2312" w:cs="Calibri"/>
                <w:lang w:eastAsia="zh-CN"/>
              </w:rPr>
            </w:pPr>
            <w:r>
              <w:rPr>
                <w:rFonts w:eastAsia="楷体_GB2312" w:cs="Calibri"/>
                <w:b/>
                <w:bCs/>
                <w:color w:val="23558C"/>
                <w:lang w:eastAsia="zh-CN"/>
              </w:rPr>
              <w:t>AIDC算力爆发驱动配电架构革新，</w:t>
            </w:r>
            <w:r>
              <w:rPr>
                <w:rFonts w:hint="eastAsia" w:eastAsia="楷体_GB2312" w:cs="Calibri"/>
                <w:b/>
                <w:bCs/>
                <w:color w:val="23558C"/>
                <w:lang w:eastAsia="zh-CN"/>
              </w:rPr>
              <w:t>数字能源</w:t>
            </w:r>
            <w:r>
              <w:rPr>
                <w:rFonts w:eastAsia="楷体_GB2312" w:cs="Calibri"/>
                <w:b/>
                <w:bCs/>
                <w:color w:val="23558C"/>
                <w:lang w:eastAsia="zh-CN"/>
              </w:rPr>
              <w:t>业务开启新增长极。</w:t>
            </w:r>
            <w:r>
              <w:rPr>
                <w:rFonts w:eastAsia="楷体_GB2312" w:cs="Calibri"/>
              </w:rPr>
              <w:t>AI算力的指数级增长带动数据中心（AIDC）机架密度从4-6kW向20-40kW及以上跃升，倒逼供电架构向800V高压直流（HVDC）演进。公司在低中压配电侧具备深厚的技术储备，其</w:t>
            </w:r>
            <w:r>
              <w:rPr>
                <w:rFonts w:hint="eastAsia" w:eastAsia="楷体_GB2312" w:cs="Calibri"/>
                <w:lang w:eastAsia="zh-CN"/>
              </w:rPr>
              <w:t>数字能源</w:t>
            </w:r>
            <w:r>
              <w:rPr>
                <w:rFonts w:eastAsia="楷体_GB2312" w:cs="Calibri"/>
              </w:rPr>
              <w:t>业务正加速向数据中心、储能等高价值场景渗透。2025年公司AI相关收入同比增长近90%，已成为业绩增长的最强动力之一。</w:t>
            </w:r>
          </w:p>
          <w:p w14:paraId="10FD2C3B">
            <w:pPr>
              <w:overflowPunct w:val="0"/>
              <w:adjustRightInd w:val="0"/>
              <w:snapToGrid w:val="0"/>
              <w:spacing w:after="120"/>
              <w:jc w:val="both"/>
              <w:rPr>
                <w:rFonts w:eastAsia="楷体_GB2312" w:cs="Calibri"/>
                <w:snapToGrid/>
                <w:sz w:val="20"/>
                <w:szCs w:val="20"/>
              </w:rPr>
            </w:pPr>
            <w:r>
              <w:rPr>
                <w:rFonts w:eastAsia="楷体_GB2312" w:cs="Calibri"/>
                <w:b/>
                <w:bCs/>
                <w:snapToGrid/>
                <w:color w:val="23558C"/>
                <w:sz w:val="20"/>
                <w:szCs w:val="20"/>
              </w:rPr>
              <w:t>全球化布局纵深推进，“产能出海”进入价值释放快车道。</w:t>
            </w:r>
            <w:r>
              <w:rPr>
                <w:rFonts w:eastAsia="楷体_GB2312" w:cs="Calibri"/>
                <w:snapToGrid/>
                <w:sz w:val="20"/>
                <w:szCs w:val="20"/>
              </w:rPr>
              <w:t>公司已在全球设立墨西哥、巴西、匈牙利等六大生产与研发基地，实现了从“产品出海”向“本地化运营”的战略升级。受益于海外电网升级与AIDC需求，2026年海外新订单预计将增长54%至20亿元人民币，海外业务占比的持续提升将进一步优化公司毛利结构。</w:t>
            </w:r>
          </w:p>
          <w:p w14:paraId="5B969EE3">
            <w:pPr>
              <w:pStyle w:val="88"/>
              <w:overflowPunct w:val="0"/>
              <w:jc w:val="both"/>
              <w:rPr>
                <w:rFonts w:eastAsia="楷体_GB2312" w:cs="Calibri"/>
                <w:b/>
                <w:bCs/>
                <w:color w:val="23558C"/>
                <w:lang w:eastAsia="zh-CN"/>
              </w:rPr>
            </w:pPr>
            <w:r>
              <w:rPr>
                <w:rFonts w:eastAsia="楷体_GB2312" w:cs="Calibri"/>
                <w:b/>
                <w:bCs/>
                <w:color w:val="23558C"/>
                <w:lang w:eastAsia="zh-CN"/>
              </w:rPr>
              <w:t>估值与建议</w:t>
            </w:r>
          </w:p>
          <w:p w14:paraId="3C5A40EF">
            <w:pPr>
              <w:pStyle w:val="19"/>
              <w:overflowPunct w:val="0"/>
              <w:spacing w:after="120"/>
              <w:jc w:val="both"/>
              <w:rPr>
                <w:rFonts w:eastAsia="楷体_GB2312" w:cs="Calibri"/>
                <w:snapToGrid/>
                <w:szCs w:val="20"/>
                <w:lang w:eastAsia="zh-CN"/>
              </w:rPr>
            </w:pPr>
            <w:r>
              <w:rPr>
                <w:rFonts w:eastAsia="楷体_GB2312" w:cs="Calibri"/>
                <w:snapToGrid/>
                <w:szCs w:val="20"/>
                <w:lang w:eastAsia="zh-CN"/>
              </w:rPr>
              <w:t>我们预计公司在2026年至2028年期间的收入将分别达到123.41/147.07/</w:t>
            </w:r>
            <w:r>
              <w:rPr>
                <w:rFonts w:hint="eastAsia" w:eastAsia="楷体_GB2312" w:cs="Calibri"/>
                <w:snapToGrid/>
                <w:szCs w:val="20"/>
                <w:lang w:eastAsia="zh-CN"/>
              </w:rPr>
              <w:t xml:space="preserve"> </w:t>
            </w:r>
            <w:r>
              <w:rPr>
                <w:rFonts w:eastAsia="楷体_GB2312" w:cs="Calibri"/>
                <w:snapToGrid/>
                <w:szCs w:val="20"/>
                <w:lang w:eastAsia="zh-CN"/>
              </w:rPr>
              <w:t>172.28亿人民币，净利润分别为18.73/22.27/26.22亿人民币。基于贴现现金流（DCF）估值模型，我们首次覆盖并给予“优于大市”评级，目标价为40.94元。</w:t>
            </w:r>
          </w:p>
          <w:p w14:paraId="6D79DBD3">
            <w:pPr>
              <w:pStyle w:val="19"/>
              <w:overflowPunct w:val="0"/>
              <w:spacing w:after="120"/>
              <w:jc w:val="both"/>
              <w:rPr>
                <w:rFonts w:eastAsia="楷体_GB2312" w:cs="Calibri"/>
                <w:snapToGrid/>
                <w:szCs w:val="20"/>
                <w:lang w:eastAsia="zh-CN"/>
              </w:rPr>
            </w:pPr>
            <w:r>
              <w:rPr>
                <w:rFonts w:eastAsia="楷体_GB2312" w:cs="Calibri"/>
                <w:b/>
                <w:bCs/>
                <w:color w:val="23558C"/>
                <w:lang w:eastAsia="zh-CN"/>
              </w:rPr>
              <w:t>风险提示</w:t>
            </w:r>
          </w:p>
          <w:p w14:paraId="76F32708">
            <w:pPr>
              <w:pStyle w:val="19"/>
              <w:overflowPunct w:val="0"/>
              <w:spacing w:after="120"/>
              <w:jc w:val="both"/>
              <w:rPr>
                <w:rFonts w:eastAsia="楷体_GB2312" w:cs="Calibri"/>
                <w:lang w:eastAsia="zh-CN"/>
              </w:rPr>
            </w:pPr>
            <w:r>
              <w:rPr>
                <w:rFonts w:eastAsia="楷体_GB2312" w:cs="Calibri"/>
                <w:snapToGrid/>
                <w:szCs w:val="20"/>
                <w:lang w:eastAsia="zh-CN"/>
              </w:rPr>
              <w:t>国家电网及南方电网集采招标量价不及预期；海外市场业务增长速度慢于预期；海外生产成本上升</w:t>
            </w:r>
          </w:p>
        </w:tc>
      </w:tr>
      <w:tr w14:paraId="59EE9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12" w:hRule="atLeast"/>
        </w:trPr>
        <w:tc>
          <w:tcPr>
            <w:tcW w:w="10677" w:type="dxa"/>
            <w:gridSpan w:val="5"/>
            <w:tcMar>
              <w:left w:w="57" w:type="dxa"/>
            </w:tcMar>
          </w:tcPr>
          <w:p w14:paraId="0DFB98DA">
            <w:pPr>
              <w:pStyle w:val="88"/>
              <w:overflowPunct w:val="0"/>
              <w:spacing w:after="0"/>
              <w:jc w:val="both"/>
              <w:rPr>
                <w:rFonts w:eastAsia="楷体_GB2312" w:cs="Calibri"/>
                <w:bCs/>
                <w:kern w:val="28"/>
                <w:lang w:eastAsia="zh-CN"/>
              </w:rPr>
            </w:pPr>
          </w:p>
          <w:tbl>
            <w:tblPr>
              <w:tblStyle w:val="13"/>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415D5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0823964D">
                  <w:pPr>
                    <w:pStyle w:val="51"/>
                    <w:framePr w:wrap="auto" w:vAnchor="margin" w:hAnchor="text" w:yAlign="inline"/>
                    <w:overflowPunct w:val="0"/>
                    <w:rPr>
                      <w:rFonts w:eastAsia="楷体_GB2312" w:cs="Calibri"/>
                      <w:color w:val="FFFFFF" w:themeColor="background1"/>
                      <w14:textFill>
                        <w14:solidFill>
                          <w14:schemeClr w14:val="bg1"/>
                        </w14:solidFill>
                      </w14:textFill>
                    </w:rPr>
                  </w:pPr>
                  <w:r>
                    <w:rPr>
                      <w:rFonts w:eastAsia="楷体_GB2312" w:cs="Calibri"/>
                      <w:color w:val="FFFFFF" w:themeColor="background1"/>
                      <w14:textFill>
                        <w14:solidFill>
                          <w14:schemeClr w14:val="bg1"/>
                        </w14:solidFill>
                      </w14:textFill>
                    </w:rPr>
                    <w:t>[Table_Author]</w:t>
                  </w:r>
                </w:p>
              </w:tc>
              <w:tc>
                <w:tcPr>
                  <w:tcW w:w="2551" w:type="dxa"/>
                </w:tcPr>
                <w:p w14:paraId="5849B6CD">
                  <w:pPr>
                    <w:pStyle w:val="51"/>
                    <w:framePr w:wrap="auto" w:vAnchor="margin" w:hAnchor="text" w:yAlign="inline"/>
                    <w:overflowPunct w:val="0"/>
                    <w:rPr>
                      <w:rFonts w:eastAsia="楷体_GB2312" w:cs="Calibri"/>
                      <w:color w:val="FFFFFF" w:themeColor="background1"/>
                      <w14:textFill>
                        <w14:solidFill>
                          <w14:schemeClr w14:val="bg1"/>
                        </w14:solidFill>
                      </w14:textFill>
                    </w:rPr>
                  </w:pPr>
                </w:p>
              </w:tc>
              <w:tc>
                <w:tcPr>
                  <w:tcW w:w="2693" w:type="dxa"/>
                </w:tcPr>
                <w:p w14:paraId="1EF6C478">
                  <w:pPr>
                    <w:pStyle w:val="51"/>
                    <w:framePr w:wrap="auto" w:vAnchor="margin" w:hAnchor="text" w:yAlign="inline"/>
                    <w:overflowPunct w:val="0"/>
                    <w:rPr>
                      <w:rFonts w:eastAsia="楷体_GB2312" w:cs="Calibri"/>
                      <w:color w:val="FFFFFF" w:themeColor="background1"/>
                      <w14:textFill>
                        <w14:solidFill>
                          <w14:schemeClr w14:val="bg1"/>
                        </w14:solidFill>
                      </w14:textFill>
                    </w:rPr>
                  </w:pPr>
                </w:p>
              </w:tc>
              <w:tc>
                <w:tcPr>
                  <w:tcW w:w="2694" w:type="dxa"/>
                </w:tcPr>
                <w:p w14:paraId="7BDBFBF1">
                  <w:pPr>
                    <w:pStyle w:val="51"/>
                    <w:framePr w:wrap="auto" w:vAnchor="margin" w:hAnchor="text" w:yAlign="inline"/>
                    <w:overflowPunct w:val="0"/>
                    <w:rPr>
                      <w:rFonts w:eastAsia="楷体_GB2312" w:cs="Calibri"/>
                      <w:color w:val="FFFFFF" w:themeColor="background1"/>
                      <w14:textFill>
                        <w14:solidFill>
                          <w14:schemeClr w14:val="bg1"/>
                        </w14:solidFill>
                      </w14:textFill>
                    </w:rPr>
                  </w:pPr>
                </w:p>
              </w:tc>
            </w:tr>
            <w:tr w14:paraId="694FB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33DD73DC">
                  <w:pPr>
                    <w:pStyle w:val="50"/>
                    <w:framePr w:wrap="auto" w:vAnchor="margin" w:hAnchor="text" w:yAlign="inline"/>
                    <w:overflowPunct w:val="0"/>
                    <w:rPr>
                      <w:rFonts w:eastAsia="楷体_GB2312" w:cs="Calibri"/>
                    </w:rPr>
                  </w:pPr>
                  <w:r>
                    <w:rPr>
                      <w:rFonts w:ascii="Calibri" w:eastAsia="楷体_GB2312"/>
                      <w:b/>
                      <w:i w:val="0"/>
                      <w:color w:val="000000"/>
                      <w:sz w:val="16"/>
                    </w:rPr>
                    <w:t>杨斌Bin Yang, SFC:BSQ313</w:t>
                  </w:r>
                </w:p>
              </w:tc>
              <w:tc>
                <w:tcPr>
                  <w:tcW w:w="2551" w:type="dxa"/>
                </w:tcPr>
                <w:p w14:paraId="51B27E03">
                  <w:pPr>
                    <w:pStyle w:val="50"/>
                    <w:framePr w:wrap="auto" w:vAnchor="margin" w:hAnchor="text" w:yAlign="inline"/>
                    <w:overflowPunct w:val="0"/>
                    <w:rPr>
                      <w:rFonts w:eastAsia="楷体_GB2312" w:cs="Calibri"/>
                    </w:rPr>
                  </w:pPr>
                  <w:r>
                    <w:rPr>
                      <w:rFonts w:ascii="Calibri" w:eastAsia="楷体_GB2312"/>
                      <w:b/>
                      <w:i w:val="0"/>
                      <w:color w:val="000000"/>
                      <w:sz w:val="16"/>
                    </w:rPr>
                    <w:t>邓轶达Yida Deng, SFC:BVF321</w:t>
                  </w:r>
                </w:p>
              </w:tc>
              <w:tc>
                <w:tcPr>
                  <w:tcW w:w="2693" w:type="dxa"/>
                </w:tcPr>
                <w:p w14:paraId="479910AE">
                  <w:pPr>
                    <w:pStyle w:val="50"/>
                    <w:framePr w:wrap="auto" w:vAnchor="margin" w:hAnchor="text" w:yAlign="inline"/>
                    <w:overflowPunct w:val="0"/>
                    <w:rPr>
                      <w:rFonts w:eastAsia="楷体_GB2312" w:cs="Calibri"/>
                    </w:rPr>
                  </w:pPr>
                </w:p>
              </w:tc>
              <w:tc>
                <w:tcPr>
                  <w:tcW w:w="2694" w:type="dxa"/>
                </w:tcPr>
                <w:p w14:paraId="5621CA03">
                  <w:pPr>
                    <w:pStyle w:val="50"/>
                    <w:framePr w:wrap="auto" w:vAnchor="margin" w:hAnchor="text" w:yAlign="inline"/>
                    <w:overflowPunct w:val="0"/>
                    <w:rPr>
                      <w:rFonts w:eastAsia="楷体_GB2312" w:cs="Calibri"/>
                    </w:rPr>
                  </w:pPr>
                </w:p>
              </w:tc>
            </w:tr>
            <w:tr w14:paraId="3F7FE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322D242B">
                  <w:pPr>
                    <w:pStyle w:val="50"/>
                    <w:framePr w:wrap="auto" w:vAnchor="margin" w:hAnchor="text" w:yAlign="inline"/>
                    <w:overflowPunct w:val="0"/>
                    <w:rPr>
                      <w:rFonts w:eastAsia="楷体_GB2312" w:cs="Calibri"/>
                      <w:b w:val="0"/>
                    </w:rPr>
                  </w:pPr>
                  <w:r>
                    <w:rPr>
                      <w:rFonts w:ascii="Calibri" w:eastAsia="楷体_GB2312"/>
                      <w:b w:val="0"/>
                      <w:i w:val="0"/>
                      <w:color w:val="000000"/>
                      <w:sz w:val="16"/>
                    </w:rPr>
                    <w:t>harryyang@hfisec.com.hk</w:t>
                  </w:r>
                </w:p>
              </w:tc>
              <w:tc>
                <w:tcPr>
                  <w:tcW w:w="2551" w:type="dxa"/>
                </w:tcPr>
                <w:p w14:paraId="08D147F0">
                  <w:pPr>
                    <w:pStyle w:val="50"/>
                    <w:framePr w:wrap="auto" w:vAnchor="margin" w:hAnchor="text" w:yAlign="inline"/>
                    <w:overflowPunct w:val="0"/>
                    <w:rPr>
                      <w:rFonts w:eastAsia="楷体_GB2312" w:cs="Calibri"/>
                      <w:b w:val="0"/>
                    </w:rPr>
                  </w:pPr>
                  <w:r>
                    <w:rPr>
                      <w:rFonts w:ascii="Calibri" w:eastAsia="楷体_GB2312"/>
                      <w:b w:val="0"/>
                      <w:i w:val="0"/>
                      <w:color w:val="000000"/>
                      <w:sz w:val="16"/>
                    </w:rPr>
                    <w:t>dengyida@hfisec.com.hk</w:t>
                  </w:r>
                </w:p>
              </w:tc>
              <w:tc>
                <w:tcPr>
                  <w:tcW w:w="2693" w:type="dxa"/>
                </w:tcPr>
                <w:p w14:paraId="5FC16C25">
                  <w:pPr>
                    <w:pStyle w:val="50"/>
                    <w:framePr w:wrap="auto" w:vAnchor="margin" w:hAnchor="text" w:yAlign="inline"/>
                    <w:overflowPunct w:val="0"/>
                    <w:rPr>
                      <w:rFonts w:eastAsia="楷体_GB2312" w:cs="Calibri"/>
                      <w:b w:val="0"/>
                    </w:rPr>
                  </w:pPr>
                </w:p>
              </w:tc>
              <w:tc>
                <w:tcPr>
                  <w:tcW w:w="2694" w:type="dxa"/>
                </w:tcPr>
                <w:p w14:paraId="1A5EBCDB">
                  <w:pPr>
                    <w:pStyle w:val="50"/>
                    <w:framePr w:wrap="auto" w:vAnchor="margin" w:hAnchor="text" w:yAlign="inline"/>
                    <w:overflowPunct w:val="0"/>
                    <w:rPr>
                      <w:rFonts w:eastAsia="楷体_GB2312" w:cs="Calibri"/>
                      <w:b w:val="0"/>
                    </w:rPr>
                  </w:pPr>
                </w:p>
              </w:tc>
            </w:tr>
            <w:tr w14:paraId="3A578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29238E2C">
                  <w:pPr>
                    <w:pStyle w:val="50"/>
                    <w:framePr w:wrap="auto" w:vAnchor="margin" w:hAnchor="text" w:yAlign="inline"/>
                    <w:overflowPunct w:val="0"/>
                    <w:rPr>
                      <w:rFonts w:eastAsia="楷体_GB2312" w:cs="Calibri"/>
                      <w:b w:val="0"/>
                    </w:rPr>
                  </w:pPr>
                </w:p>
              </w:tc>
              <w:tc>
                <w:tcPr>
                  <w:tcW w:w="2551" w:type="dxa"/>
                </w:tcPr>
                <w:p w14:paraId="5411ECA0">
                  <w:pPr>
                    <w:pStyle w:val="50"/>
                    <w:framePr w:wrap="auto" w:vAnchor="margin" w:hAnchor="text" w:yAlign="inline"/>
                    <w:overflowPunct w:val="0"/>
                    <w:rPr>
                      <w:rFonts w:eastAsia="楷体_GB2312" w:cs="Calibri"/>
                      <w:b w:val="0"/>
                    </w:rPr>
                  </w:pPr>
                </w:p>
              </w:tc>
              <w:tc>
                <w:tcPr>
                  <w:tcW w:w="2693" w:type="dxa"/>
                </w:tcPr>
                <w:p w14:paraId="4EAF8A45">
                  <w:pPr>
                    <w:pStyle w:val="50"/>
                    <w:framePr w:wrap="auto" w:vAnchor="margin" w:hAnchor="text" w:yAlign="inline"/>
                    <w:overflowPunct w:val="0"/>
                    <w:rPr>
                      <w:rFonts w:eastAsia="楷体_GB2312" w:cs="Calibri"/>
                      <w:b w:val="0"/>
                    </w:rPr>
                  </w:pPr>
                </w:p>
              </w:tc>
              <w:tc>
                <w:tcPr>
                  <w:tcW w:w="2694" w:type="dxa"/>
                </w:tcPr>
                <w:p w14:paraId="3F58523B">
                  <w:pPr>
                    <w:pStyle w:val="50"/>
                    <w:framePr w:wrap="auto" w:vAnchor="margin" w:hAnchor="text" w:yAlign="inline"/>
                    <w:overflowPunct w:val="0"/>
                    <w:rPr>
                      <w:rFonts w:eastAsia="楷体_GB2312" w:cs="Calibri"/>
                      <w:b w:val="0"/>
                    </w:rPr>
                  </w:pPr>
                </w:p>
              </w:tc>
            </w:tr>
            <w:tr w14:paraId="3D9CD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4A013404">
                  <w:pPr>
                    <w:pStyle w:val="50"/>
                    <w:framePr w:wrap="auto" w:vAnchor="margin" w:hAnchor="text" w:yAlign="inline"/>
                    <w:overflowPunct w:val="0"/>
                    <w:rPr>
                      <w:rFonts w:eastAsia="楷体_GB2312" w:cs="Calibri"/>
                      <w:b w:val="0"/>
                    </w:rPr>
                  </w:pPr>
                </w:p>
              </w:tc>
              <w:tc>
                <w:tcPr>
                  <w:tcW w:w="2551" w:type="dxa"/>
                </w:tcPr>
                <w:p w14:paraId="2B35484F">
                  <w:pPr>
                    <w:pStyle w:val="50"/>
                    <w:framePr w:wrap="auto" w:vAnchor="margin" w:hAnchor="text" w:yAlign="inline"/>
                    <w:overflowPunct w:val="0"/>
                    <w:rPr>
                      <w:rFonts w:eastAsia="楷体_GB2312" w:cs="Calibri"/>
                      <w:b w:val="0"/>
                    </w:rPr>
                  </w:pPr>
                </w:p>
              </w:tc>
              <w:tc>
                <w:tcPr>
                  <w:tcW w:w="2693" w:type="dxa"/>
                </w:tcPr>
                <w:p w14:paraId="3623C3C9">
                  <w:pPr>
                    <w:pStyle w:val="50"/>
                    <w:framePr w:wrap="auto" w:vAnchor="margin" w:hAnchor="text" w:yAlign="inline"/>
                    <w:overflowPunct w:val="0"/>
                    <w:rPr>
                      <w:rFonts w:eastAsia="楷体_GB2312" w:cs="Calibri"/>
                      <w:b w:val="0"/>
                    </w:rPr>
                  </w:pPr>
                </w:p>
              </w:tc>
              <w:tc>
                <w:tcPr>
                  <w:tcW w:w="2694" w:type="dxa"/>
                </w:tcPr>
                <w:p w14:paraId="151ABBA2">
                  <w:pPr>
                    <w:pStyle w:val="50"/>
                    <w:framePr w:wrap="auto" w:vAnchor="margin" w:hAnchor="text" w:yAlign="inline"/>
                    <w:overflowPunct w:val="0"/>
                    <w:rPr>
                      <w:rFonts w:eastAsia="楷体_GB2312" w:cs="Calibri"/>
                      <w:b w:val="0"/>
                    </w:rPr>
                  </w:pPr>
                </w:p>
              </w:tc>
            </w:tr>
          </w:tbl>
          <w:p w14:paraId="46377E21">
            <w:pPr>
              <w:pStyle w:val="88"/>
              <w:overflowPunct w:val="0"/>
              <w:spacing w:after="0"/>
              <w:jc w:val="both"/>
              <w:rPr>
                <w:rFonts w:eastAsia="楷体_GB2312" w:cs="Calibri"/>
                <w:bCs/>
                <w:kern w:val="28"/>
                <w:lang w:eastAsia="zh-CN"/>
              </w:rPr>
            </w:pPr>
          </w:p>
        </w:tc>
      </w:tr>
    </w:tbl>
    <w:p w14:paraId="30B65FAE">
      <w:pPr>
        <w:pStyle w:val="71"/>
        <w:overflowPunct w:val="0"/>
        <w:rPr>
          <w:rFonts w:eastAsia="楷体_GB2312" w:cs="Calibri"/>
          <w:sz w:val="16"/>
        </w:rPr>
      </w:pPr>
    </w:p>
    <w:p w14:paraId="5F8162F0">
      <w:pPr>
        <w:pStyle w:val="71"/>
        <w:overflowPunct w:val="0"/>
        <w:rPr>
          <w:rFonts w:eastAsia="楷体_GB2312" w:cs="Calibri"/>
          <w:sz w:val="16"/>
        </w:rPr>
        <w:sectPr>
          <w:headerReference r:id="rId5" w:type="first"/>
          <w:footerReference r:id="rId8" w:type="first"/>
          <w:headerReference r:id="rId3" w:type="default"/>
          <w:footerReference r:id="rId6" w:type="default"/>
          <w:headerReference r:id="rId4" w:type="even"/>
          <w:footerReference r:id="rId7" w:type="even"/>
          <w:pgSz w:w="11909" w:h="16834"/>
          <w:pgMar w:top="567" w:right="907" w:bottom="1021" w:left="5160" w:header="284" w:footer="919" w:gutter="0"/>
          <w:cols w:space="720" w:num="1"/>
          <w:docGrid w:linePitch="360" w:charSpace="0"/>
        </w:sectPr>
      </w:pPr>
    </w:p>
    <w:p w14:paraId="01BD6B08">
      <w:pPr>
        <w:pStyle w:val="71"/>
        <w:overflowPunct w:val="0"/>
        <w:rPr>
          <w:rFonts w:eastAsia="楷体_GB2312" w:cs="Calibri"/>
        </w:rPr>
      </w:pPr>
    </w:p>
    <w:sdt>
      <w:sdtPr>
        <w:rPr>
          <w:rFonts w:eastAsia="楷体_GB2312" w:cs="Calibri"/>
          <w:bCs w:val="0"/>
          <w:snapToGrid w:val="0"/>
          <w:kern w:val="0"/>
          <w:sz w:val="22"/>
          <w:szCs w:val="22"/>
          <w:lang w:val="zh-CN"/>
        </w:rPr>
        <w:id w:val="147465155"/>
        <w:docPartObj>
          <w:docPartGallery w:val="Table of Contents"/>
          <w:docPartUnique/>
        </w:docPartObj>
      </w:sdtPr>
      <w:sdtEndPr>
        <w:rPr>
          <w:rFonts w:eastAsia="楷体_GB2312" w:cs="Calibri"/>
          <w:bCs/>
          <w:snapToGrid w:val="0"/>
          <w:kern w:val="0"/>
          <w:sz w:val="16"/>
          <w:szCs w:val="16"/>
          <w:lang w:val="zh-CN"/>
        </w:rPr>
      </w:sdtEndPr>
      <w:sdtContent>
        <w:p w14:paraId="5ABFBD37">
          <w:pPr>
            <w:pStyle w:val="148"/>
            <w:overflowPunct w:val="0"/>
            <w:rPr>
              <w:rFonts w:eastAsia="楷体_GB2312" w:cs="Calibri"/>
              <w:sz w:val="22"/>
              <w:szCs w:val="22"/>
            </w:rPr>
          </w:pPr>
          <w:r>
            <w:rPr>
              <w:rFonts w:eastAsia="楷体_GB2312" w:cs="Calibri"/>
              <w:snapToGrid w:val="0"/>
              <w:sz w:val="22"/>
              <w:szCs w:val="22"/>
            </w:rPr>
            <w:t>目录</w:t>
          </w:r>
        </w:p>
        <w:p w14:paraId="18A6B7A7">
          <w:pPr>
            <w:pStyle w:val="9"/>
            <w:tabs>
              <w:tab w:val="right" w:leader="dot" w:pos="7458"/>
            </w:tabs>
            <w:rPr>
              <w:b/>
              <w:bCs/>
            </w:rPr>
          </w:pPr>
          <w:r>
            <w:rPr>
              <w:rFonts w:ascii="Calibri" w:hAnsi="Calibri" w:eastAsia="楷体_GB2312" w:cs="Calibri"/>
            </w:rPr>
            <w:fldChar w:fldCharType="begin"/>
          </w:r>
          <w:r>
            <w:rPr>
              <w:rFonts w:ascii="Calibri" w:hAnsi="Calibri" w:eastAsia="楷体_GB2312" w:cs="Calibri"/>
            </w:rPr>
            <w:instrText xml:space="preserve"> TOC \o "1-3" \h \z \u </w:instrText>
          </w:r>
          <w:r>
            <w:rPr>
              <w:rFonts w:ascii="Calibri" w:hAnsi="Calibri" w:eastAsia="楷体_GB2312" w:cs="Calibri"/>
            </w:rPr>
            <w:fldChar w:fldCharType="separate"/>
          </w:r>
          <w:r>
            <w:rPr>
              <w:rFonts w:ascii="Calibri" w:hAnsi="Calibri" w:eastAsia="楷体_GB2312" w:cs="Calibri"/>
              <w:b/>
              <w:bCs/>
            </w:rPr>
            <w:fldChar w:fldCharType="begin"/>
          </w:r>
          <w:r>
            <w:rPr>
              <w:rFonts w:ascii="Calibri" w:hAnsi="Calibri" w:eastAsia="楷体_GB2312" w:cs="Calibri"/>
              <w:b/>
              <w:bCs/>
            </w:rPr>
            <w:instrText xml:space="preserve"> HYPERLINK \l _Toc3385 </w:instrText>
          </w:r>
          <w:r>
            <w:rPr>
              <w:rFonts w:ascii="Calibri" w:hAnsi="Calibri" w:eastAsia="楷体_GB2312" w:cs="Calibri"/>
              <w:b/>
              <w:bCs/>
            </w:rPr>
            <w:fldChar w:fldCharType="separate"/>
          </w:r>
          <w:r>
            <w:rPr>
              <w:rFonts w:eastAsia="楷体_GB2312" w:cs="Calibri"/>
              <w:b/>
              <w:bCs/>
              <w:szCs w:val="28"/>
            </w:rPr>
            <w:t>1 威胜控股：能源计量与能效管理专家</w:t>
          </w:r>
          <w:r>
            <w:rPr>
              <w:b/>
              <w:bCs/>
            </w:rPr>
            <w:tab/>
          </w:r>
          <w:r>
            <w:rPr>
              <w:b/>
              <w:bCs/>
            </w:rPr>
            <w:fldChar w:fldCharType="begin"/>
          </w:r>
          <w:r>
            <w:rPr>
              <w:b/>
              <w:bCs/>
            </w:rPr>
            <w:instrText xml:space="preserve"> PAGEREF _Toc3385 \h </w:instrText>
          </w:r>
          <w:r>
            <w:rPr>
              <w:b/>
              <w:bCs/>
            </w:rPr>
            <w:fldChar w:fldCharType="separate"/>
          </w:r>
          <w:r>
            <w:rPr>
              <w:b/>
              <w:bCs/>
            </w:rPr>
            <w:t>3</w:t>
          </w:r>
          <w:r>
            <w:rPr>
              <w:b/>
              <w:bCs/>
            </w:rPr>
            <w:fldChar w:fldCharType="end"/>
          </w:r>
          <w:r>
            <w:rPr>
              <w:rFonts w:ascii="Calibri" w:hAnsi="Calibri" w:eastAsia="楷体_GB2312" w:cs="Calibri"/>
              <w:b/>
              <w:bCs/>
            </w:rPr>
            <w:fldChar w:fldCharType="end"/>
          </w:r>
        </w:p>
        <w:p w14:paraId="151E8010">
          <w:pPr>
            <w:pStyle w:val="10"/>
            <w:tabs>
              <w:tab w:val="right" w:leader="dot" w:pos="7458"/>
            </w:tabs>
          </w:pPr>
          <w:r>
            <w:rPr>
              <w:rFonts w:eastAsia="楷体_GB2312" w:cs="Calibri"/>
              <w:bCs/>
              <w:lang w:val="zh-CN"/>
            </w:rPr>
            <w:fldChar w:fldCharType="begin"/>
          </w:r>
          <w:r>
            <w:rPr>
              <w:rFonts w:eastAsia="楷体_GB2312" w:cs="Calibri"/>
              <w:bCs/>
              <w:lang w:val="zh-CN"/>
            </w:rPr>
            <w:instrText xml:space="preserve"> HYPERLINK \l _Toc29385 </w:instrText>
          </w:r>
          <w:r>
            <w:rPr>
              <w:rFonts w:eastAsia="楷体_GB2312" w:cs="Calibri"/>
              <w:bCs/>
              <w:lang w:val="zh-CN"/>
            </w:rPr>
            <w:fldChar w:fldCharType="separate"/>
          </w:r>
          <w:r>
            <w:rPr>
              <w:rFonts w:ascii="Calibri" w:hAnsi="Calibri" w:eastAsia="楷体_GB2312" w:cs="Calibri"/>
              <w:szCs w:val="24"/>
            </w:rPr>
            <w:t>1.1 公司概况</w:t>
          </w:r>
          <w:r>
            <w:tab/>
          </w:r>
          <w:r>
            <w:fldChar w:fldCharType="begin"/>
          </w:r>
          <w:r>
            <w:instrText xml:space="preserve"> PAGEREF _Toc29385 \h </w:instrText>
          </w:r>
          <w:r>
            <w:fldChar w:fldCharType="separate"/>
          </w:r>
          <w:r>
            <w:t>3</w:t>
          </w:r>
          <w:r>
            <w:fldChar w:fldCharType="end"/>
          </w:r>
          <w:r>
            <w:rPr>
              <w:rFonts w:eastAsia="楷体_GB2312" w:cs="Calibri"/>
              <w:bCs/>
              <w:lang w:val="zh-CN"/>
            </w:rPr>
            <w:fldChar w:fldCharType="end"/>
          </w:r>
        </w:p>
        <w:p w14:paraId="725E387C">
          <w:pPr>
            <w:pStyle w:val="10"/>
            <w:tabs>
              <w:tab w:val="right" w:leader="dot" w:pos="7458"/>
            </w:tabs>
          </w:pPr>
          <w:r>
            <w:rPr>
              <w:rFonts w:eastAsia="楷体_GB2312" w:cs="Calibri"/>
              <w:bCs/>
              <w:lang w:val="zh-CN"/>
            </w:rPr>
            <w:fldChar w:fldCharType="begin"/>
          </w:r>
          <w:r>
            <w:rPr>
              <w:rFonts w:eastAsia="楷体_GB2312" w:cs="Calibri"/>
              <w:bCs/>
              <w:lang w:val="zh-CN"/>
            </w:rPr>
            <w:instrText xml:space="preserve"> HYPERLINK \l _Toc14145 </w:instrText>
          </w:r>
          <w:r>
            <w:rPr>
              <w:rFonts w:eastAsia="楷体_GB2312" w:cs="Calibri"/>
              <w:bCs/>
              <w:lang w:val="zh-CN"/>
            </w:rPr>
            <w:fldChar w:fldCharType="separate"/>
          </w:r>
          <w:r>
            <w:rPr>
              <w:rFonts w:ascii="Calibri" w:hAnsi="Calibri" w:eastAsia="楷体_GB2312" w:cs="Calibri"/>
              <w:szCs w:val="24"/>
            </w:rPr>
            <w:t>1.2 财务表现</w:t>
          </w:r>
          <w:r>
            <w:tab/>
          </w:r>
          <w:r>
            <w:fldChar w:fldCharType="begin"/>
          </w:r>
          <w:r>
            <w:instrText xml:space="preserve"> PAGEREF _Toc14145 \h </w:instrText>
          </w:r>
          <w:r>
            <w:fldChar w:fldCharType="separate"/>
          </w:r>
          <w:r>
            <w:t>6</w:t>
          </w:r>
          <w:r>
            <w:fldChar w:fldCharType="end"/>
          </w:r>
          <w:r>
            <w:rPr>
              <w:rFonts w:eastAsia="楷体_GB2312" w:cs="Calibri"/>
              <w:bCs/>
              <w:lang w:val="zh-CN"/>
            </w:rPr>
            <w:fldChar w:fldCharType="end"/>
          </w:r>
        </w:p>
        <w:p w14:paraId="41325C99">
          <w:pPr>
            <w:pStyle w:val="9"/>
            <w:tabs>
              <w:tab w:val="right" w:leader="dot" w:pos="7458"/>
            </w:tabs>
            <w:rPr>
              <w:b/>
              <w:bCs/>
            </w:rPr>
          </w:pPr>
          <w:r>
            <w:rPr>
              <w:rFonts w:eastAsia="楷体_GB2312" w:cs="Calibri"/>
              <w:b/>
              <w:bCs/>
              <w:lang w:val="zh-CN"/>
            </w:rPr>
            <w:fldChar w:fldCharType="begin"/>
          </w:r>
          <w:r>
            <w:rPr>
              <w:rFonts w:eastAsia="楷体_GB2312" w:cs="Calibri"/>
              <w:b/>
              <w:bCs/>
              <w:lang w:val="zh-CN"/>
            </w:rPr>
            <w:instrText xml:space="preserve"> HYPERLINK \l _Toc13522 </w:instrText>
          </w:r>
          <w:r>
            <w:rPr>
              <w:rFonts w:eastAsia="楷体_GB2312" w:cs="Calibri"/>
              <w:b/>
              <w:bCs/>
              <w:lang w:val="zh-CN"/>
            </w:rPr>
            <w:fldChar w:fldCharType="separate"/>
          </w:r>
          <w:r>
            <w:rPr>
              <w:rFonts w:eastAsia="楷体_GB2312" w:cs="Calibri"/>
              <w:b/>
              <w:bCs/>
              <w:szCs w:val="28"/>
            </w:rPr>
            <w:t>2能源计量与配用电智能化浪潮奔涌，三大赛道共迎成长机遇</w:t>
          </w:r>
          <w:r>
            <w:rPr>
              <w:b/>
              <w:bCs/>
            </w:rPr>
            <w:tab/>
          </w:r>
          <w:r>
            <w:rPr>
              <w:b/>
              <w:bCs/>
            </w:rPr>
            <w:fldChar w:fldCharType="begin"/>
          </w:r>
          <w:r>
            <w:rPr>
              <w:b/>
              <w:bCs/>
            </w:rPr>
            <w:instrText xml:space="preserve"> PAGEREF _Toc13522 \h </w:instrText>
          </w:r>
          <w:r>
            <w:rPr>
              <w:b/>
              <w:bCs/>
            </w:rPr>
            <w:fldChar w:fldCharType="separate"/>
          </w:r>
          <w:r>
            <w:rPr>
              <w:b/>
              <w:bCs/>
            </w:rPr>
            <w:t>7</w:t>
          </w:r>
          <w:r>
            <w:rPr>
              <w:b/>
              <w:bCs/>
            </w:rPr>
            <w:fldChar w:fldCharType="end"/>
          </w:r>
          <w:r>
            <w:rPr>
              <w:rFonts w:eastAsia="楷体_GB2312" w:cs="Calibri"/>
              <w:b/>
              <w:bCs/>
              <w:lang w:val="zh-CN"/>
            </w:rPr>
            <w:fldChar w:fldCharType="end"/>
          </w:r>
        </w:p>
        <w:p w14:paraId="1D8BF4CE">
          <w:pPr>
            <w:pStyle w:val="10"/>
            <w:tabs>
              <w:tab w:val="right" w:leader="dot" w:pos="7458"/>
            </w:tabs>
          </w:pPr>
          <w:r>
            <w:rPr>
              <w:rFonts w:eastAsia="楷体_GB2312" w:cs="Calibri"/>
              <w:bCs/>
              <w:lang w:val="zh-CN"/>
            </w:rPr>
            <w:fldChar w:fldCharType="begin"/>
          </w:r>
          <w:r>
            <w:rPr>
              <w:rFonts w:eastAsia="楷体_GB2312" w:cs="Calibri"/>
              <w:bCs/>
              <w:lang w:val="zh-CN"/>
            </w:rPr>
            <w:instrText xml:space="preserve"> HYPERLINK \l _Toc7141 </w:instrText>
          </w:r>
          <w:r>
            <w:rPr>
              <w:rFonts w:eastAsia="楷体_GB2312" w:cs="Calibri"/>
              <w:bCs/>
              <w:lang w:val="zh-CN"/>
            </w:rPr>
            <w:fldChar w:fldCharType="separate"/>
          </w:r>
          <w:r>
            <w:rPr>
              <w:rFonts w:ascii="Calibri" w:hAnsi="Calibri" w:eastAsia="楷体_GB2312" w:cs="Calibri"/>
            </w:rPr>
            <w:t>2.1智能电网解决方案：存量替换与新标升级共振，配网智能化催生量价齐升周期</w:t>
          </w:r>
          <w:r>
            <w:tab/>
          </w:r>
          <w:r>
            <w:fldChar w:fldCharType="begin"/>
          </w:r>
          <w:r>
            <w:instrText xml:space="preserve"> PAGEREF _Toc7141 \h </w:instrText>
          </w:r>
          <w:r>
            <w:fldChar w:fldCharType="separate"/>
          </w:r>
          <w:r>
            <w:t>7</w:t>
          </w:r>
          <w:r>
            <w:fldChar w:fldCharType="end"/>
          </w:r>
          <w:r>
            <w:rPr>
              <w:rFonts w:eastAsia="楷体_GB2312" w:cs="Calibri"/>
              <w:bCs/>
              <w:lang w:val="zh-CN"/>
            </w:rPr>
            <w:fldChar w:fldCharType="end"/>
          </w:r>
        </w:p>
        <w:p w14:paraId="73C380EC">
          <w:pPr>
            <w:pStyle w:val="10"/>
            <w:tabs>
              <w:tab w:val="right" w:leader="dot" w:pos="7458"/>
            </w:tabs>
          </w:pPr>
          <w:r>
            <w:rPr>
              <w:rFonts w:eastAsia="楷体_GB2312" w:cs="Calibri"/>
              <w:bCs/>
              <w:lang w:val="zh-CN"/>
            </w:rPr>
            <w:fldChar w:fldCharType="begin"/>
          </w:r>
          <w:r>
            <w:rPr>
              <w:rFonts w:eastAsia="楷体_GB2312" w:cs="Calibri"/>
              <w:bCs/>
              <w:lang w:val="zh-CN"/>
            </w:rPr>
            <w:instrText xml:space="preserve"> HYPERLINK \l _Toc17737 </w:instrText>
          </w:r>
          <w:r>
            <w:rPr>
              <w:rFonts w:eastAsia="楷体_GB2312" w:cs="Calibri"/>
              <w:bCs/>
              <w:lang w:val="zh-CN"/>
            </w:rPr>
            <w:fldChar w:fldCharType="separate"/>
          </w:r>
          <w:r>
            <w:rPr>
              <w:rFonts w:ascii="Calibri" w:hAnsi="Calibri" w:eastAsia="楷体_GB2312" w:cs="Calibri"/>
            </w:rPr>
            <w:t>2.2数智能效管理解决方案：载波通信芯片需求扩张，双模升级与场景拓展双轮驱动</w:t>
          </w:r>
          <w:r>
            <w:tab/>
          </w:r>
          <w:r>
            <w:fldChar w:fldCharType="begin"/>
          </w:r>
          <w:r>
            <w:instrText xml:space="preserve"> PAGEREF _Toc17737 \h </w:instrText>
          </w:r>
          <w:r>
            <w:fldChar w:fldCharType="separate"/>
          </w:r>
          <w:r>
            <w:t>13</w:t>
          </w:r>
          <w:r>
            <w:fldChar w:fldCharType="end"/>
          </w:r>
          <w:r>
            <w:rPr>
              <w:rFonts w:eastAsia="楷体_GB2312" w:cs="Calibri"/>
              <w:bCs/>
              <w:lang w:val="zh-CN"/>
            </w:rPr>
            <w:fldChar w:fldCharType="end"/>
          </w:r>
        </w:p>
        <w:p w14:paraId="45E7CFE4">
          <w:pPr>
            <w:pStyle w:val="10"/>
            <w:tabs>
              <w:tab w:val="right" w:leader="dot" w:pos="7458"/>
            </w:tabs>
          </w:pPr>
          <w:r>
            <w:rPr>
              <w:rFonts w:eastAsia="楷体_GB2312" w:cs="Calibri"/>
              <w:bCs/>
              <w:lang w:val="zh-CN"/>
            </w:rPr>
            <w:fldChar w:fldCharType="begin"/>
          </w:r>
          <w:r>
            <w:rPr>
              <w:rFonts w:eastAsia="楷体_GB2312" w:cs="Calibri"/>
              <w:bCs/>
              <w:lang w:val="zh-CN"/>
            </w:rPr>
            <w:instrText xml:space="preserve"> HYPERLINK \l _Toc29561 </w:instrText>
          </w:r>
          <w:r>
            <w:rPr>
              <w:rFonts w:eastAsia="楷体_GB2312" w:cs="Calibri"/>
              <w:bCs/>
              <w:lang w:val="zh-CN"/>
            </w:rPr>
            <w:fldChar w:fldCharType="separate"/>
          </w:r>
          <w:r>
            <w:rPr>
              <w:rFonts w:ascii="Calibri" w:hAnsi="Calibri" w:eastAsia="楷体_GB2312" w:cs="Calibri"/>
            </w:rPr>
            <w:t>2.3数字能源服务商：配网投资与AIDC算力爆发双翼齐飞，中国与东南亚市场共筑增量</w:t>
          </w:r>
          <w:r>
            <w:tab/>
          </w:r>
          <w:r>
            <w:fldChar w:fldCharType="begin"/>
          </w:r>
          <w:r>
            <w:instrText xml:space="preserve"> PAGEREF _Toc29561 \h </w:instrText>
          </w:r>
          <w:r>
            <w:fldChar w:fldCharType="separate"/>
          </w:r>
          <w:r>
            <w:t>16</w:t>
          </w:r>
          <w:r>
            <w:fldChar w:fldCharType="end"/>
          </w:r>
          <w:r>
            <w:rPr>
              <w:rFonts w:eastAsia="楷体_GB2312" w:cs="Calibri"/>
              <w:bCs/>
              <w:lang w:val="zh-CN"/>
            </w:rPr>
            <w:fldChar w:fldCharType="end"/>
          </w:r>
        </w:p>
        <w:p w14:paraId="6D64FAAE">
          <w:pPr>
            <w:pStyle w:val="9"/>
            <w:tabs>
              <w:tab w:val="right" w:leader="dot" w:pos="7458"/>
            </w:tabs>
            <w:rPr>
              <w:b/>
              <w:bCs/>
            </w:rPr>
          </w:pPr>
          <w:r>
            <w:rPr>
              <w:rFonts w:eastAsia="楷体_GB2312" w:cs="Calibri"/>
              <w:b/>
              <w:bCs/>
              <w:lang w:val="zh-CN"/>
            </w:rPr>
            <w:fldChar w:fldCharType="begin"/>
          </w:r>
          <w:r>
            <w:rPr>
              <w:rFonts w:eastAsia="楷体_GB2312" w:cs="Calibri"/>
              <w:b/>
              <w:bCs/>
              <w:lang w:val="zh-CN"/>
            </w:rPr>
            <w:instrText xml:space="preserve"> HYPERLINK \l _Toc22340 </w:instrText>
          </w:r>
          <w:r>
            <w:rPr>
              <w:rFonts w:eastAsia="楷体_GB2312" w:cs="Calibri"/>
              <w:b/>
              <w:bCs/>
              <w:lang w:val="zh-CN"/>
            </w:rPr>
            <w:fldChar w:fldCharType="separate"/>
          </w:r>
          <w:r>
            <w:rPr>
              <w:rFonts w:eastAsia="楷体_GB2312" w:cs="Calibri"/>
              <w:b/>
              <w:bCs/>
              <w:szCs w:val="28"/>
            </w:rPr>
            <w:t>3护城河深厚叠加强劲增长动力，公司发展正处价值释放快车道</w:t>
          </w:r>
          <w:r>
            <w:rPr>
              <w:b/>
              <w:bCs/>
            </w:rPr>
            <w:tab/>
          </w:r>
          <w:r>
            <w:rPr>
              <w:b/>
              <w:bCs/>
            </w:rPr>
            <w:fldChar w:fldCharType="begin"/>
          </w:r>
          <w:r>
            <w:rPr>
              <w:b/>
              <w:bCs/>
            </w:rPr>
            <w:instrText xml:space="preserve"> PAGEREF _Toc22340 \h </w:instrText>
          </w:r>
          <w:r>
            <w:rPr>
              <w:b/>
              <w:bCs/>
            </w:rPr>
            <w:fldChar w:fldCharType="separate"/>
          </w:r>
          <w:r>
            <w:rPr>
              <w:b/>
              <w:bCs/>
            </w:rPr>
            <w:t>21</w:t>
          </w:r>
          <w:r>
            <w:rPr>
              <w:b/>
              <w:bCs/>
            </w:rPr>
            <w:fldChar w:fldCharType="end"/>
          </w:r>
          <w:r>
            <w:rPr>
              <w:rFonts w:eastAsia="楷体_GB2312" w:cs="Calibri"/>
              <w:b/>
              <w:bCs/>
              <w:lang w:val="zh-CN"/>
            </w:rPr>
            <w:fldChar w:fldCharType="end"/>
          </w:r>
        </w:p>
        <w:p w14:paraId="65B888E0">
          <w:pPr>
            <w:pStyle w:val="10"/>
            <w:tabs>
              <w:tab w:val="right" w:leader="dot" w:pos="7458"/>
            </w:tabs>
          </w:pPr>
          <w:r>
            <w:rPr>
              <w:rFonts w:eastAsia="楷体_GB2312" w:cs="Calibri"/>
              <w:bCs/>
              <w:lang w:val="zh-CN"/>
            </w:rPr>
            <w:fldChar w:fldCharType="begin"/>
          </w:r>
          <w:r>
            <w:rPr>
              <w:rFonts w:eastAsia="楷体_GB2312" w:cs="Calibri"/>
              <w:bCs/>
              <w:lang w:val="zh-CN"/>
            </w:rPr>
            <w:instrText xml:space="preserve"> HYPERLINK \l _Toc22659 </w:instrText>
          </w:r>
          <w:r>
            <w:rPr>
              <w:rFonts w:eastAsia="楷体_GB2312" w:cs="Calibri"/>
              <w:bCs/>
              <w:lang w:val="zh-CN"/>
            </w:rPr>
            <w:fldChar w:fldCharType="separate"/>
          </w:r>
          <w:r>
            <w:rPr>
              <w:rFonts w:ascii="Calibri" w:hAnsi="Calibri" w:eastAsia="楷体_GB2312" w:cs="Calibri"/>
              <w:szCs w:val="24"/>
            </w:rPr>
            <w:t>3.1三大业务协同构建全链条服务能力</w:t>
          </w:r>
          <w:r>
            <w:tab/>
          </w:r>
          <w:r>
            <w:fldChar w:fldCharType="begin"/>
          </w:r>
          <w:r>
            <w:instrText xml:space="preserve"> PAGEREF _Toc22659 \h </w:instrText>
          </w:r>
          <w:r>
            <w:fldChar w:fldCharType="separate"/>
          </w:r>
          <w:r>
            <w:t>21</w:t>
          </w:r>
          <w:r>
            <w:fldChar w:fldCharType="end"/>
          </w:r>
          <w:r>
            <w:rPr>
              <w:rFonts w:eastAsia="楷体_GB2312" w:cs="Calibri"/>
              <w:bCs/>
              <w:lang w:val="zh-CN"/>
            </w:rPr>
            <w:fldChar w:fldCharType="end"/>
          </w:r>
        </w:p>
        <w:p w14:paraId="1C621429">
          <w:pPr>
            <w:pStyle w:val="10"/>
            <w:tabs>
              <w:tab w:val="right" w:leader="dot" w:pos="7458"/>
            </w:tabs>
          </w:pPr>
          <w:r>
            <w:rPr>
              <w:rFonts w:eastAsia="楷体_GB2312" w:cs="Calibri"/>
              <w:bCs/>
              <w:lang w:val="zh-CN"/>
            </w:rPr>
            <w:fldChar w:fldCharType="begin"/>
          </w:r>
          <w:r>
            <w:rPr>
              <w:rFonts w:eastAsia="楷体_GB2312" w:cs="Calibri"/>
              <w:bCs/>
              <w:lang w:val="zh-CN"/>
            </w:rPr>
            <w:instrText xml:space="preserve"> HYPERLINK \l _Toc10193 </w:instrText>
          </w:r>
          <w:r>
            <w:rPr>
              <w:rFonts w:eastAsia="楷体_GB2312" w:cs="Calibri"/>
              <w:bCs/>
              <w:lang w:val="zh-CN"/>
            </w:rPr>
            <w:fldChar w:fldCharType="separate"/>
          </w:r>
          <w:r>
            <w:rPr>
              <w:rFonts w:ascii="Calibri" w:hAnsi="Calibri" w:eastAsia="楷体_GB2312" w:cs="Calibri"/>
              <w:szCs w:val="24"/>
            </w:rPr>
            <w:t>3.2三十载深耕筑牢高壁垒客户关系</w:t>
          </w:r>
          <w:r>
            <w:tab/>
          </w:r>
          <w:r>
            <w:fldChar w:fldCharType="begin"/>
          </w:r>
          <w:r>
            <w:instrText xml:space="preserve"> PAGEREF _Toc10193 \h </w:instrText>
          </w:r>
          <w:r>
            <w:fldChar w:fldCharType="separate"/>
          </w:r>
          <w:r>
            <w:t>21</w:t>
          </w:r>
          <w:r>
            <w:fldChar w:fldCharType="end"/>
          </w:r>
          <w:r>
            <w:rPr>
              <w:rFonts w:eastAsia="楷体_GB2312" w:cs="Calibri"/>
              <w:bCs/>
              <w:lang w:val="zh-CN"/>
            </w:rPr>
            <w:fldChar w:fldCharType="end"/>
          </w:r>
        </w:p>
        <w:p w14:paraId="62C605D4">
          <w:pPr>
            <w:pStyle w:val="10"/>
            <w:tabs>
              <w:tab w:val="right" w:leader="dot" w:pos="7458"/>
            </w:tabs>
          </w:pPr>
          <w:r>
            <w:rPr>
              <w:rFonts w:eastAsia="楷体_GB2312" w:cs="Calibri"/>
              <w:bCs/>
              <w:lang w:val="zh-CN"/>
            </w:rPr>
            <w:fldChar w:fldCharType="begin"/>
          </w:r>
          <w:r>
            <w:rPr>
              <w:rFonts w:eastAsia="楷体_GB2312" w:cs="Calibri"/>
              <w:bCs/>
              <w:lang w:val="zh-CN"/>
            </w:rPr>
            <w:instrText xml:space="preserve"> HYPERLINK \l _Toc30198 </w:instrText>
          </w:r>
          <w:r>
            <w:rPr>
              <w:rFonts w:eastAsia="楷体_GB2312" w:cs="Calibri"/>
              <w:bCs/>
              <w:lang w:val="zh-CN"/>
            </w:rPr>
            <w:fldChar w:fldCharType="separate"/>
          </w:r>
          <w:r>
            <w:rPr>
              <w:rFonts w:ascii="Calibri" w:hAnsi="Calibri" w:eastAsia="楷体_GB2312" w:cs="Calibri"/>
              <w:szCs w:val="24"/>
            </w:rPr>
            <w:t>3.3招标持续领先巩固行业头部地位</w:t>
          </w:r>
          <w:r>
            <w:tab/>
          </w:r>
          <w:r>
            <w:fldChar w:fldCharType="begin"/>
          </w:r>
          <w:r>
            <w:instrText xml:space="preserve"> PAGEREF _Toc30198 \h </w:instrText>
          </w:r>
          <w:r>
            <w:fldChar w:fldCharType="separate"/>
          </w:r>
          <w:r>
            <w:t>22</w:t>
          </w:r>
          <w:r>
            <w:fldChar w:fldCharType="end"/>
          </w:r>
          <w:r>
            <w:rPr>
              <w:rFonts w:eastAsia="楷体_GB2312" w:cs="Calibri"/>
              <w:bCs/>
              <w:lang w:val="zh-CN"/>
            </w:rPr>
            <w:fldChar w:fldCharType="end"/>
          </w:r>
        </w:p>
        <w:p w14:paraId="54326ADC">
          <w:pPr>
            <w:pStyle w:val="10"/>
            <w:tabs>
              <w:tab w:val="right" w:leader="dot" w:pos="7458"/>
            </w:tabs>
          </w:pPr>
          <w:r>
            <w:rPr>
              <w:rFonts w:eastAsia="楷体_GB2312" w:cs="Calibri"/>
              <w:bCs/>
              <w:lang w:val="zh-CN"/>
            </w:rPr>
            <w:fldChar w:fldCharType="begin"/>
          </w:r>
          <w:r>
            <w:rPr>
              <w:rFonts w:eastAsia="楷体_GB2312" w:cs="Calibri"/>
              <w:bCs/>
              <w:lang w:val="zh-CN"/>
            </w:rPr>
            <w:instrText xml:space="preserve"> HYPERLINK \l _Toc30671 </w:instrText>
          </w:r>
          <w:r>
            <w:rPr>
              <w:rFonts w:eastAsia="楷体_GB2312" w:cs="Calibri"/>
              <w:bCs/>
              <w:lang w:val="zh-CN"/>
            </w:rPr>
            <w:fldChar w:fldCharType="separate"/>
          </w:r>
          <w:r>
            <w:rPr>
              <w:rFonts w:ascii="Calibri" w:hAnsi="Calibri" w:eastAsia="楷体_GB2312" w:cs="Calibri"/>
              <w:szCs w:val="24"/>
            </w:rPr>
            <w:t>3.4配电网升级投资加码，拉动智能终端设备需求</w:t>
          </w:r>
          <w:r>
            <w:tab/>
          </w:r>
          <w:r>
            <w:fldChar w:fldCharType="begin"/>
          </w:r>
          <w:r>
            <w:instrText xml:space="preserve"> PAGEREF _Toc30671 \h </w:instrText>
          </w:r>
          <w:r>
            <w:fldChar w:fldCharType="separate"/>
          </w:r>
          <w:r>
            <w:t>22</w:t>
          </w:r>
          <w:r>
            <w:fldChar w:fldCharType="end"/>
          </w:r>
          <w:r>
            <w:rPr>
              <w:rFonts w:eastAsia="楷体_GB2312" w:cs="Calibri"/>
              <w:bCs/>
              <w:lang w:val="zh-CN"/>
            </w:rPr>
            <w:fldChar w:fldCharType="end"/>
          </w:r>
        </w:p>
        <w:p w14:paraId="3D6E7C55">
          <w:pPr>
            <w:pStyle w:val="10"/>
            <w:tabs>
              <w:tab w:val="right" w:leader="dot" w:pos="7458"/>
            </w:tabs>
          </w:pPr>
          <w:r>
            <w:rPr>
              <w:rFonts w:eastAsia="楷体_GB2312" w:cs="Calibri"/>
              <w:bCs/>
              <w:lang w:val="zh-CN"/>
            </w:rPr>
            <w:fldChar w:fldCharType="begin"/>
          </w:r>
          <w:r>
            <w:rPr>
              <w:rFonts w:eastAsia="楷体_GB2312" w:cs="Calibri"/>
              <w:bCs/>
              <w:lang w:val="zh-CN"/>
            </w:rPr>
            <w:instrText xml:space="preserve"> HYPERLINK \l _Toc3098 </w:instrText>
          </w:r>
          <w:r>
            <w:rPr>
              <w:rFonts w:eastAsia="楷体_GB2312" w:cs="Calibri"/>
              <w:bCs/>
              <w:lang w:val="zh-CN"/>
            </w:rPr>
            <w:fldChar w:fldCharType="separate"/>
          </w:r>
          <w:r>
            <w:rPr>
              <w:rFonts w:ascii="Calibri" w:hAnsi="Calibri" w:eastAsia="楷体_GB2312" w:cs="Calibri"/>
              <w:szCs w:val="24"/>
            </w:rPr>
            <w:t>3.5海外扩张纵深推进，全球化产能与市场布局持续突破</w:t>
          </w:r>
          <w:r>
            <w:tab/>
          </w:r>
          <w:r>
            <w:fldChar w:fldCharType="begin"/>
          </w:r>
          <w:r>
            <w:instrText xml:space="preserve"> PAGEREF _Toc3098 \h </w:instrText>
          </w:r>
          <w:r>
            <w:fldChar w:fldCharType="separate"/>
          </w:r>
          <w:r>
            <w:t>23</w:t>
          </w:r>
          <w:r>
            <w:fldChar w:fldCharType="end"/>
          </w:r>
          <w:r>
            <w:rPr>
              <w:rFonts w:eastAsia="楷体_GB2312" w:cs="Calibri"/>
              <w:bCs/>
              <w:lang w:val="zh-CN"/>
            </w:rPr>
            <w:fldChar w:fldCharType="end"/>
          </w:r>
        </w:p>
        <w:p w14:paraId="5D8F327A">
          <w:pPr>
            <w:pStyle w:val="10"/>
            <w:tabs>
              <w:tab w:val="right" w:leader="dot" w:pos="7458"/>
            </w:tabs>
          </w:pPr>
          <w:r>
            <w:rPr>
              <w:rFonts w:eastAsia="楷体_GB2312" w:cs="Calibri"/>
              <w:bCs/>
              <w:lang w:val="zh-CN"/>
            </w:rPr>
            <w:fldChar w:fldCharType="begin"/>
          </w:r>
          <w:r>
            <w:rPr>
              <w:rFonts w:eastAsia="楷体_GB2312" w:cs="Calibri"/>
              <w:bCs/>
              <w:lang w:val="zh-CN"/>
            </w:rPr>
            <w:instrText xml:space="preserve"> HYPERLINK \l _Toc9633 </w:instrText>
          </w:r>
          <w:r>
            <w:rPr>
              <w:rFonts w:eastAsia="楷体_GB2312" w:cs="Calibri"/>
              <w:bCs/>
              <w:lang w:val="zh-CN"/>
            </w:rPr>
            <w:fldChar w:fldCharType="separate"/>
          </w:r>
          <w:r>
            <w:rPr>
              <w:rFonts w:ascii="Calibri" w:hAnsi="Calibri" w:eastAsia="楷体_GB2312" w:cs="Calibri"/>
              <w:szCs w:val="24"/>
            </w:rPr>
            <w:t>3.6 AIDC机架密度提升+冗余要求升级，配电架构优化驱动增量投资</w:t>
          </w:r>
          <w:r>
            <w:tab/>
          </w:r>
          <w:r>
            <w:fldChar w:fldCharType="begin"/>
          </w:r>
          <w:r>
            <w:instrText xml:space="preserve"> PAGEREF _Toc9633 \h </w:instrText>
          </w:r>
          <w:r>
            <w:fldChar w:fldCharType="separate"/>
          </w:r>
          <w:r>
            <w:t>23</w:t>
          </w:r>
          <w:r>
            <w:fldChar w:fldCharType="end"/>
          </w:r>
          <w:r>
            <w:rPr>
              <w:rFonts w:eastAsia="楷体_GB2312" w:cs="Calibri"/>
              <w:bCs/>
              <w:lang w:val="zh-CN"/>
            </w:rPr>
            <w:fldChar w:fldCharType="end"/>
          </w:r>
        </w:p>
        <w:p w14:paraId="18C97AC6">
          <w:pPr>
            <w:pStyle w:val="9"/>
            <w:tabs>
              <w:tab w:val="right" w:leader="dot" w:pos="7458"/>
            </w:tabs>
            <w:rPr>
              <w:b/>
              <w:bCs/>
            </w:rPr>
          </w:pPr>
          <w:r>
            <w:rPr>
              <w:rFonts w:eastAsia="楷体_GB2312" w:cs="Calibri"/>
              <w:b/>
              <w:bCs/>
              <w:lang w:val="zh-CN"/>
            </w:rPr>
            <w:fldChar w:fldCharType="begin"/>
          </w:r>
          <w:r>
            <w:rPr>
              <w:rFonts w:eastAsia="楷体_GB2312" w:cs="Calibri"/>
              <w:b/>
              <w:bCs/>
              <w:lang w:val="zh-CN"/>
            </w:rPr>
            <w:instrText xml:space="preserve"> HYPERLINK \l _Toc10760 </w:instrText>
          </w:r>
          <w:r>
            <w:rPr>
              <w:rFonts w:eastAsia="楷体_GB2312" w:cs="Calibri"/>
              <w:b/>
              <w:bCs/>
              <w:lang w:val="zh-CN"/>
            </w:rPr>
            <w:fldChar w:fldCharType="separate"/>
          </w:r>
          <w:r>
            <w:rPr>
              <w:rFonts w:eastAsia="楷体_GB2312" w:cs="Calibri"/>
              <w:b/>
              <w:bCs/>
              <w:szCs w:val="28"/>
            </w:rPr>
            <w:t>4.估值与投资建议</w:t>
          </w:r>
          <w:r>
            <w:rPr>
              <w:b/>
              <w:bCs/>
            </w:rPr>
            <w:tab/>
          </w:r>
          <w:r>
            <w:rPr>
              <w:b/>
              <w:bCs/>
            </w:rPr>
            <w:fldChar w:fldCharType="begin"/>
          </w:r>
          <w:r>
            <w:rPr>
              <w:b/>
              <w:bCs/>
            </w:rPr>
            <w:instrText xml:space="preserve"> PAGEREF _Toc10760 \h </w:instrText>
          </w:r>
          <w:r>
            <w:rPr>
              <w:b/>
              <w:bCs/>
            </w:rPr>
            <w:fldChar w:fldCharType="separate"/>
          </w:r>
          <w:r>
            <w:rPr>
              <w:b/>
              <w:bCs/>
            </w:rPr>
            <w:t>25</w:t>
          </w:r>
          <w:r>
            <w:rPr>
              <w:b/>
              <w:bCs/>
            </w:rPr>
            <w:fldChar w:fldCharType="end"/>
          </w:r>
          <w:r>
            <w:rPr>
              <w:rFonts w:eastAsia="楷体_GB2312" w:cs="Calibri"/>
              <w:b/>
              <w:bCs/>
              <w:lang w:val="zh-CN"/>
            </w:rPr>
            <w:fldChar w:fldCharType="end"/>
          </w:r>
        </w:p>
        <w:p w14:paraId="21A438D8">
          <w:pPr>
            <w:pStyle w:val="10"/>
            <w:tabs>
              <w:tab w:val="right" w:leader="dot" w:pos="7458"/>
            </w:tabs>
          </w:pPr>
          <w:r>
            <w:rPr>
              <w:rFonts w:eastAsia="楷体_GB2312" w:cs="Calibri"/>
              <w:bCs/>
              <w:lang w:val="zh-CN"/>
            </w:rPr>
            <w:fldChar w:fldCharType="begin"/>
          </w:r>
          <w:r>
            <w:rPr>
              <w:rFonts w:eastAsia="楷体_GB2312" w:cs="Calibri"/>
              <w:bCs/>
              <w:lang w:val="zh-CN"/>
            </w:rPr>
            <w:instrText xml:space="preserve"> HYPERLINK \l _Toc27988 </w:instrText>
          </w:r>
          <w:r>
            <w:rPr>
              <w:rFonts w:eastAsia="楷体_GB2312" w:cs="Calibri"/>
              <w:bCs/>
              <w:lang w:val="zh-CN"/>
            </w:rPr>
            <w:fldChar w:fldCharType="separate"/>
          </w:r>
          <w:r>
            <w:rPr>
              <w:rFonts w:ascii="Calibri" w:hAnsi="Calibri" w:eastAsia="楷体_GB2312" w:cs="Calibri"/>
            </w:rPr>
            <w:t>4.1 盈利预测</w:t>
          </w:r>
          <w:r>
            <w:tab/>
          </w:r>
          <w:r>
            <w:fldChar w:fldCharType="begin"/>
          </w:r>
          <w:r>
            <w:instrText xml:space="preserve"> PAGEREF _Toc27988 \h </w:instrText>
          </w:r>
          <w:r>
            <w:fldChar w:fldCharType="separate"/>
          </w:r>
          <w:r>
            <w:t>25</w:t>
          </w:r>
          <w:r>
            <w:fldChar w:fldCharType="end"/>
          </w:r>
          <w:r>
            <w:rPr>
              <w:rFonts w:eastAsia="楷体_GB2312" w:cs="Calibri"/>
              <w:bCs/>
              <w:lang w:val="zh-CN"/>
            </w:rPr>
            <w:fldChar w:fldCharType="end"/>
          </w:r>
        </w:p>
        <w:p w14:paraId="488D0A42">
          <w:pPr>
            <w:pStyle w:val="10"/>
            <w:tabs>
              <w:tab w:val="right" w:leader="dot" w:pos="7458"/>
            </w:tabs>
          </w:pPr>
          <w:r>
            <w:rPr>
              <w:rFonts w:eastAsia="楷体_GB2312" w:cs="Calibri"/>
              <w:bCs/>
              <w:lang w:val="zh-CN"/>
            </w:rPr>
            <w:fldChar w:fldCharType="begin"/>
          </w:r>
          <w:r>
            <w:rPr>
              <w:rFonts w:eastAsia="楷体_GB2312" w:cs="Calibri"/>
              <w:bCs/>
              <w:lang w:val="zh-CN"/>
            </w:rPr>
            <w:instrText xml:space="preserve"> HYPERLINK \l _Toc10137 </w:instrText>
          </w:r>
          <w:r>
            <w:rPr>
              <w:rFonts w:eastAsia="楷体_GB2312" w:cs="Calibri"/>
              <w:bCs/>
              <w:lang w:val="zh-CN"/>
            </w:rPr>
            <w:fldChar w:fldCharType="separate"/>
          </w:r>
          <w:r>
            <w:rPr>
              <w:rFonts w:ascii="Calibri" w:hAnsi="Calibri" w:eastAsia="楷体_GB2312" w:cs="Calibri"/>
            </w:rPr>
            <w:t>4.2 估值分析</w:t>
          </w:r>
          <w:r>
            <w:tab/>
          </w:r>
          <w:r>
            <w:fldChar w:fldCharType="begin"/>
          </w:r>
          <w:r>
            <w:instrText xml:space="preserve"> PAGEREF _Toc10137 \h </w:instrText>
          </w:r>
          <w:r>
            <w:fldChar w:fldCharType="separate"/>
          </w:r>
          <w:r>
            <w:t>25</w:t>
          </w:r>
          <w:r>
            <w:fldChar w:fldCharType="end"/>
          </w:r>
          <w:r>
            <w:rPr>
              <w:rFonts w:eastAsia="楷体_GB2312" w:cs="Calibri"/>
              <w:bCs/>
              <w:lang w:val="zh-CN"/>
            </w:rPr>
            <w:fldChar w:fldCharType="end"/>
          </w:r>
        </w:p>
        <w:p w14:paraId="752C0F52">
          <w:pPr>
            <w:pStyle w:val="9"/>
            <w:tabs>
              <w:tab w:val="right" w:leader="dot" w:pos="7458"/>
            </w:tabs>
            <w:rPr>
              <w:b/>
              <w:bCs/>
            </w:rPr>
          </w:pPr>
          <w:r>
            <w:rPr>
              <w:rFonts w:eastAsia="楷体_GB2312" w:cs="Calibri"/>
              <w:b/>
              <w:bCs/>
              <w:lang w:val="zh-CN"/>
            </w:rPr>
            <w:fldChar w:fldCharType="begin"/>
          </w:r>
          <w:r>
            <w:rPr>
              <w:rFonts w:eastAsia="楷体_GB2312" w:cs="Calibri"/>
              <w:b/>
              <w:bCs/>
              <w:lang w:val="zh-CN"/>
            </w:rPr>
            <w:instrText xml:space="preserve"> HYPERLINK \l _Toc19258 </w:instrText>
          </w:r>
          <w:r>
            <w:rPr>
              <w:rFonts w:eastAsia="楷体_GB2312" w:cs="Calibri"/>
              <w:b/>
              <w:bCs/>
              <w:lang w:val="zh-CN"/>
            </w:rPr>
            <w:fldChar w:fldCharType="separate"/>
          </w:r>
          <w:r>
            <w:rPr>
              <w:rFonts w:eastAsia="楷体_GB2312" w:cs="Calibri"/>
              <w:b/>
              <w:bCs/>
              <w:szCs w:val="28"/>
            </w:rPr>
            <w:t>5. 风险</w:t>
          </w:r>
          <w:r>
            <w:rPr>
              <w:b/>
              <w:bCs/>
            </w:rPr>
            <w:tab/>
          </w:r>
          <w:r>
            <w:rPr>
              <w:b/>
              <w:bCs/>
            </w:rPr>
            <w:fldChar w:fldCharType="begin"/>
          </w:r>
          <w:r>
            <w:rPr>
              <w:b/>
              <w:bCs/>
            </w:rPr>
            <w:instrText xml:space="preserve"> PAGEREF _Toc19258 \h </w:instrText>
          </w:r>
          <w:r>
            <w:rPr>
              <w:b/>
              <w:bCs/>
            </w:rPr>
            <w:fldChar w:fldCharType="separate"/>
          </w:r>
          <w:r>
            <w:rPr>
              <w:b/>
              <w:bCs/>
            </w:rPr>
            <w:t>26</w:t>
          </w:r>
          <w:r>
            <w:rPr>
              <w:b/>
              <w:bCs/>
            </w:rPr>
            <w:fldChar w:fldCharType="end"/>
          </w:r>
          <w:r>
            <w:rPr>
              <w:rFonts w:eastAsia="楷体_GB2312" w:cs="Calibri"/>
              <w:b/>
              <w:bCs/>
              <w:lang w:val="zh-CN"/>
            </w:rPr>
            <w:fldChar w:fldCharType="end"/>
          </w:r>
        </w:p>
        <w:p w14:paraId="0C03EA0E">
          <w:pPr>
            <w:overflowPunct w:val="0"/>
            <w:rPr>
              <w:rFonts w:eastAsia="楷体_GB2312" w:cs="Calibri"/>
            </w:rPr>
          </w:pPr>
          <w:r>
            <w:rPr>
              <w:rFonts w:eastAsia="楷体_GB2312" w:cs="Calibri"/>
              <w:bCs/>
              <w:lang w:val="zh-CN"/>
            </w:rPr>
            <w:fldChar w:fldCharType="end"/>
          </w:r>
        </w:p>
      </w:sdtContent>
    </w:sdt>
    <w:p w14:paraId="0D36DF46">
      <w:pPr>
        <w:pStyle w:val="88"/>
        <w:overflowPunct w:val="0"/>
        <w:jc w:val="both"/>
        <w:rPr>
          <w:rFonts w:eastAsia="楷体_GB2312" w:cs="Calibri"/>
          <w:b/>
          <w:bCs/>
          <w:color w:val="23558C"/>
          <w:kern w:val="28"/>
          <w:sz w:val="22"/>
          <w:szCs w:val="22"/>
          <w:lang w:eastAsia="zh-CN"/>
        </w:rPr>
      </w:pPr>
    </w:p>
    <w:p w14:paraId="0D203F26">
      <w:pPr>
        <w:pStyle w:val="88"/>
        <w:overflowPunct w:val="0"/>
        <w:jc w:val="both"/>
        <w:rPr>
          <w:rFonts w:eastAsia="楷体_GB2312" w:cs="Calibri"/>
          <w:b/>
          <w:bCs/>
          <w:color w:val="23558C"/>
          <w:kern w:val="28"/>
          <w:sz w:val="22"/>
          <w:szCs w:val="22"/>
          <w:lang w:eastAsia="zh-CN"/>
        </w:rPr>
      </w:pPr>
    </w:p>
    <w:p w14:paraId="2923498E">
      <w:pPr>
        <w:overflowPunct w:val="0"/>
        <w:rPr>
          <w:rFonts w:eastAsia="楷体_GB2312" w:cs="Calibri"/>
          <w:b/>
          <w:bCs/>
          <w:color w:val="23558C"/>
          <w:kern w:val="28"/>
          <w:sz w:val="22"/>
          <w:szCs w:val="22"/>
          <w:lang w:eastAsia="zh-CN"/>
        </w:rPr>
      </w:pPr>
      <w:r>
        <w:rPr>
          <w:rFonts w:eastAsia="楷体_GB2312" w:cs="Calibri"/>
          <w:b/>
          <w:bCs/>
          <w:color w:val="23558C"/>
          <w:kern w:val="28"/>
          <w:sz w:val="22"/>
          <w:szCs w:val="22"/>
          <w:lang w:eastAsia="zh-CN"/>
        </w:rPr>
        <w:br w:type="page"/>
      </w:r>
    </w:p>
    <w:p w14:paraId="49C9A1A1">
      <w:pPr>
        <w:overflowPunct w:val="0"/>
        <w:spacing w:line="20" w:lineRule="exact"/>
        <w:rPr>
          <w:rFonts w:eastAsia="楷体_GB2312" w:cs="Calibri"/>
          <w:sz w:val="10"/>
        </w:rPr>
      </w:pPr>
    </w:p>
    <w:p w14:paraId="574A7D8C">
      <w:pPr>
        <w:pStyle w:val="2"/>
        <w:overflowPunct w:val="0"/>
        <w:spacing w:before="0" w:after="240" w:afterLines="100"/>
        <w:jc w:val="both"/>
        <w:rPr>
          <w:rFonts w:eastAsia="楷体_GB2312" w:cs="Calibri"/>
          <w:color w:val="23558C"/>
          <w:sz w:val="28"/>
          <w:szCs w:val="28"/>
        </w:rPr>
      </w:pPr>
      <w:bookmarkStart w:id="0" w:name="_Toc3385"/>
      <w:r>
        <w:rPr>
          <w:rFonts w:eastAsia="楷体_GB2312" w:cs="Calibri"/>
          <w:color w:val="23558C"/>
          <w:sz w:val="28"/>
          <w:szCs w:val="28"/>
        </w:rPr>
        <w:t>1 威胜控股：能源计量与能效管理专家</w:t>
      </w:r>
      <w:bookmarkEnd w:id="0"/>
    </w:p>
    <w:p w14:paraId="5FBF3874">
      <w:pPr>
        <w:pStyle w:val="149"/>
        <w:overflowPunct w:val="0"/>
        <w:spacing w:before="0"/>
        <w:jc w:val="both"/>
        <w:rPr>
          <w:rFonts w:ascii="Calibri" w:hAnsi="Calibri" w:eastAsia="楷体_GB2312" w:cs="Calibri"/>
          <w:color w:val="23558C"/>
          <w:sz w:val="24"/>
          <w:szCs w:val="24"/>
        </w:rPr>
      </w:pPr>
      <w:bookmarkStart w:id="1" w:name="_Toc29385"/>
      <w:r>
        <w:rPr>
          <w:rFonts w:ascii="Calibri" w:hAnsi="Calibri" w:eastAsia="楷体_GB2312" w:cs="Calibri"/>
          <w:color w:val="23558C"/>
          <w:sz w:val="24"/>
          <w:szCs w:val="24"/>
        </w:rPr>
        <w:t>1.1 公司概况</w:t>
      </w:r>
      <w:bookmarkEnd w:id="1"/>
    </w:p>
    <w:p w14:paraId="45E596C1">
      <w:pPr>
        <w:overflowPunct w:val="0"/>
        <w:jc w:val="both"/>
        <w:rPr>
          <w:rFonts w:eastAsia="楷体_GB2312" w:cs="Calibri"/>
          <w:sz w:val="22"/>
          <w:szCs w:val="22"/>
        </w:rPr>
      </w:pPr>
      <w:r>
        <w:rPr>
          <w:rFonts w:eastAsia="楷体_GB2312" w:cs="Calibri"/>
          <w:sz w:val="22"/>
          <w:szCs w:val="22"/>
        </w:rPr>
        <w:t>威胜控股是中国智能计量、智能配用电与能效管理整体解决方案的领先供应商。公司在2005 年于港交所主板上市，是中国首家在境外上市的能源计量及能效管理专业企业，也是湖南省首家在境外主板上市的公司。威胜控股一直专注于能源计量与能效管理整体解决方案的研发、生产、销售，产品与服务广泛应用于电力、水务、燃气、热力等能源供应行业，大型公建、石油石化、交通运输、5G 通讯、机械制造、冶金、化工等大型用能单位及居民用户。</w:t>
      </w:r>
    </w:p>
    <w:p w14:paraId="13D53113">
      <w:pPr>
        <w:overflowPunct w:val="0"/>
        <w:jc w:val="both"/>
        <w:rPr>
          <w:rFonts w:eastAsia="楷体_GB2312" w:cs="Calibri"/>
          <w:sz w:val="22"/>
          <w:szCs w:val="22"/>
        </w:rPr>
      </w:pPr>
    </w:p>
    <w:p w14:paraId="74C859E6">
      <w:pPr>
        <w:overflowPunct w:val="0"/>
        <w:jc w:val="both"/>
        <w:rPr>
          <w:rFonts w:eastAsia="楷体_GB2312" w:cs="Calibri"/>
          <w:sz w:val="22"/>
          <w:szCs w:val="22"/>
        </w:rPr>
      </w:pPr>
      <w:r>
        <w:rPr>
          <w:rFonts w:eastAsia="楷体_GB2312" w:cs="Calibri"/>
          <w:sz w:val="22"/>
          <w:szCs w:val="22"/>
        </w:rPr>
        <w:t>威胜控股有三大主营业务：智能电网解决方案、数智能效管理解决方案及数字能源服务商：</w:t>
      </w:r>
    </w:p>
    <w:p w14:paraId="452DCF01">
      <w:pPr>
        <w:overflowPunct w:val="0"/>
        <w:jc w:val="both"/>
        <w:rPr>
          <w:rFonts w:eastAsia="楷体_GB2312" w:cs="Calibri"/>
          <w:sz w:val="22"/>
          <w:szCs w:val="22"/>
        </w:rPr>
      </w:pPr>
    </w:p>
    <w:p w14:paraId="096B3C59">
      <w:pPr>
        <w:overflowPunct w:val="0"/>
        <w:jc w:val="both"/>
        <w:rPr>
          <w:rFonts w:eastAsia="楷体_GB2312" w:cs="Calibri"/>
          <w:sz w:val="22"/>
          <w:szCs w:val="22"/>
        </w:rPr>
      </w:pPr>
      <w:r>
        <w:rPr>
          <w:rFonts w:eastAsia="楷体_GB2312" w:cs="Calibri"/>
          <w:b/>
          <w:bCs/>
          <w:sz w:val="22"/>
          <w:szCs w:val="22"/>
        </w:rPr>
        <w:t>智能电网解决方案（原电智能计量解决方案业务，25年营收占比约36%）</w:t>
      </w:r>
      <w:r>
        <w:rPr>
          <w:rFonts w:eastAsia="楷体_GB2312" w:cs="Calibri"/>
          <w:sz w:val="22"/>
          <w:szCs w:val="22"/>
        </w:rPr>
        <w:t>，专注于智能电表的研发、生产、销售与能效管理整体解决方案。其核心产品包括单相电能表、三相电能表、高端智能电能表、电力互感器以及在线监测等智能计量设备。此外，公司还拥有行业领先的0.1S级高精度关口电能表、数字化变电站电能表等首创产品。客户主要分为两类：一是国内外电力客户，如国家电网、南方电网、五大发电集团及海外电力公司；二是非电网行业客户，包括通信运营商、石油石化、交通运输、钢铁冶金等大型用能企业。智能电表市场目前处于从传统电子表向具有感知、控制功能的智能终端升级的阶段。国内市场以国家电网和南方电网的集中招标为主，门槛较高且竞争激烈，市场集中度正向具备高技术水准的头部企业倾斜。在国内，威胜与林洋能源、三星医疗、海兴电力等头部企业共同竞争国家电网和南方电网的招标份额。而在国际市场，威胜则与Landis+Gyr（瑞士）、Itron（美国）及Sagemcom（法国）等全球巨头直接对垒。威胜是国内智能计量领域的领军者，长期在国家电网及南方电网的招标中保持市场份额领先。</w:t>
      </w:r>
    </w:p>
    <w:p w14:paraId="71F6D3C8">
      <w:pPr>
        <w:overflowPunct w:val="0"/>
        <w:rPr>
          <w:rFonts w:eastAsia="楷体_GB2312" w:cs="Calibri"/>
          <w:sz w:val="22"/>
          <w:szCs w:val="22"/>
        </w:rPr>
      </w:pPr>
    </w:p>
    <w:tbl>
      <w:tblPr>
        <w:tblStyle w:val="12"/>
        <w:tblW w:w="7466" w:type="dxa"/>
        <w:tblInd w:w="0" w:type="dxa"/>
        <w:tblLayout w:type="fixed"/>
        <w:tblCellMar>
          <w:top w:w="0" w:type="dxa"/>
          <w:left w:w="108" w:type="dxa"/>
          <w:bottom w:w="0" w:type="dxa"/>
          <w:right w:w="108" w:type="dxa"/>
        </w:tblCellMar>
      </w:tblPr>
      <w:tblGrid>
        <w:gridCol w:w="7466"/>
      </w:tblGrid>
      <w:tr w14:paraId="7B80146D">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25279B5D">
            <w:pPr>
              <w:overflowPunct w:val="0"/>
              <w:spacing w:before="48" w:beforeLines="20" w:after="48" w:afterLines="20"/>
              <w:jc w:val="both"/>
              <w:textAlignment w:val="center"/>
              <w:rPr>
                <w:rFonts w:eastAsia="楷体_GB2312" w:cs="Calibri"/>
                <w:sz w:val="20"/>
                <w:szCs w:val="20"/>
              </w:rPr>
            </w:pPr>
            <w:r>
              <w:rPr>
                <w:rFonts w:eastAsia="楷体_GB2312" w:cs="Calibri"/>
                <w:b/>
                <w:bCs/>
                <w:kern w:val="2"/>
                <w:sz w:val="20"/>
                <w:szCs w:val="20"/>
              </w:rPr>
              <w:t>图:智能电表相关产品</w:t>
            </w:r>
          </w:p>
        </w:tc>
      </w:tr>
      <w:tr w14:paraId="3F8ED8C6">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B9C8B09">
            <w:pPr>
              <w:overflowPunct w:val="0"/>
              <w:spacing w:before="48" w:beforeLines="20" w:after="48" w:afterLines="20"/>
              <w:jc w:val="center"/>
              <w:textAlignment w:val="center"/>
              <w:rPr>
                <w:rFonts w:eastAsia="楷体_GB2312" w:cs="Calibri"/>
                <w:b/>
                <w:bCs/>
                <w:sz w:val="20"/>
                <w:szCs w:val="20"/>
              </w:rPr>
            </w:pPr>
            <w:r>
              <w:rPr>
                <w:rFonts w:eastAsia="楷体_GB2312" w:cs="Calibri"/>
                <w:snapToGrid/>
              </w:rPr>
              <w:drawing>
                <wp:inline distT="0" distB="0" distL="0" distR="0">
                  <wp:extent cx="4603750" cy="1865630"/>
                  <wp:effectExtent l="0" t="0" r="13970" b="8890"/>
                  <wp:docPr id="12774496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4962" name="图片 9"/>
                          <pic:cNvPicPr>
                            <a:picLocks noChangeAspect="1"/>
                          </pic:cNvPicPr>
                        </pic:nvPicPr>
                        <pic:blipFill>
                          <a:blip r:embed="rId22"/>
                          <a:stretch>
                            <a:fillRect/>
                          </a:stretch>
                        </pic:blipFill>
                        <pic:spPr>
                          <a:xfrm>
                            <a:off x="0" y="0"/>
                            <a:ext cx="4603750" cy="1865630"/>
                          </a:xfrm>
                          <a:prstGeom prst="rect">
                            <a:avLst/>
                          </a:prstGeom>
                        </pic:spPr>
                      </pic:pic>
                    </a:graphicData>
                  </a:graphic>
                </wp:inline>
              </w:drawing>
            </w:r>
          </w:p>
        </w:tc>
      </w:tr>
      <w:tr w14:paraId="4B31605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61EEB2F">
            <w:pPr>
              <w:overflowPunct w:val="0"/>
              <w:spacing w:line="240" w:lineRule="atLeast"/>
              <w:jc w:val="both"/>
              <w:textAlignment w:val="center"/>
              <w:rPr>
                <w:rFonts w:eastAsia="楷体_GB2312" w:cs="Calibri"/>
                <w:sz w:val="20"/>
                <w:szCs w:val="20"/>
              </w:rPr>
            </w:pPr>
            <w:r>
              <w:rPr>
                <w:rFonts w:eastAsia="楷体_GB2312" w:cs="Calibri"/>
                <w:b/>
                <w:bCs/>
                <w:sz w:val="20"/>
                <w:szCs w:val="20"/>
              </w:rPr>
              <w:t>资料来源：</w:t>
            </w:r>
            <w:r>
              <w:rPr>
                <w:rFonts w:eastAsia="楷体_GB2312" w:cs="Calibri"/>
                <w:sz w:val="20"/>
                <w:szCs w:val="20"/>
              </w:rPr>
              <w:t>公司官网、HFI</w:t>
            </w:r>
          </w:p>
        </w:tc>
      </w:tr>
    </w:tbl>
    <w:p w14:paraId="4048A8AA">
      <w:pPr>
        <w:rPr>
          <w:rFonts w:eastAsia="楷体_GB2312" w:cs="Calibri"/>
          <w:sz w:val="22"/>
          <w:szCs w:val="22"/>
        </w:rPr>
      </w:pPr>
      <w:r>
        <w:rPr>
          <w:rFonts w:eastAsia="楷体_GB2312" w:cs="Calibri"/>
          <w:sz w:val="22"/>
          <w:szCs w:val="22"/>
        </w:rPr>
        <w:br w:type="page"/>
      </w:r>
    </w:p>
    <w:p w14:paraId="3E7B662A">
      <w:pPr>
        <w:overflowPunct w:val="0"/>
        <w:jc w:val="both"/>
        <w:rPr>
          <w:rFonts w:eastAsia="楷体_GB2312" w:cs="Calibri"/>
          <w:sz w:val="22"/>
          <w:szCs w:val="22"/>
        </w:rPr>
      </w:pPr>
      <w:r>
        <w:rPr>
          <w:rFonts w:eastAsia="楷体_GB2312" w:cs="Calibri"/>
          <w:b/>
          <w:bCs/>
          <w:sz w:val="22"/>
          <w:szCs w:val="22"/>
        </w:rPr>
        <w:t>数智能效管理解决方案（原通信及流体智能计量解决方案业务，25年营收占比约28%）</w:t>
      </w:r>
      <w:r>
        <w:rPr>
          <w:rFonts w:eastAsia="楷体_GB2312" w:cs="Calibri"/>
          <w:sz w:val="22"/>
          <w:szCs w:val="22"/>
        </w:rPr>
        <w:t>，主要围绕能源流和信息流，致力于能源数字化技术与应用，提供从数据感知、网络传输到应用管理的能源物联网全层级综合解决方案。具体产品涵盖通讯终端及水、燃气、热计量产品的开发、制造与销售。其产品线包括智能水表、智能燃气表、超声波热量表、能源数据采集终端以及负荷管理终端等。该板块的核心在于提供AIoT能源物联网平台，助力传统电力系统向源网荷储互动的新型电力系统转型发展。该板块的业务由集团持股的子公司威胜信息技术股份有限公司（科创板上市，股票代码688100）负责运营。</w:t>
      </w:r>
    </w:p>
    <w:p w14:paraId="1F0B1C05">
      <w:pPr>
        <w:overflowPunct w:val="0"/>
        <w:jc w:val="both"/>
        <w:rPr>
          <w:rFonts w:eastAsia="楷体_GB2312" w:cs="Calibri"/>
          <w:sz w:val="22"/>
          <w:szCs w:val="22"/>
        </w:rPr>
      </w:pPr>
      <w:r>
        <w:rPr>
          <w:rFonts w:eastAsia="楷体_GB2312" w:cs="Calibri"/>
          <w:sz w:val="22"/>
          <w:szCs w:val="22"/>
        </w:rPr>
        <w:t>能源物联网赛道正处于高景气度扩张期，竞争者包括传统的表具生产商及新兴的物联网软硬件服务商。在表具终端领域，竞争对手包括金卡智能（燃气表）、三川智慧（水表）等垂直领军企业；在通信与平台层，则需面对华为、中兴等ICT巨头以及Sensus（赛莱默旗下）等全球公用事业联网方案商的竞争。行业趋势已从单一表具竞争转向“硬件+软件+平台”的综合集成能力竞争。作为“能源物联网第一股”，威胜信息具备全栈式技术能力。其优势在于将深厚的电力通信技术背景（PLC、RF、NB-IoT等）跨界应用至水、气、热领域，实现了多表合一、电水气联动管理。其AIoT平台能深度适配电力系统“源网荷储”互动需求，在行业数字化转型中占据先发优势。</w:t>
      </w:r>
    </w:p>
    <w:p w14:paraId="083EBF97">
      <w:pPr>
        <w:overflowPunct w:val="0"/>
        <w:rPr>
          <w:rFonts w:eastAsia="楷体_GB2312" w:cs="Calibri"/>
          <w:sz w:val="22"/>
          <w:szCs w:val="22"/>
        </w:rPr>
      </w:pPr>
    </w:p>
    <w:tbl>
      <w:tblPr>
        <w:tblStyle w:val="12"/>
        <w:tblW w:w="10443" w:type="dxa"/>
        <w:tblInd w:w="-2977" w:type="dxa"/>
        <w:tblLayout w:type="fixed"/>
        <w:tblCellMar>
          <w:top w:w="0" w:type="dxa"/>
          <w:left w:w="108" w:type="dxa"/>
          <w:bottom w:w="0" w:type="dxa"/>
          <w:right w:w="108" w:type="dxa"/>
        </w:tblCellMar>
      </w:tblPr>
      <w:tblGrid>
        <w:gridCol w:w="10443"/>
      </w:tblGrid>
      <w:tr w14:paraId="031B44A4">
        <w:trPr>
          <w:trHeight w:val="302" w:hRule="atLeast"/>
        </w:trPr>
        <w:tc>
          <w:tcPr>
            <w:tcW w:w="10443" w:type="dxa"/>
            <w:tcBorders>
              <w:bottom w:val="single" w:color="auto" w:sz="4" w:space="0"/>
            </w:tcBorders>
            <w:tcMar>
              <w:left w:w="0" w:type="dxa"/>
              <w:right w:w="28" w:type="dxa"/>
            </w:tcMar>
          </w:tcPr>
          <w:p w14:paraId="6A48BA2D">
            <w:pPr>
              <w:overflowPunct w:val="0"/>
              <w:spacing w:before="48" w:beforeLines="20" w:after="48" w:afterLines="20"/>
              <w:jc w:val="both"/>
              <w:textAlignment w:val="center"/>
              <w:rPr>
                <w:rFonts w:eastAsia="楷体_GB2312" w:cs="Calibri"/>
                <w:sz w:val="20"/>
                <w:szCs w:val="20"/>
              </w:rPr>
            </w:pPr>
            <w:r>
              <w:rPr>
                <w:rFonts w:eastAsia="楷体_GB2312" w:cs="Calibri"/>
                <w:b/>
                <w:bCs/>
                <w:kern w:val="2"/>
                <w:sz w:val="20"/>
                <w:szCs w:val="20"/>
              </w:rPr>
              <w:t>图:供水生产调度系统</w:t>
            </w:r>
          </w:p>
        </w:tc>
      </w:tr>
      <w:tr w14:paraId="4D361FF8">
        <w:tblPrEx>
          <w:tblCellMar>
            <w:top w:w="0" w:type="dxa"/>
            <w:left w:w="108" w:type="dxa"/>
            <w:bottom w:w="0" w:type="dxa"/>
            <w:right w:w="108" w:type="dxa"/>
          </w:tblCellMar>
        </w:tblPrEx>
        <w:trPr>
          <w:trHeight w:val="856" w:hRule="atLeast"/>
        </w:trPr>
        <w:tc>
          <w:tcPr>
            <w:tcW w:w="10443" w:type="dxa"/>
            <w:tcBorders>
              <w:top w:val="single" w:color="auto" w:sz="4" w:space="0"/>
              <w:bottom w:val="single" w:color="auto" w:sz="4" w:space="0"/>
            </w:tcBorders>
            <w:vAlign w:val="center"/>
          </w:tcPr>
          <w:p w14:paraId="4824F775">
            <w:pPr>
              <w:overflowPunct w:val="0"/>
              <w:spacing w:before="48" w:beforeLines="20" w:after="48" w:afterLines="20"/>
              <w:jc w:val="center"/>
              <w:textAlignment w:val="center"/>
              <w:rPr>
                <w:rFonts w:eastAsia="楷体_GB2312" w:cs="Calibri"/>
                <w:b/>
                <w:bCs/>
                <w:sz w:val="20"/>
                <w:szCs w:val="20"/>
              </w:rPr>
            </w:pPr>
            <w:r>
              <w:rPr>
                <w:rFonts w:eastAsia="楷体_GB2312" w:cs="Calibri"/>
                <w:b/>
                <w:bCs/>
                <w:sz w:val="20"/>
                <w:szCs w:val="20"/>
              </w:rPr>
              <w:drawing>
                <wp:inline distT="0" distB="0" distL="0" distR="0">
                  <wp:extent cx="6326505" cy="4217670"/>
                  <wp:effectExtent l="0" t="0" r="13335" b="3810"/>
                  <wp:docPr id="16160412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41265" name="图片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6327058" cy="4217748"/>
                          </a:xfrm>
                          <a:prstGeom prst="rect">
                            <a:avLst/>
                          </a:prstGeom>
                          <a:noFill/>
                          <a:ln>
                            <a:noFill/>
                          </a:ln>
                        </pic:spPr>
                      </pic:pic>
                    </a:graphicData>
                  </a:graphic>
                </wp:inline>
              </w:drawing>
            </w:r>
          </w:p>
        </w:tc>
      </w:tr>
      <w:tr w14:paraId="1CB68171">
        <w:tblPrEx>
          <w:tblCellMar>
            <w:top w:w="0" w:type="dxa"/>
            <w:left w:w="108" w:type="dxa"/>
            <w:bottom w:w="0" w:type="dxa"/>
            <w:right w:w="108" w:type="dxa"/>
          </w:tblCellMar>
        </w:tblPrEx>
        <w:trPr>
          <w:trHeight w:val="64" w:hRule="atLeast"/>
        </w:trPr>
        <w:tc>
          <w:tcPr>
            <w:tcW w:w="10443" w:type="dxa"/>
            <w:tcBorders>
              <w:top w:val="single" w:color="auto" w:sz="4" w:space="0"/>
            </w:tcBorders>
            <w:tcMar>
              <w:left w:w="0" w:type="dxa"/>
              <w:right w:w="28" w:type="dxa"/>
            </w:tcMar>
            <w:vAlign w:val="center"/>
          </w:tcPr>
          <w:p w14:paraId="30753D1E">
            <w:pPr>
              <w:overflowPunct w:val="0"/>
              <w:spacing w:line="240" w:lineRule="atLeast"/>
              <w:jc w:val="both"/>
              <w:textAlignment w:val="center"/>
              <w:rPr>
                <w:rFonts w:eastAsia="楷体_GB2312" w:cs="Calibri"/>
                <w:sz w:val="20"/>
                <w:szCs w:val="20"/>
              </w:rPr>
            </w:pPr>
            <w:r>
              <w:rPr>
                <w:rFonts w:eastAsia="楷体_GB2312" w:cs="Calibri"/>
                <w:b/>
                <w:bCs/>
                <w:sz w:val="20"/>
                <w:szCs w:val="20"/>
              </w:rPr>
              <w:t>资料来源：</w:t>
            </w:r>
            <w:r>
              <w:rPr>
                <w:rFonts w:eastAsia="楷体_GB2312" w:cs="Calibri"/>
                <w:sz w:val="20"/>
                <w:szCs w:val="20"/>
              </w:rPr>
              <w:t>公司官网、HFI</w:t>
            </w:r>
          </w:p>
        </w:tc>
      </w:tr>
    </w:tbl>
    <w:p w14:paraId="209081DA">
      <w:pPr>
        <w:overflowPunct w:val="0"/>
        <w:rPr>
          <w:rFonts w:eastAsia="楷体_GB2312" w:cs="Calibri"/>
          <w:sz w:val="22"/>
          <w:szCs w:val="22"/>
        </w:rPr>
      </w:pPr>
    </w:p>
    <w:p w14:paraId="62D24BB4">
      <w:pPr>
        <w:overflowPunct w:val="0"/>
        <w:jc w:val="both"/>
        <w:rPr>
          <w:rFonts w:eastAsia="楷体_GB2312" w:cs="Calibri"/>
          <w:sz w:val="22"/>
          <w:szCs w:val="22"/>
        </w:rPr>
      </w:pPr>
      <w:r>
        <w:rPr>
          <w:rFonts w:eastAsia="楷体_GB2312" w:cs="Calibri"/>
          <w:b/>
          <w:bCs/>
          <w:sz w:val="22"/>
          <w:szCs w:val="22"/>
        </w:rPr>
        <w:t>数字能源服务商（原智能配用电系统及解决方案业务，25年营收占比约35%）</w:t>
      </w:r>
      <w:r>
        <w:rPr>
          <w:rFonts w:eastAsia="楷体_GB2312" w:cs="Calibri"/>
          <w:sz w:val="22"/>
          <w:szCs w:val="22"/>
        </w:rPr>
        <w:t>，专注于智能配用电产品及其解决方案，并向数据中心、新能源、储能、绿色出行产品及解决方案加速拓展。其产品及方案涵盖大型储能、工商业储能、户用光储一体化、移动储能等全场景的新型储能系统解决方案，以及高低压成套设备、一二次融合成套设备、智能低压元件等。公司还提供EMS系统应用、新能源接入、工业自动化、换电备电、售电及需求侧管理等服务，致力于成为国内领先的智能配用电系统整体解决方案供应商。在具体应用场景方面，该板块聚焦离网、并离网、光储微网、光储充等不同模式，实现"高品质硬件+高水平应用软件+专业化EPC工程能力+光伏微网解决方案的综合能力"。该板块的业务由集团持股的子公司惟远能源技术股份有限公司负责运营。</w:t>
      </w:r>
    </w:p>
    <w:p w14:paraId="38AF2B7B">
      <w:pPr>
        <w:overflowPunct w:val="0"/>
        <w:jc w:val="both"/>
        <w:rPr>
          <w:rFonts w:eastAsia="楷体_GB2312" w:cs="Calibri"/>
          <w:sz w:val="22"/>
          <w:szCs w:val="22"/>
        </w:rPr>
      </w:pPr>
    </w:p>
    <w:p w14:paraId="3323E786">
      <w:pPr>
        <w:overflowPunct w:val="0"/>
        <w:jc w:val="both"/>
        <w:rPr>
          <w:rFonts w:eastAsia="楷体_GB2312" w:cs="Calibri"/>
          <w:sz w:val="22"/>
          <w:szCs w:val="22"/>
        </w:rPr>
      </w:pPr>
      <w:r>
        <w:rPr>
          <w:rFonts w:eastAsia="楷体_GB2312" w:cs="Calibri"/>
          <w:sz w:val="22"/>
          <w:szCs w:val="22"/>
        </w:rPr>
        <w:t>在“双碳”政策驱动下，新型储能与配电自动化市场迎来了爆发式增长。市场参与者既包括传统的电力设备巨头，如施耐德、ABB、西门子等，以及国内的国电南瑞、许继电气。也包括跨界进入的新能源企业，在爆发式的储能赛道，则与阳光电源、宁德时代、华为数字能源等行业领跑者同台竞技。竞争的关键点在于系统集成能力、能量调度效率以及对复杂应用场景的理解。威胜的优势在于一站式集成与场景化交付能力。公司依托深厚的电力电子技术储备，实现了高品质硬件（中低压开关、储能设备）与高水平软件（EMS、需求侧管理）的深度融合。</w:t>
      </w:r>
    </w:p>
    <w:p w14:paraId="0375D15B">
      <w:pPr>
        <w:overflowPunct w:val="0"/>
        <w:rPr>
          <w:rFonts w:eastAsia="楷体_GB2312" w:cs="Calibri"/>
          <w:sz w:val="22"/>
          <w:szCs w:val="22"/>
        </w:rPr>
      </w:pPr>
    </w:p>
    <w:tbl>
      <w:tblPr>
        <w:tblStyle w:val="12"/>
        <w:tblW w:w="7466" w:type="dxa"/>
        <w:tblInd w:w="0" w:type="dxa"/>
        <w:tblLayout w:type="fixed"/>
        <w:tblCellMar>
          <w:top w:w="0" w:type="dxa"/>
          <w:left w:w="108" w:type="dxa"/>
          <w:bottom w:w="0" w:type="dxa"/>
          <w:right w:w="108" w:type="dxa"/>
        </w:tblCellMar>
      </w:tblPr>
      <w:tblGrid>
        <w:gridCol w:w="7466"/>
      </w:tblGrid>
      <w:tr w14:paraId="7E337137">
        <w:trPr>
          <w:trHeight w:val="302" w:hRule="atLeast"/>
        </w:trPr>
        <w:tc>
          <w:tcPr>
            <w:tcW w:w="7466" w:type="dxa"/>
            <w:tcBorders>
              <w:bottom w:val="single" w:color="auto" w:sz="4" w:space="0"/>
            </w:tcBorders>
            <w:tcMar>
              <w:left w:w="0" w:type="dxa"/>
              <w:right w:w="28" w:type="dxa"/>
            </w:tcMar>
          </w:tcPr>
          <w:p w14:paraId="59ED4315">
            <w:pPr>
              <w:overflowPunct w:val="0"/>
              <w:spacing w:before="48" w:beforeLines="20" w:after="48" w:afterLines="20"/>
              <w:jc w:val="both"/>
              <w:textAlignment w:val="center"/>
              <w:rPr>
                <w:rFonts w:eastAsia="楷体_GB2312" w:cs="Calibri"/>
                <w:sz w:val="20"/>
                <w:szCs w:val="20"/>
              </w:rPr>
            </w:pPr>
            <w:r>
              <w:rPr>
                <w:rFonts w:eastAsia="楷体_GB2312" w:cs="Calibri"/>
                <w:b/>
                <w:bCs/>
                <w:kern w:val="2"/>
                <w:sz w:val="20"/>
                <w:szCs w:val="20"/>
              </w:rPr>
              <w:t>图:数据中心解决方案</w:t>
            </w:r>
          </w:p>
        </w:tc>
      </w:tr>
      <w:tr w14:paraId="76B3B422">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168B3D19">
            <w:pPr>
              <w:overflowPunct w:val="0"/>
              <w:spacing w:before="48" w:beforeLines="20" w:after="48" w:afterLines="20"/>
              <w:jc w:val="center"/>
              <w:textAlignment w:val="center"/>
              <w:rPr>
                <w:rFonts w:eastAsia="楷体_GB2312" w:cs="Calibri"/>
                <w:b/>
                <w:bCs/>
                <w:sz w:val="20"/>
                <w:szCs w:val="20"/>
              </w:rPr>
            </w:pPr>
            <w:r>
              <w:rPr>
                <w:rFonts w:eastAsia="楷体_GB2312" w:cs="Calibri"/>
              </w:rPr>
              <w:drawing>
                <wp:inline distT="0" distB="0" distL="0" distR="0">
                  <wp:extent cx="4637405" cy="2929890"/>
                  <wp:effectExtent l="0" t="0" r="10795" b="11430"/>
                  <wp:docPr id="1640258225" name="图片 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58225" name="图片 7" descr="图示&#10;&#10;AI 生成的内容可能不正确。"/>
                          <pic:cNvPicPr>
                            <a:picLocks noChangeAspect="1"/>
                          </pic:cNvPicPr>
                        </pic:nvPicPr>
                        <pic:blipFill>
                          <a:blip r:embed="rId24" cstate="email">
                            <a:extLst>
                              <a:ext uri="{28A0092B-C50C-407E-A947-70E740481C1C}">
                                <a14:useLocalDpi xmlns:a14="http://schemas.microsoft.com/office/drawing/2010/main" val="0"/>
                              </a:ext>
                            </a:extLst>
                          </a:blip>
                          <a:stretch>
                            <a:fillRect/>
                          </a:stretch>
                        </pic:blipFill>
                        <pic:spPr>
                          <a:xfrm>
                            <a:off x="0" y="0"/>
                            <a:ext cx="4637405" cy="2930312"/>
                          </a:xfrm>
                          <a:prstGeom prst="rect">
                            <a:avLst/>
                          </a:prstGeom>
                        </pic:spPr>
                      </pic:pic>
                    </a:graphicData>
                  </a:graphic>
                </wp:inline>
              </w:drawing>
            </w:r>
          </w:p>
        </w:tc>
      </w:tr>
      <w:tr w14:paraId="479AEF7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7126433">
            <w:pPr>
              <w:overflowPunct w:val="0"/>
              <w:spacing w:line="240" w:lineRule="atLeast"/>
              <w:jc w:val="both"/>
              <w:textAlignment w:val="center"/>
              <w:rPr>
                <w:rFonts w:eastAsia="楷体_GB2312" w:cs="Calibri"/>
                <w:sz w:val="20"/>
                <w:szCs w:val="20"/>
              </w:rPr>
            </w:pPr>
            <w:r>
              <w:rPr>
                <w:rFonts w:eastAsia="楷体_GB2312" w:cs="Calibri"/>
                <w:b/>
                <w:bCs/>
                <w:sz w:val="20"/>
                <w:szCs w:val="20"/>
              </w:rPr>
              <w:t>资料来源：</w:t>
            </w:r>
            <w:r>
              <w:rPr>
                <w:rFonts w:eastAsia="楷体_GB2312" w:cs="Calibri"/>
                <w:sz w:val="20"/>
                <w:szCs w:val="20"/>
              </w:rPr>
              <w:t>公司官网、HFI</w:t>
            </w:r>
          </w:p>
        </w:tc>
      </w:tr>
    </w:tbl>
    <w:p w14:paraId="1DE07FA5">
      <w:pPr>
        <w:overflowPunct w:val="0"/>
        <w:rPr>
          <w:rFonts w:eastAsia="楷体_GB2312" w:cs="Calibri"/>
          <w:sz w:val="22"/>
          <w:szCs w:val="22"/>
        </w:rPr>
      </w:pPr>
    </w:p>
    <w:p w14:paraId="488D9C41">
      <w:pPr>
        <w:overflowPunct w:val="0"/>
        <w:jc w:val="both"/>
        <w:rPr>
          <w:rFonts w:eastAsia="楷体_GB2312" w:cs="Calibri"/>
          <w:sz w:val="22"/>
          <w:szCs w:val="22"/>
        </w:rPr>
      </w:pPr>
      <w:r>
        <w:rPr>
          <w:rFonts w:eastAsia="楷体_GB2312" w:cs="Calibri"/>
          <w:sz w:val="22"/>
          <w:szCs w:val="22"/>
        </w:rPr>
        <w:t>威胜控股的经营子公司长沙威胜早2000年在湖南省长沙市成立，从事生产及销售电度表业务。2004年，公司开始拓展海外市场业务。2005年，威胜控股在港交所主板上市，代码3393.HK，成为湖南省第一家在境外上市的企业。2020年，公司的控股子公司威胜信息在A股上市，代码688100.SH。2021年起，公司的墨西哥、匈牙利等工厂逐步投产， 海外市场收入快速增长。</w:t>
      </w:r>
    </w:p>
    <w:p w14:paraId="7BB0561B">
      <w:pPr>
        <w:overflowPunct w:val="0"/>
        <w:rPr>
          <w:rFonts w:eastAsia="楷体_GB2312" w:cs="Calibri"/>
          <w:b/>
          <w:bCs/>
          <w:sz w:val="22"/>
          <w:szCs w:val="22"/>
          <w:u w:val="single"/>
        </w:rPr>
      </w:pPr>
    </w:p>
    <w:tbl>
      <w:tblPr>
        <w:tblStyle w:val="12"/>
        <w:tblW w:w="10443" w:type="dxa"/>
        <w:tblInd w:w="-2977" w:type="dxa"/>
        <w:tblLayout w:type="fixed"/>
        <w:tblCellMar>
          <w:top w:w="0" w:type="dxa"/>
          <w:left w:w="108" w:type="dxa"/>
          <w:bottom w:w="0" w:type="dxa"/>
          <w:right w:w="108" w:type="dxa"/>
        </w:tblCellMar>
      </w:tblPr>
      <w:tblGrid>
        <w:gridCol w:w="10443"/>
      </w:tblGrid>
      <w:tr w14:paraId="6F0F25CD">
        <w:trPr>
          <w:trHeight w:val="302" w:hRule="atLeast"/>
        </w:trPr>
        <w:tc>
          <w:tcPr>
            <w:tcW w:w="10443" w:type="dxa"/>
            <w:tcBorders>
              <w:bottom w:val="single" w:color="auto" w:sz="4" w:space="0"/>
            </w:tcBorders>
            <w:tcMar>
              <w:left w:w="0" w:type="dxa"/>
              <w:right w:w="28" w:type="dxa"/>
            </w:tcMar>
          </w:tcPr>
          <w:p w14:paraId="36E44A9C">
            <w:pPr>
              <w:overflowPunct w:val="0"/>
              <w:spacing w:before="48" w:beforeLines="20" w:after="48" w:afterLines="20"/>
              <w:jc w:val="both"/>
              <w:textAlignment w:val="center"/>
              <w:rPr>
                <w:rFonts w:eastAsia="楷体_GB2312" w:cs="Calibri"/>
                <w:sz w:val="20"/>
                <w:szCs w:val="20"/>
              </w:rPr>
            </w:pPr>
            <w:r>
              <w:rPr>
                <w:rFonts w:eastAsia="楷体_GB2312" w:cs="Calibri"/>
                <w:b/>
                <w:bCs/>
                <w:kern w:val="2"/>
                <w:sz w:val="20"/>
                <w:szCs w:val="20"/>
              </w:rPr>
              <w:t>图:威胜控股发展历程</w:t>
            </w:r>
          </w:p>
        </w:tc>
      </w:tr>
      <w:tr w14:paraId="6F96F152">
        <w:tblPrEx>
          <w:tblCellMar>
            <w:top w:w="0" w:type="dxa"/>
            <w:left w:w="108" w:type="dxa"/>
            <w:bottom w:w="0" w:type="dxa"/>
            <w:right w:w="108" w:type="dxa"/>
          </w:tblCellMar>
        </w:tblPrEx>
        <w:trPr>
          <w:trHeight w:val="856" w:hRule="atLeast"/>
        </w:trPr>
        <w:tc>
          <w:tcPr>
            <w:tcW w:w="10443" w:type="dxa"/>
            <w:tcBorders>
              <w:top w:val="single" w:color="auto" w:sz="4" w:space="0"/>
              <w:bottom w:val="single" w:color="auto" w:sz="4" w:space="0"/>
            </w:tcBorders>
            <w:vAlign w:val="center"/>
          </w:tcPr>
          <w:p w14:paraId="332A0F3A">
            <w:pPr>
              <w:overflowPunct w:val="0"/>
              <w:spacing w:before="48" w:beforeLines="20" w:after="48" w:afterLines="20"/>
              <w:jc w:val="center"/>
              <w:textAlignment w:val="center"/>
              <w:rPr>
                <w:rFonts w:eastAsia="楷体_GB2312" w:cs="Calibri"/>
                <w:b/>
                <w:bCs/>
                <w:sz w:val="20"/>
                <w:szCs w:val="20"/>
              </w:rPr>
            </w:pPr>
            <w:r>
              <w:rPr>
                <w:rFonts w:eastAsia="楷体_GB2312" w:cs="Calibri"/>
                <w:snapToGrid/>
              </w:rPr>
              <w:drawing>
                <wp:inline distT="0" distB="0" distL="0" distR="0">
                  <wp:extent cx="6409690" cy="1990725"/>
                  <wp:effectExtent l="0" t="0" r="6350" b="5715"/>
                  <wp:docPr id="1821308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08547" name="图片 1"/>
                          <pic:cNvPicPr>
                            <a:picLocks noChangeAspect="1"/>
                          </pic:cNvPicPr>
                        </pic:nvPicPr>
                        <pic:blipFill>
                          <a:blip r:embed="rId25"/>
                          <a:stretch>
                            <a:fillRect/>
                          </a:stretch>
                        </pic:blipFill>
                        <pic:spPr>
                          <a:xfrm>
                            <a:off x="0" y="0"/>
                            <a:ext cx="6462504" cy="2007388"/>
                          </a:xfrm>
                          <a:prstGeom prst="rect">
                            <a:avLst/>
                          </a:prstGeom>
                        </pic:spPr>
                      </pic:pic>
                    </a:graphicData>
                  </a:graphic>
                </wp:inline>
              </w:drawing>
            </w:r>
          </w:p>
        </w:tc>
      </w:tr>
      <w:tr w14:paraId="0C787056">
        <w:tblPrEx>
          <w:tblCellMar>
            <w:top w:w="0" w:type="dxa"/>
            <w:left w:w="108" w:type="dxa"/>
            <w:bottom w:w="0" w:type="dxa"/>
            <w:right w:w="108" w:type="dxa"/>
          </w:tblCellMar>
        </w:tblPrEx>
        <w:trPr>
          <w:trHeight w:val="64" w:hRule="atLeast"/>
        </w:trPr>
        <w:tc>
          <w:tcPr>
            <w:tcW w:w="10443" w:type="dxa"/>
            <w:tcBorders>
              <w:top w:val="single" w:color="auto" w:sz="4" w:space="0"/>
            </w:tcBorders>
            <w:tcMar>
              <w:left w:w="0" w:type="dxa"/>
              <w:right w:w="28" w:type="dxa"/>
            </w:tcMar>
            <w:vAlign w:val="center"/>
          </w:tcPr>
          <w:p w14:paraId="0CB4BB0C">
            <w:pPr>
              <w:overflowPunct w:val="0"/>
              <w:spacing w:line="240" w:lineRule="atLeast"/>
              <w:jc w:val="both"/>
              <w:textAlignment w:val="center"/>
              <w:rPr>
                <w:rFonts w:eastAsia="楷体_GB2312" w:cs="Calibri"/>
                <w:sz w:val="20"/>
                <w:szCs w:val="20"/>
              </w:rPr>
            </w:pPr>
            <w:r>
              <w:rPr>
                <w:rFonts w:eastAsia="楷体_GB2312" w:cs="Calibri"/>
                <w:b/>
                <w:bCs/>
                <w:sz w:val="20"/>
                <w:szCs w:val="20"/>
              </w:rPr>
              <w:t>资料来源：</w:t>
            </w:r>
            <w:r>
              <w:rPr>
                <w:rFonts w:eastAsia="楷体_GB2312" w:cs="Calibri"/>
                <w:sz w:val="20"/>
                <w:szCs w:val="20"/>
              </w:rPr>
              <w:t>wind、HFI</w:t>
            </w:r>
          </w:p>
        </w:tc>
      </w:tr>
    </w:tbl>
    <w:p w14:paraId="037A56D5">
      <w:pPr>
        <w:overflowPunct w:val="0"/>
        <w:rPr>
          <w:rFonts w:eastAsia="楷体_GB2312" w:cs="Calibri"/>
          <w:sz w:val="22"/>
          <w:szCs w:val="22"/>
        </w:rPr>
      </w:pPr>
    </w:p>
    <w:p w14:paraId="0761D6B7">
      <w:pPr>
        <w:widowControl w:val="0"/>
        <w:overflowPunct w:val="0"/>
        <w:jc w:val="both"/>
        <w:rPr>
          <w:rFonts w:eastAsia="楷体_GB2312" w:cs="Calibri"/>
          <w:kern w:val="2"/>
          <w:sz w:val="22"/>
          <w:szCs w:val="22"/>
        </w:rPr>
      </w:pPr>
      <w:r>
        <w:rPr>
          <w:rFonts w:eastAsia="楷体_GB2312" w:cs="Calibri"/>
          <w:kern w:val="2"/>
          <w:sz w:val="22"/>
          <w:szCs w:val="22"/>
        </w:rPr>
        <w:t>威胜控股有限公司在香港联合交易所主板上市，股票代码为03393.HK 。根据公司董事会资料，公司的主要股东为董事会主席吉为，其为本集团创办人，负责本集团整体战略策划及制定公司政策。董事会成员包括主席兼执行董事吉为，首席执行官兼执行董事吉喆，以及执行董事李鸿、郑小平、田仲平，非执行董事曹朝辉，独立非执行董事陈昌达、王耀南、姜新建。在公司架构方面，威胜控股旗下拥有多家子公司，例如持股59.55%的威胜信息技术股份有限公司，以及专注于智能配电网、数据中心及新型储能领域的数字能源解决方案提供商惟远能源技术。（已于</w:t>
      </w:r>
      <w:r>
        <w:rPr>
          <w:rFonts w:eastAsia="楷体_GB2312" w:cs="Calibri"/>
          <w:b/>
          <w:bCs/>
          <w:kern w:val="2"/>
          <w:sz w:val="22"/>
          <w:szCs w:val="22"/>
        </w:rPr>
        <w:t>2026年1月27日</w:t>
      </w:r>
      <w:r>
        <w:rPr>
          <w:rFonts w:eastAsia="楷体_GB2312" w:cs="Calibri"/>
          <w:kern w:val="2"/>
          <w:sz w:val="22"/>
          <w:szCs w:val="22"/>
        </w:rPr>
        <w:t xml:space="preserve">正式向港交所递交上市申请，计划通过分拆上市进一步强化其在储能与配电领域的全球竞争力） </w:t>
      </w:r>
    </w:p>
    <w:p w14:paraId="4F76D9D6">
      <w:pPr>
        <w:pStyle w:val="149"/>
        <w:overflowPunct w:val="0"/>
        <w:jc w:val="both"/>
        <w:rPr>
          <w:rFonts w:ascii="Calibri" w:hAnsi="Calibri" w:eastAsia="楷体_GB2312" w:cs="Calibri"/>
          <w:color w:val="23558C"/>
          <w:sz w:val="24"/>
          <w:szCs w:val="24"/>
        </w:rPr>
      </w:pPr>
      <w:bookmarkStart w:id="2" w:name="_Toc14145"/>
      <w:r>
        <w:rPr>
          <w:rFonts w:ascii="Calibri" w:hAnsi="Calibri" w:eastAsia="楷体_GB2312" w:cs="Calibri"/>
          <w:color w:val="23558C"/>
          <w:sz w:val="24"/>
          <w:szCs w:val="24"/>
        </w:rPr>
        <w:t>1.2 财务表现</w:t>
      </w:r>
      <w:bookmarkEnd w:id="2"/>
    </w:p>
    <w:p w14:paraId="1D8FB8CB">
      <w:pPr>
        <w:widowControl w:val="0"/>
        <w:overflowPunct w:val="0"/>
        <w:jc w:val="both"/>
        <w:rPr>
          <w:rFonts w:eastAsia="楷体_GB2312" w:cs="Calibri"/>
          <w:kern w:val="2"/>
          <w:sz w:val="22"/>
          <w:szCs w:val="22"/>
        </w:rPr>
      </w:pPr>
      <w:r>
        <w:rPr>
          <w:rFonts w:eastAsia="楷体_GB2312" w:cs="Calibri"/>
          <w:b/>
          <w:bCs/>
          <w:kern w:val="2"/>
          <w:sz w:val="22"/>
          <w:szCs w:val="22"/>
        </w:rPr>
        <w:t>威胜控股的毛利率持续提升，业务结构优化显著。</w:t>
      </w:r>
      <w:r>
        <w:rPr>
          <w:rFonts w:eastAsia="楷体_GB2312" w:cs="Calibri"/>
          <w:kern w:val="2"/>
          <w:sz w:val="22"/>
          <w:szCs w:val="22"/>
        </w:rPr>
        <w:t>近年来，威胜控股的毛利率呈现稳步上升的趋势，从2022年的32.95%提升至2025的35.7%。这种变化主要得益于公司在智能电表和智能电网系统产品上的持续创新，以及在能源服务领域的拓展。此外，公司在海外市场特别是东南亚和非洲的布局深化，为其带来了新的业绩增长点。例如，2025年电智能计量解决方案(电AMI)业务营业额同比增长14%至36.5亿元，显示出公司在高端市场的竞争力不断增强。通过优化产品结构和市场布局，威胜控股的毛利率得以持续提升，为其盈利能力的增强奠定了基础。</w:t>
      </w:r>
    </w:p>
    <w:p w14:paraId="2DB0F341">
      <w:pPr>
        <w:widowControl w:val="0"/>
        <w:overflowPunct w:val="0"/>
        <w:jc w:val="both"/>
        <w:rPr>
          <w:rFonts w:eastAsia="楷体_GB2312" w:cs="Calibri"/>
          <w:kern w:val="2"/>
          <w:sz w:val="22"/>
          <w:szCs w:val="22"/>
        </w:rPr>
      </w:pPr>
    </w:p>
    <w:p w14:paraId="7870BE3B">
      <w:pPr>
        <w:widowControl w:val="0"/>
        <w:overflowPunct w:val="0"/>
        <w:jc w:val="both"/>
        <w:rPr>
          <w:rFonts w:eastAsia="楷体_GB2312" w:cs="Calibri"/>
          <w:kern w:val="2"/>
          <w:sz w:val="22"/>
          <w:szCs w:val="22"/>
        </w:rPr>
      </w:pPr>
      <w:r>
        <w:rPr>
          <w:rFonts w:eastAsia="楷体_GB2312" w:cs="Calibri"/>
          <w:b/>
          <w:bCs/>
          <w:kern w:val="2"/>
          <w:sz w:val="22"/>
          <w:szCs w:val="22"/>
        </w:rPr>
        <w:t>营业收入稳步增长，海外市场贡献显著。</w:t>
      </w:r>
      <w:r>
        <w:rPr>
          <w:rFonts w:eastAsia="楷体_GB2312" w:cs="Calibri"/>
          <w:kern w:val="2"/>
          <w:sz w:val="22"/>
          <w:szCs w:val="22"/>
        </w:rPr>
        <w:t>威胜控股的营业收入在2025年实现100.74亿元，较2024年同比增长16%，显示出强劲的市场表现 。其中，海外收入在2025年达到30亿元，同比增长25%，占总收入的29.8%，显示出公司在国际市场的竞争力不断增强。通过深化国际市场布局和提升产品竞争力，威胜控股在国内外市场的营业收入均实现了显著的增长，为其未来的持续发展提供了有力支持。</w:t>
      </w:r>
      <w:bookmarkStart w:id="3" w:name="_Hlk216642019"/>
      <w:r>
        <w:rPr>
          <w:rFonts w:eastAsia="楷体_GB2312" w:cs="Calibri"/>
          <w:kern w:val="2"/>
          <w:sz w:val="22"/>
          <w:szCs w:val="22"/>
        </w:rPr>
        <w:t>分区域来看，亚洲同比+104.1%至 11.6 亿元，我们认为主要得益于印尼和马来新工厂投入运营、海外数据中心业务快速发展，欧洲同比+84%至 6.8 亿元，以匈牙利工厂为据点深化欧洲布局，美洲同比+18.9%至 13.2 亿元。2025 年公司海外新签订单 40.7 亿元，同比+17.2%。</w:t>
      </w:r>
    </w:p>
    <w:p w14:paraId="183ED16D">
      <w:pPr>
        <w:rPr>
          <w:rFonts w:eastAsia="楷体_GB2312" w:cs="Calibri"/>
          <w:kern w:val="2"/>
          <w:sz w:val="22"/>
          <w:szCs w:val="22"/>
        </w:rPr>
      </w:pPr>
      <w:r>
        <w:rPr>
          <w:rFonts w:eastAsia="楷体_GB2312" w:cs="Calibri"/>
          <w:kern w:val="2"/>
          <w:sz w:val="22"/>
          <w:szCs w:val="22"/>
        </w:rPr>
        <w:br w:type="page"/>
      </w:r>
    </w:p>
    <w:tbl>
      <w:tblPr>
        <w:tblStyle w:val="12"/>
        <w:tblW w:w="10490" w:type="dxa"/>
        <w:tblInd w:w="-2885" w:type="dxa"/>
        <w:tblLayout w:type="fixed"/>
        <w:tblCellMar>
          <w:top w:w="0" w:type="dxa"/>
          <w:left w:w="108" w:type="dxa"/>
          <w:bottom w:w="0" w:type="dxa"/>
          <w:right w:w="108" w:type="dxa"/>
        </w:tblCellMar>
      </w:tblPr>
      <w:tblGrid>
        <w:gridCol w:w="5100"/>
        <w:gridCol w:w="241"/>
        <w:gridCol w:w="5149"/>
      </w:tblGrid>
      <w:tr w14:paraId="4C4AB4A0">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3CF4FCF8">
            <w:pPr>
              <w:overflowPunct w:val="0"/>
              <w:spacing w:before="48" w:beforeLines="20" w:after="48" w:afterLines="20"/>
              <w:jc w:val="both"/>
              <w:textAlignment w:val="center"/>
              <w:rPr>
                <w:rFonts w:eastAsia="楷体_GB2312" w:cs="Calibri"/>
                <w:b/>
                <w:sz w:val="20"/>
                <w:szCs w:val="20"/>
              </w:rPr>
            </w:pPr>
            <w:r>
              <w:rPr>
                <w:rFonts w:eastAsia="楷体_GB2312" w:cs="Calibri"/>
                <w:b/>
                <w:sz w:val="20"/>
                <w:szCs w:val="20"/>
              </w:rPr>
              <w:t>图：威胜控股毛利率情况</w:t>
            </w:r>
          </w:p>
        </w:tc>
        <w:tc>
          <w:tcPr>
            <w:tcW w:w="241" w:type="dxa"/>
            <w:tcMar>
              <w:left w:w="0" w:type="dxa"/>
              <w:right w:w="28" w:type="dxa"/>
            </w:tcMar>
          </w:tcPr>
          <w:p w14:paraId="1D997CAE">
            <w:pPr>
              <w:overflowPunct w:val="0"/>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2450D6BC">
            <w:pPr>
              <w:overflowPunct w:val="0"/>
              <w:spacing w:before="48" w:beforeLines="20" w:after="48" w:afterLines="20"/>
              <w:jc w:val="both"/>
              <w:rPr>
                <w:rFonts w:eastAsia="楷体_GB2312" w:cs="Calibri"/>
                <w:b/>
                <w:sz w:val="20"/>
                <w:szCs w:val="20"/>
              </w:rPr>
            </w:pPr>
            <w:r>
              <w:rPr>
                <w:rFonts w:eastAsia="楷体_GB2312" w:cs="Calibri"/>
                <w:b/>
                <w:sz w:val="20"/>
                <w:szCs w:val="20"/>
              </w:rPr>
              <w:t>图：威胜控股分业务营收情况（万元）</w:t>
            </w:r>
          </w:p>
        </w:tc>
      </w:tr>
      <w:tr w14:paraId="001A5EE5">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9003F28">
            <w:pPr>
              <w:overflowPunct w:val="0"/>
              <w:spacing w:before="48" w:beforeLines="20" w:after="48" w:afterLines="20"/>
              <w:jc w:val="both"/>
              <w:textAlignment w:val="center"/>
              <w:rPr>
                <w:rFonts w:eastAsia="楷体_GB2312" w:cs="Calibri"/>
                <w:b/>
                <w:color w:val="000000"/>
                <w:sz w:val="20"/>
                <w:szCs w:val="20"/>
                <w:lang w:bidi="ar"/>
              </w:rPr>
            </w:pPr>
            <w:r>
              <w:rPr>
                <w:rFonts w:eastAsia="楷体_GB2312" w:cs="Calibri"/>
                <w:b/>
                <w:color w:val="000000"/>
                <w:sz w:val="20"/>
                <w:szCs w:val="20"/>
                <w:lang w:bidi="ar"/>
              </w:rPr>
              <w:drawing>
                <wp:inline distT="0" distB="0" distL="0" distR="0">
                  <wp:extent cx="3101340" cy="1852295"/>
                  <wp:effectExtent l="0" t="0" r="7620" b="6985"/>
                  <wp:docPr id="1328540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40600" name="图片 1"/>
                          <pic:cNvPicPr>
                            <a:picLocks noChangeAspect="1"/>
                          </pic:cNvPicPr>
                        </pic:nvPicPr>
                        <pic:blipFill>
                          <a:blip r:embed="rId26"/>
                          <a:stretch>
                            <a:fillRect/>
                          </a:stretch>
                        </pic:blipFill>
                        <pic:spPr>
                          <a:xfrm>
                            <a:off x="0" y="0"/>
                            <a:ext cx="3101340" cy="1852295"/>
                          </a:xfrm>
                          <a:prstGeom prst="rect">
                            <a:avLst/>
                          </a:prstGeom>
                        </pic:spPr>
                      </pic:pic>
                    </a:graphicData>
                  </a:graphic>
                </wp:inline>
              </w:drawing>
            </w:r>
          </w:p>
        </w:tc>
        <w:tc>
          <w:tcPr>
            <w:tcW w:w="241" w:type="dxa"/>
          </w:tcPr>
          <w:p w14:paraId="4983C3FD">
            <w:pPr>
              <w:overflowPunct w:val="0"/>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5F028E4F">
            <w:pPr>
              <w:overflowPunct w:val="0"/>
              <w:spacing w:before="48" w:beforeLines="20" w:after="48" w:afterLines="20"/>
              <w:jc w:val="both"/>
              <w:rPr>
                <w:rFonts w:eastAsia="楷体_GB2312" w:cs="Calibri"/>
                <w:b/>
                <w:sz w:val="20"/>
                <w:szCs w:val="20"/>
              </w:rPr>
            </w:pPr>
            <w:r>
              <w:rPr>
                <w:rFonts w:eastAsia="楷体_GB2312" w:cs="Calibri"/>
                <w:b/>
                <w:sz w:val="20"/>
                <w:szCs w:val="20"/>
              </w:rPr>
              <w:drawing>
                <wp:inline distT="0" distB="0" distL="0" distR="0">
                  <wp:extent cx="3199130" cy="1880235"/>
                  <wp:effectExtent l="0" t="0" r="1270" b="9525"/>
                  <wp:docPr id="1764214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14038" name="图片 1"/>
                          <pic:cNvPicPr>
                            <a:picLocks noChangeAspect="1"/>
                          </pic:cNvPicPr>
                        </pic:nvPicPr>
                        <pic:blipFill>
                          <a:blip r:embed="rId27"/>
                          <a:stretch>
                            <a:fillRect/>
                          </a:stretch>
                        </pic:blipFill>
                        <pic:spPr>
                          <a:xfrm>
                            <a:off x="0" y="0"/>
                            <a:ext cx="3199130" cy="1885215"/>
                          </a:xfrm>
                          <a:prstGeom prst="rect">
                            <a:avLst/>
                          </a:prstGeom>
                        </pic:spPr>
                      </pic:pic>
                    </a:graphicData>
                  </a:graphic>
                </wp:inline>
              </w:drawing>
            </w:r>
          </w:p>
        </w:tc>
      </w:tr>
      <w:tr w14:paraId="3AC20582">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0EB723C7">
            <w:pPr>
              <w:overflowPunct w:val="0"/>
              <w:spacing w:before="48" w:beforeLines="20" w:after="48" w:afterLines="20"/>
              <w:jc w:val="both"/>
              <w:textAlignment w:val="center"/>
              <w:rPr>
                <w:rFonts w:eastAsia="楷体_GB2312" w:cs="Calibri"/>
                <w:sz w:val="20"/>
                <w:szCs w:val="20"/>
              </w:rPr>
            </w:pPr>
            <w:r>
              <w:rPr>
                <w:rFonts w:eastAsia="楷体_GB2312" w:cs="Calibri"/>
                <w:b/>
                <w:bCs/>
                <w:sz w:val="20"/>
                <w:szCs w:val="20"/>
              </w:rPr>
              <w:t>资料来源：</w:t>
            </w:r>
            <w:r>
              <w:rPr>
                <w:rFonts w:eastAsia="楷体_GB2312" w:cs="Calibri"/>
                <w:sz w:val="20"/>
                <w:szCs w:val="20"/>
              </w:rPr>
              <w:t>wind、HFI</w:t>
            </w:r>
          </w:p>
        </w:tc>
        <w:tc>
          <w:tcPr>
            <w:tcW w:w="241" w:type="dxa"/>
            <w:tcMar>
              <w:left w:w="0" w:type="dxa"/>
              <w:right w:w="28" w:type="dxa"/>
            </w:tcMar>
          </w:tcPr>
          <w:p w14:paraId="22E43FB2">
            <w:pPr>
              <w:overflowPunct w:val="0"/>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296C4C90">
            <w:pPr>
              <w:overflowPunct w:val="0"/>
              <w:spacing w:before="48" w:beforeLines="20" w:after="48" w:afterLines="20"/>
              <w:jc w:val="both"/>
              <w:rPr>
                <w:rFonts w:eastAsia="楷体_GB2312" w:cs="Calibri"/>
                <w:sz w:val="20"/>
                <w:szCs w:val="20"/>
              </w:rPr>
            </w:pPr>
            <w:r>
              <w:rPr>
                <w:rFonts w:eastAsia="楷体_GB2312" w:cs="Calibri"/>
                <w:b/>
                <w:bCs/>
                <w:sz w:val="20"/>
                <w:szCs w:val="20"/>
              </w:rPr>
              <w:t>资料来源：</w:t>
            </w:r>
            <w:r>
              <w:rPr>
                <w:rFonts w:eastAsia="楷体_GB2312" w:cs="Calibri"/>
                <w:sz w:val="20"/>
                <w:szCs w:val="20"/>
              </w:rPr>
              <w:t>wind、HFI</w:t>
            </w:r>
          </w:p>
        </w:tc>
      </w:tr>
    </w:tbl>
    <w:p w14:paraId="405A13DC">
      <w:pPr>
        <w:widowControl w:val="0"/>
        <w:overflowPunct w:val="0"/>
        <w:jc w:val="both"/>
        <w:rPr>
          <w:rFonts w:eastAsia="楷体_GB2312" w:cs="Calibri"/>
          <w:kern w:val="2"/>
          <w:sz w:val="22"/>
          <w:szCs w:val="22"/>
        </w:rPr>
      </w:pPr>
    </w:p>
    <w:bookmarkEnd w:id="3"/>
    <w:p w14:paraId="5AB8AB46">
      <w:pPr>
        <w:pStyle w:val="2"/>
        <w:overflowPunct w:val="0"/>
        <w:spacing w:beforeLines="100" w:after="240" w:afterLines="100"/>
        <w:jc w:val="both"/>
        <w:rPr>
          <w:rFonts w:eastAsia="楷体_GB2312" w:cs="Calibri"/>
          <w:color w:val="23558C"/>
          <w:sz w:val="28"/>
          <w:szCs w:val="28"/>
        </w:rPr>
      </w:pPr>
      <w:bookmarkStart w:id="4" w:name="_Toc13522"/>
      <w:bookmarkStart w:id="5" w:name="_Hlk216642041"/>
      <w:bookmarkStart w:id="6" w:name="_Toc186105500"/>
      <w:r>
        <w:rPr>
          <w:rFonts w:eastAsia="楷体_GB2312" w:cs="Calibri"/>
          <w:color w:val="23558C"/>
          <w:sz w:val="28"/>
          <w:szCs w:val="28"/>
        </w:rPr>
        <w:t>2能源计量与配用电智能化浪潮奔涌，三大赛道共迎成长机遇</w:t>
      </w:r>
      <w:bookmarkEnd w:id="4"/>
    </w:p>
    <w:p w14:paraId="798F79CA">
      <w:pPr>
        <w:pStyle w:val="149"/>
        <w:overflowPunct w:val="0"/>
        <w:jc w:val="both"/>
        <w:rPr>
          <w:rFonts w:ascii="Calibri" w:hAnsi="Calibri" w:eastAsia="楷体_GB2312" w:cs="Calibri"/>
          <w:color w:val="23558C"/>
          <w:sz w:val="24"/>
        </w:rPr>
      </w:pPr>
      <w:bookmarkStart w:id="7" w:name="_Toc7141"/>
      <w:r>
        <w:rPr>
          <w:rFonts w:ascii="Calibri" w:hAnsi="Calibri" w:eastAsia="楷体_GB2312" w:cs="Calibri"/>
          <w:color w:val="23558C"/>
          <w:sz w:val="24"/>
        </w:rPr>
        <w:t>2.1智能电网解决方案：存量替换与新标升级共振，配网智能化催生量价齐升周期</w:t>
      </w:r>
      <w:bookmarkEnd w:id="7"/>
    </w:p>
    <w:p w14:paraId="104020AA">
      <w:pPr>
        <w:overflowPunct w:val="0"/>
        <w:jc w:val="both"/>
        <w:rPr>
          <w:rFonts w:eastAsia="楷体_GB2312" w:cs="Calibri"/>
          <w:kern w:val="2"/>
          <w:sz w:val="22"/>
          <w:szCs w:val="22"/>
        </w:rPr>
      </w:pPr>
      <w:r>
        <w:rPr>
          <w:rFonts w:eastAsia="楷体_GB2312" w:cs="Calibri"/>
          <w:b/>
          <w:bCs/>
          <w:kern w:val="2"/>
          <w:sz w:val="22"/>
          <w:szCs w:val="22"/>
        </w:rPr>
        <w:t>“双碳”战略加速新能源并网，配电网智能化升级成为必然趋势。</w:t>
      </w:r>
      <w:r>
        <w:rPr>
          <w:rFonts w:eastAsia="楷体_GB2312" w:cs="Calibri"/>
          <w:kern w:val="2"/>
          <w:sz w:val="22"/>
          <w:szCs w:val="22"/>
        </w:rPr>
        <w:t xml:space="preserve"> 在“碳达峰、碳中和”目标牵引下，我国风电、光伏等清洁能源装机占比快速攀升。根据国家能源局数据，2024年全国风电、光伏新增装机合计超过2.5亿千瓦，累计装机突破12亿千瓦。随着新能源发电量占比持续提升——国家发改委要求2027年新能源发电量占比达到20%以上——其波动性、间歇性和分布式接入对传统配电网的稳定性与电能质量构成严峻挑战：一方面，短时电力不平衡大幅增加调度难度；另一方面，分布式光伏等设备引入的高次谐波易损坏电网设备、降低供电品质。为此，国家密集出台政策，明确以智能电表为核心终端，建设支撑多元化负荷与电网高效交互的智能服务平台，配网侧智能化改造已从“可选”升级为“必选”。</w:t>
      </w:r>
    </w:p>
    <w:p w14:paraId="0731CAFD">
      <w:pPr>
        <w:overflowPunct w:val="0"/>
        <w:rPr>
          <w:rFonts w:eastAsia="楷体_GB2312" w:cs="Calibri"/>
        </w:rPr>
      </w:pPr>
    </w:p>
    <w:tbl>
      <w:tblPr>
        <w:tblStyle w:val="12"/>
        <w:tblW w:w="10490" w:type="dxa"/>
        <w:tblInd w:w="-2885" w:type="dxa"/>
        <w:tblLayout w:type="fixed"/>
        <w:tblCellMar>
          <w:top w:w="0" w:type="dxa"/>
          <w:left w:w="108" w:type="dxa"/>
          <w:bottom w:w="0" w:type="dxa"/>
          <w:right w:w="108" w:type="dxa"/>
        </w:tblCellMar>
      </w:tblPr>
      <w:tblGrid>
        <w:gridCol w:w="5100"/>
        <w:gridCol w:w="241"/>
        <w:gridCol w:w="5149"/>
      </w:tblGrid>
      <w:tr w14:paraId="2836C39D">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1C450C5A">
            <w:pPr>
              <w:overflowPunct w:val="0"/>
              <w:spacing w:before="48" w:beforeLines="20" w:after="48" w:afterLines="20"/>
              <w:jc w:val="both"/>
              <w:textAlignment w:val="center"/>
              <w:rPr>
                <w:rFonts w:eastAsia="楷体_GB2312" w:cs="Calibri"/>
                <w:b/>
                <w:sz w:val="20"/>
                <w:szCs w:val="20"/>
              </w:rPr>
            </w:pPr>
            <w:r>
              <w:rPr>
                <w:rFonts w:eastAsia="楷体_GB2312" w:cs="Calibri"/>
                <w:b/>
                <w:sz w:val="20"/>
                <w:szCs w:val="20"/>
              </w:rPr>
              <w:t>图：中国光伏新增装机年度变化</w:t>
            </w:r>
          </w:p>
        </w:tc>
        <w:tc>
          <w:tcPr>
            <w:tcW w:w="241" w:type="dxa"/>
            <w:tcMar>
              <w:left w:w="0" w:type="dxa"/>
              <w:right w:w="28" w:type="dxa"/>
            </w:tcMar>
          </w:tcPr>
          <w:p w14:paraId="1FF79444">
            <w:pPr>
              <w:overflowPunct w:val="0"/>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77FFB7B0">
            <w:pPr>
              <w:overflowPunct w:val="0"/>
              <w:spacing w:before="48" w:beforeLines="20" w:after="48" w:afterLines="20"/>
              <w:jc w:val="both"/>
              <w:rPr>
                <w:rFonts w:eastAsia="楷体_GB2312" w:cs="Calibri"/>
                <w:b/>
                <w:sz w:val="20"/>
                <w:szCs w:val="20"/>
              </w:rPr>
            </w:pPr>
            <w:r>
              <w:rPr>
                <w:rFonts w:eastAsia="楷体_GB2312" w:cs="Calibri"/>
                <w:b/>
                <w:sz w:val="20"/>
                <w:szCs w:val="20"/>
              </w:rPr>
              <w:t>图：</w:t>
            </w:r>
            <w:r>
              <w:rPr>
                <w:rFonts w:eastAsia="楷体_GB2312" w:cs="Calibri"/>
                <w:b/>
                <w:bCs/>
                <w:kern w:val="2"/>
                <w:sz w:val="22"/>
                <w:szCs w:val="22"/>
              </w:rPr>
              <w:t>中国风电新增装机年度变化</w:t>
            </w:r>
          </w:p>
        </w:tc>
      </w:tr>
      <w:tr w14:paraId="3FCCD96D">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57FB2E6F">
            <w:pPr>
              <w:overflowPunct w:val="0"/>
              <w:spacing w:before="48" w:beforeLines="20" w:after="48" w:afterLines="20"/>
              <w:jc w:val="both"/>
              <w:textAlignment w:val="center"/>
              <w:rPr>
                <w:rFonts w:eastAsia="楷体_GB2312" w:cs="Calibri"/>
                <w:b/>
                <w:color w:val="000000"/>
                <w:sz w:val="20"/>
                <w:szCs w:val="20"/>
                <w:lang w:bidi="ar"/>
              </w:rPr>
            </w:pPr>
            <w:r>
              <w:rPr>
                <w:rFonts w:eastAsia="楷体_GB2312" w:cs="Calibri"/>
                <w:b/>
                <w:color w:val="000000"/>
                <w:sz w:val="20"/>
                <w:szCs w:val="20"/>
                <w:lang w:bidi="ar"/>
              </w:rPr>
              <w:drawing>
                <wp:inline distT="0" distB="0" distL="0" distR="0">
                  <wp:extent cx="3101340" cy="1858010"/>
                  <wp:effectExtent l="0" t="0" r="7620" b="1270"/>
                  <wp:docPr id="494289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89413" name="图片 1"/>
                          <pic:cNvPicPr>
                            <a:picLocks noChangeAspect="1"/>
                          </pic:cNvPicPr>
                        </pic:nvPicPr>
                        <pic:blipFill>
                          <a:blip r:embed="rId28"/>
                          <a:stretch>
                            <a:fillRect/>
                          </a:stretch>
                        </pic:blipFill>
                        <pic:spPr>
                          <a:xfrm>
                            <a:off x="0" y="0"/>
                            <a:ext cx="3101340" cy="1858010"/>
                          </a:xfrm>
                          <a:prstGeom prst="rect">
                            <a:avLst/>
                          </a:prstGeom>
                        </pic:spPr>
                      </pic:pic>
                    </a:graphicData>
                  </a:graphic>
                </wp:inline>
              </w:drawing>
            </w:r>
          </w:p>
        </w:tc>
        <w:tc>
          <w:tcPr>
            <w:tcW w:w="241" w:type="dxa"/>
          </w:tcPr>
          <w:p w14:paraId="5A312E57">
            <w:pPr>
              <w:overflowPunct w:val="0"/>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2BCBAD87">
            <w:pPr>
              <w:overflowPunct w:val="0"/>
              <w:spacing w:before="48" w:beforeLines="20" w:after="48" w:afterLines="20"/>
              <w:jc w:val="both"/>
              <w:rPr>
                <w:rFonts w:eastAsia="楷体_GB2312" w:cs="Calibri"/>
                <w:b/>
                <w:sz w:val="20"/>
                <w:szCs w:val="20"/>
              </w:rPr>
            </w:pPr>
            <w:r>
              <w:rPr>
                <w:rFonts w:eastAsia="楷体_GB2312" w:cs="Calibri"/>
                <w:b/>
                <w:sz w:val="20"/>
                <w:szCs w:val="20"/>
              </w:rPr>
              <w:drawing>
                <wp:inline distT="0" distB="0" distL="0" distR="0">
                  <wp:extent cx="3132455" cy="1914525"/>
                  <wp:effectExtent l="0" t="0" r="6985" b="5715"/>
                  <wp:docPr id="822926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26056" name="图片 1"/>
                          <pic:cNvPicPr>
                            <a:picLocks noChangeAspect="1"/>
                          </pic:cNvPicPr>
                        </pic:nvPicPr>
                        <pic:blipFill>
                          <a:blip r:embed="rId29"/>
                          <a:stretch>
                            <a:fillRect/>
                          </a:stretch>
                        </pic:blipFill>
                        <pic:spPr>
                          <a:xfrm>
                            <a:off x="0" y="0"/>
                            <a:ext cx="3132455" cy="1914525"/>
                          </a:xfrm>
                          <a:prstGeom prst="rect">
                            <a:avLst/>
                          </a:prstGeom>
                        </pic:spPr>
                      </pic:pic>
                    </a:graphicData>
                  </a:graphic>
                </wp:inline>
              </w:drawing>
            </w:r>
          </w:p>
        </w:tc>
      </w:tr>
      <w:tr w14:paraId="7612C678">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30BE0C15">
            <w:pPr>
              <w:overflowPunct w:val="0"/>
              <w:spacing w:before="48" w:beforeLines="20" w:after="48" w:afterLines="20"/>
              <w:jc w:val="both"/>
              <w:textAlignment w:val="center"/>
              <w:rPr>
                <w:rFonts w:eastAsia="楷体_GB2312" w:cs="Calibri"/>
                <w:sz w:val="20"/>
                <w:szCs w:val="20"/>
              </w:rPr>
            </w:pPr>
            <w:r>
              <w:rPr>
                <w:rFonts w:eastAsia="楷体_GB2312" w:cs="Calibri"/>
                <w:b/>
                <w:bCs/>
                <w:sz w:val="20"/>
                <w:szCs w:val="20"/>
              </w:rPr>
              <w:t xml:space="preserve">资料来源: </w:t>
            </w:r>
            <w:r>
              <w:rPr>
                <w:rFonts w:eastAsia="楷体_GB2312" w:cs="Calibri"/>
                <w:sz w:val="20"/>
                <w:szCs w:val="20"/>
              </w:rPr>
              <w:t>国家统计局, HFI</w:t>
            </w:r>
          </w:p>
        </w:tc>
        <w:tc>
          <w:tcPr>
            <w:tcW w:w="241" w:type="dxa"/>
            <w:tcMar>
              <w:left w:w="0" w:type="dxa"/>
              <w:right w:w="28" w:type="dxa"/>
            </w:tcMar>
          </w:tcPr>
          <w:p w14:paraId="05E2412C">
            <w:pPr>
              <w:overflowPunct w:val="0"/>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53EAE9A8">
            <w:pPr>
              <w:overflowPunct w:val="0"/>
              <w:spacing w:before="48" w:beforeLines="20" w:after="48" w:afterLines="20"/>
              <w:jc w:val="both"/>
              <w:rPr>
                <w:rFonts w:eastAsia="楷体_GB2312" w:cs="Calibri"/>
                <w:sz w:val="20"/>
                <w:szCs w:val="20"/>
              </w:rPr>
            </w:pPr>
            <w:r>
              <w:rPr>
                <w:rFonts w:eastAsia="楷体_GB2312" w:cs="Calibri"/>
                <w:b/>
                <w:bCs/>
                <w:sz w:val="20"/>
                <w:szCs w:val="20"/>
              </w:rPr>
              <w:t>资料来源:</w:t>
            </w:r>
            <w:r>
              <w:rPr>
                <w:rFonts w:eastAsia="楷体_GB2312" w:cs="Calibri"/>
                <w:sz w:val="20"/>
                <w:szCs w:val="20"/>
              </w:rPr>
              <w:t xml:space="preserve"> 国家统计局, HFI</w:t>
            </w:r>
          </w:p>
        </w:tc>
      </w:tr>
    </w:tbl>
    <w:p w14:paraId="4954CDC6">
      <w:pPr>
        <w:overflowPunct w:val="0"/>
        <w:rPr>
          <w:rFonts w:eastAsia="楷体_GB2312" w:cs="Calibri"/>
        </w:rPr>
      </w:pPr>
    </w:p>
    <w:p w14:paraId="5566F939">
      <w:pPr>
        <w:overflowPunct w:val="0"/>
        <w:jc w:val="both"/>
        <w:rPr>
          <w:rFonts w:eastAsia="楷体_GB2312" w:cs="Calibri"/>
          <w:kern w:val="2"/>
          <w:sz w:val="22"/>
          <w:szCs w:val="22"/>
        </w:rPr>
      </w:pPr>
      <w:r>
        <w:rPr>
          <w:rFonts w:eastAsia="楷体_GB2312" w:cs="Calibri"/>
          <w:b/>
          <w:bCs/>
          <w:kern w:val="2"/>
          <w:sz w:val="22"/>
          <w:szCs w:val="22"/>
        </w:rPr>
        <w:t>国家顶层政策已明确将智能化改造纳入刚性配套体系，并以智能电表为核心终端重构配电网交互能力。</w:t>
      </w:r>
      <w:r>
        <w:rPr>
          <w:rFonts w:eastAsia="楷体_GB2312" w:cs="Calibri"/>
          <w:kern w:val="2"/>
          <w:sz w:val="22"/>
          <w:szCs w:val="22"/>
        </w:rPr>
        <w:t>为此，国家发改委、国家能源局近年密集出台《关于加强电网调峰储能和智能化调度能力建设的指导意见》《关于促进电网高质量发展的指导意见》等系列政策，明确将配电网智能化改造纳入新能源配套体系，并以智能电表为核心终端，搭建覆盖源、网、荷、储多元主体的智能服务平台，支撑分钟级数据采集、负荷精准调控与电网故障主动预警，从底层架构上重构配电网的信息流与电力流交互逻辑。</w:t>
      </w:r>
    </w:p>
    <w:p w14:paraId="6A73E6CE">
      <w:pPr>
        <w:overflowPunct w:val="0"/>
        <w:jc w:val="both"/>
        <w:rPr>
          <w:rFonts w:eastAsia="楷体_GB2312" w:cs="Calibri"/>
          <w:kern w:val="2"/>
          <w:sz w:val="22"/>
          <w:szCs w:val="22"/>
        </w:rPr>
      </w:pPr>
    </w:p>
    <w:tbl>
      <w:tblPr>
        <w:tblStyle w:val="12"/>
        <w:tblW w:w="7466" w:type="dxa"/>
        <w:tblInd w:w="0" w:type="dxa"/>
        <w:tblLayout w:type="fixed"/>
        <w:tblCellMar>
          <w:top w:w="0" w:type="dxa"/>
          <w:left w:w="108" w:type="dxa"/>
          <w:bottom w:w="0" w:type="dxa"/>
          <w:right w:w="108" w:type="dxa"/>
        </w:tblCellMar>
      </w:tblPr>
      <w:tblGrid>
        <w:gridCol w:w="7466"/>
      </w:tblGrid>
      <w:tr w14:paraId="3C89EE72">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7B6A6AA3">
            <w:pPr>
              <w:overflowPunct w:val="0"/>
              <w:spacing w:before="48" w:beforeLines="20" w:after="48" w:afterLines="20"/>
              <w:jc w:val="both"/>
              <w:textAlignment w:val="center"/>
              <w:rPr>
                <w:rFonts w:eastAsia="楷体_GB2312" w:cs="Calibri"/>
                <w:b/>
                <w:sz w:val="20"/>
                <w:szCs w:val="20"/>
              </w:rPr>
            </w:pPr>
            <w:r>
              <w:rPr>
                <w:rFonts w:eastAsia="楷体_GB2312" w:cs="Calibri"/>
                <w:b/>
                <w:sz w:val="20"/>
                <w:szCs w:val="20"/>
              </w:rPr>
              <w:t>图：配电网智能化相关政策</w:t>
            </w:r>
          </w:p>
        </w:tc>
      </w:tr>
      <w:tr w14:paraId="522AE60C">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128D4F61">
            <w:pPr>
              <w:overflowPunct w:val="0"/>
              <w:spacing w:before="48" w:beforeLines="20" w:after="48" w:afterLines="20"/>
              <w:jc w:val="center"/>
              <w:textAlignment w:val="center"/>
              <w:rPr>
                <w:rFonts w:eastAsia="楷体_GB2312" w:cs="Calibri"/>
                <w:b/>
                <w:bCs/>
                <w:sz w:val="20"/>
                <w:szCs w:val="20"/>
              </w:rPr>
            </w:pPr>
            <w:r>
              <w:rPr>
                <w:rFonts w:eastAsia="楷体_GB2312" w:cs="Calibri"/>
              </w:rPr>
              <w:drawing>
                <wp:inline distT="0" distB="0" distL="0" distR="0">
                  <wp:extent cx="4596765" cy="2174875"/>
                  <wp:effectExtent l="0" t="0" r="5715" b="4445"/>
                  <wp:docPr id="218891308"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91308" name="图片 1" descr="图片包含 日历&#10;&#10;AI 生成的内容可能不正确。"/>
                          <pic:cNvPicPr>
                            <a:picLocks noChangeAspect="1"/>
                          </pic:cNvPicPr>
                        </pic:nvPicPr>
                        <pic:blipFill>
                          <a:blip r:embed="rId30"/>
                          <a:stretch>
                            <a:fillRect/>
                          </a:stretch>
                        </pic:blipFill>
                        <pic:spPr>
                          <a:xfrm>
                            <a:off x="0" y="0"/>
                            <a:ext cx="4596765" cy="2209556"/>
                          </a:xfrm>
                          <a:prstGeom prst="rect">
                            <a:avLst/>
                          </a:prstGeom>
                        </pic:spPr>
                      </pic:pic>
                    </a:graphicData>
                  </a:graphic>
                </wp:inline>
              </w:drawing>
            </w:r>
          </w:p>
        </w:tc>
      </w:tr>
      <w:tr w14:paraId="679282A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2C841D6">
            <w:pPr>
              <w:overflowPunct w:val="0"/>
              <w:spacing w:line="240" w:lineRule="atLeast"/>
              <w:jc w:val="both"/>
              <w:textAlignment w:val="center"/>
              <w:rPr>
                <w:rFonts w:eastAsia="楷体_GB2312" w:cs="Calibri"/>
                <w:sz w:val="20"/>
                <w:szCs w:val="20"/>
              </w:rPr>
            </w:pPr>
            <w:r>
              <w:rPr>
                <w:rFonts w:eastAsia="楷体_GB2312" w:cs="Calibri"/>
                <w:b/>
                <w:bCs/>
                <w:sz w:val="20"/>
                <w:szCs w:val="20"/>
              </w:rPr>
              <w:t xml:space="preserve">资料来源: </w:t>
            </w:r>
            <w:r>
              <w:rPr>
                <w:rFonts w:eastAsia="楷体_GB2312" w:cs="Calibri"/>
                <w:kern w:val="2"/>
                <w:sz w:val="20"/>
                <w:szCs w:val="20"/>
              </w:rPr>
              <w:t>国家能源局</w:t>
            </w:r>
            <w:r>
              <w:rPr>
                <w:rFonts w:eastAsia="楷体_GB2312" w:cs="Calibri"/>
                <w:sz w:val="20"/>
                <w:szCs w:val="20"/>
              </w:rPr>
              <w:t>, HFI</w:t>
            </w:r>
          </w:p>
        </w:tc>
      </w:tr>
    </w:tbl>
    <w:p w14:paraId="7AAB7804">
      <w:pPr>
        <w:overflowPunct w:val="0"/>
        <w:rPr>
          <w:rFonts w:eastAsia="楷体_GB2312" w:cs="Calibri"/>
        </w:rPr>
      </w:pPr>
    </w:p>
    <w:p w14:paraId="1F281D81">
      <w:pPr>
        <w:overflowPunct w:val="0"/>
        <w:jc w:val="both"/>
        <w:rPr>
          <w:rFonts w:eastAsia="楷体_GB2312" w:cs="Calibri"/>
          <w:sz w:val="22"/>
          <w:szCs w:val="22"/>
        </w:rPr>
      </w:pPr>
      <w:r>
        <w:rPr>
          <w:rFonts w:eastAsia="楷体_GB2312" w:cs="Calibri"/>
          <w:b/>
          <w:bCs/>
          <w:sz w:val="22"/>
          <w:szCs w:val="22"/>
        </w:rPr>
        <w:t>智能电表已从单一计量终端升级为电网智能化交互的核心节点。</w:t>
      </w:r>
      <w:r>
        <w:rPr>
          <w:rFonts w:eastAsia="楷体_GB2312" w:cs="Calibri"/>
          <w:sz w:val="22"/>
          <w:szCs w:val="22"/>
        </w:rPr>
        <w:t>其技术迭代清晰映射出新型电力系统对用户侧互动能力的持续升级需求：</w:t>
      </w:r>
    </w:p>
    <w:p w14:paraId="61008EA4">
      <w:pPr>
        <w:overflowPunct w:val="0"/>
        <w:jc w:val="both"/>
        <w:rPr>
          <w:rFonts w:eastAsia="楷体_GB2312" w:cs="Calibri"/>
          <w:sz w:val="22"/>
          <w:szCs w:val="22"/>
        </w:rPr>
      </w:pPr>
    </w:p>
    <w:p w14:paraId="6D6D0CEE">
      <w:pPr>
        <w:pStyle w:val="26"/>
        <w:numPr>
          <w:ilvl w:val="0"/>
          <w:numId w:val="8"/>
        </w:numPr>
        <w:overflowPunct w:val="0"/>
        <w:jc w:val="both"/>
        <w:rPr>
          <w:rFonts w:eastAsia="楷体_GB2312" w:cs="Calibri"/>
          <w:sz w:val="22"/>
          <w:szCs w:val="22"/>
        </w:rPr>
      </w:pPr>
      <w:r>
        <w:rPr>
          <w:rFonts w:eastAsia="楷体_GB2312" w:cs="Calibri"/>
          <w:sz w:val="22"/>
          <w:szCs w:val="22"/>
        </w:rPr>
        <w:t>1997年以前的第一代机电一体化机械表仅具备简单计数功能；</w:t>
      </w:r>
    </w:p>
    <w:p w14:paraId="0B96011F">
      <w:pPr>
        <w:pStyle w:val="26"/>
        <w:numPr>
          <w:ilvl w:val="0"/>
          <w:numId w:val="8"/>
        </w:numPr>
        <w:overflowPunct w:val="0"/>
        <w:jc w:val="both"/>
        <w:rPr>
          <w:rFonts w:eastAsia="楷体_GB2312" w:cs="Calibri"/>
          <w:sz w:val="22"/>
          <w:szCs w:val="22"/>
        </w:rPr>
      </w:pPr>
      <w:r>
        <w:rPr>
          <w:rFonts w:eastAsia="楷体_GB2312" w:cs="Calibri"/>
          <w:sz w:val="22"/>
          <w:szCs w:val="22"/>
        </w:rPr>
        <w:t>1998-2009年的第二代电子式电能表引入通讯接口与多费率计量，初步实现数字化；</w:t>
      </w:r>
    </w:p>
    <w:p w14:paraId="14B5C314">
      <w:pPr>
        <w:pStyle w:val="26"/>
        <w:numPr>
          <w:ilvl w:val="0"/>
          <w:numId w:val="8"/>
        </w:numPr>
        <w:overflowPunct w:val="0"/>
        <w:jc w:val="both"/>
        <w:rPr>
          <w:rFonts w:eastAsia="楷体_GB2312" w:cs="Calibri"/>
          <w:sz w:val="22"/>
          <w:szCs w:val="22"/>
        </w:rPr>
      </w:pPr>
      <w:r>
        <w:rPr>
          <w:rFonts w:eastAsia="楷体_GB2312" w:cs="Calibri"/>
          <w:sz w:val="22"/>
          <w:szCs w:val="22"/>
        </w:rPr>
        <w:t>2009年起，国网发布智能电表标准，第三代智能电表在计量基础上集成实时监测、自动控制、费控与防窃电等功能；</w:t>
      </w:r>
    </w:p>
    <w:p w14:paraId="1C098E51">
      <w:pPr>
        <w:pStyle w:val="26"/>
        <w:numPr>
          <w:ilvl w:val="0"/>
          <w:numId w:val="8"/>
        </w:numPr>
        <w:overflowPunct w:val="0"/>
        <w:jc w:val="both"/>
        <w:rPr>
          <w:rFonts w:eastAsia="楷体_GB2312" w:cs="Calibri"/>
          <w:sz w:val="22"/>
          <w:szCs w:val="22"/>
        </w:rPr>
      </w:pPr>
      <w:r>
        <w:rPr>
          <w:rFonts w:eastAsia="楷体_GB2312" w:cs="Calibri"/>
          <w:sz w:val="22"/>
          <w:szCs w:val="22"/>
        </w:rPr>
        <w:t>2016年国网借鉴IR46国际标准提出“双芯”模组化设计方案；</w:t>
      </w:r>
    </w:p>
    <w:p w14:paraId="35A567CF">
      <w:pPr>
        <w:pStyle w:val="26"/>
        <w:numPr>
          <w:ilvl w:val="0"/>
          <w:numId w:val="8"/>
        </w:numPr>
        <w:overflowPunct w:val="0"/>
        <w:jc w:val="both"/>
        <w:rPr>
          <w:rFonts w:eastAsia="楷体_GB2312" w:cs="Calibri"/>
          <w:sz w:val="22"/>
          <w:szCs w:val="22"/>
        </w:rPr>
      </w:pPr>
      <w:r>
        <w:rPr>
          <w:rFonts w:eastAsia="楷体_GB2312" w:cs="Calibri"/>
          <w:sz w:val="22"/>
          <w:szCs w:val="22"/>
        </w:rPr>
        <w:t>2020年8月，《单、三相智能物联电能表通用技术规范》正式落地，新一代智能物联表采用计量芯+管理芯双芯架构——计量芯独立运行、不可升级，确保法制计量的高可靠性与可追溯性；管理芯则采用模组化设计，支持功能迭代、系统升级及多业务扩展。这一架构从根本上改变了电表“只读不控”的传统定位，使其成为配用电侧信息流与电力流交汇的交互枢纽。</w:t>
      </w:r>
    </w:p>
    <w:p w14:paraId="258C3463">
      <w:pPr>
        <w:overflowPunct w:val="0"/>
        <w:jc w:val="both"/>
        <w:rPr>
          <w:rFonts w:eastAsia="楷体_GB2312" w:cs="Calibri"/>
          <w:sz w:val="22"/>
          <w:szCs w:val="22"/>
        </w:rPr>
      </w:pPr>
    </w:p>
    <w:p w14:paraId="0EC278AF">
      <w:pPr>
        <w:overflowPunct w:val="0"/>
        <w:jc w:val="both"/>
        <w:rPr>
          <w:rFonts w:eastAsia="楷体_GB2312" w:cs="Calibri"/>
          <w:sz w:val="22"/>
          <w:szCs w:val="22"/>
        </w:rPr>
      </w:pPr>
      <w:r>
        <w:rPr>
          <w:rFonts w:eastAsia="楷体_GB2312" w:cs="Calibri"/>
          <w:sz w:val="22"/>
          <w:szCs w:val="22"/>
        </w:rPr>
        <w:t>总而言之，智能电表是一个集成了计量、通信、数据管理和高级控制功能的智能化终端，它是实现智能电网和智慧用电的基础。而普通电表只是一个功能单一的计量器具。</w:t>
      </w:r>
    </w:p>
    <w:p w14:paraId="559C8653">
      <w:pPr>
        <w:rPr>
          <w:rFonts w:eastAsia="楷体_GB2312" w:cs="Calibri"/>
          <w:kern w:val="2"/>
          <w:szCs w:val="22"/>
        </w:rPr>
      </w:pPr>
      <w:r>
        <w:rPr>
          <w:rFonts w:eastAsia="楷体_GB2312" w:cs="Calibri"/>
          <w:kern w:val="2"/>
          <w:szCs w:val="22"/>
        </w:rPr>
        <w:br w:type="page"/>
      </w:r>
    </w:p>
    <w:tbl>
      <w:tblPr>
        <w:tblStyle w:val="12"/>
        <w:tblW w:w="7466" w:type="dxa"/>
        <w:tblInd w:w="0" w:type="dxa"/>
        <w:tblLayout w:type="fixed"/>
        <w:tblCellMar>
          <w:top w:w="0" w:type="dxa"/>
          <w:left w:w="108" w:type="dxa"/>
          <w:bottom w:w="0" w:type="dxa"/>
          <w:right w:w="108" w:type="dxa"/>
        </w:tblCellMar>
      </w:tblPr>
      <w:tblGrid>
        <w:gridCol w:w="7466"/>
      </w:tblGrid>
      <w:tr w14:paraId="7453A538">
        <w:trPr>
          <w:trHeight w:val="302" w:hRule="atLeast"/>
        </w:trPr>
        <w:tc>
          <w:tcPr>
            <w:tcW w:w="7466" w:type="dxa"/>
            <w:tcBorders>
              <w:bottom w:val="single" w:color="auto" w:sz="4" w:space="0"/>
            </w:tcBorders>
            <w:tcMar>
              <w:left w:w="0" w:type="dxa"/>
              <w:right w:w="28" w:type="dxa"/>
            </w:tcMar>
          </w:tcPr>
          <w:p w14:paraId="70D9F331">
            <w:pPr>
              <w:overflowPunct w:val="0"/>
              <w:spacing w:before="48" w:beforeLines="20" w:after="48" w:afterLines="20"/>
              <w:jc w:val="both"/>
              <w:textAlignment w:val="center"/>
              <w:rPr>
                <w:rFonts w:eastAsia="楷体_GB2312" w:cs="Calibri"/>
                <w:b/>
                <w:sz w:val="20"/>
                <w:szCs w:val="20"/>
              </w:rPr>
            </w:pPr>
            <w:r>
              <w:rPr>
                <w:rFonts w:eastAsia="楷体_GB2312" w:cs="Calibri"/>
                <w:b/>
                <w:sz w:val="20"/>
                <w:szCs w:val="20"/>
              </w:rPr>
              <w:t>图：智能电表对比</w:t>
            </w:r>
          </w:p>
        </w:tc>
      </w:tr>
      <w:tr w14:paraId="4F793666">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47F65073">
            <w:pPr>
              <w:overflowPunct w:val="0"/>
              <w:spacing w:before="48" w:beforeLines="20" w:after="48" w:afterLines="20"/>
              <w:jc w:val="center"/>
              <w:textAlignment w:val="center"/>
              <w:rPr>
                <w:rFonts w:eastAsia="楷体_GB2312" w:cs="Calibri"/>
                <w:b/>
                <w:bCs/>
                <w:sz w:val="20"/>
                <w:szCs w:val="20"/>
              </w:rPr>
            </w:pPr>
            <w:r>
              <w:rPr>
                <w:rFonts w:eastAsia="楷体_GB2312" w:cs="Calibri"/>
              </w:rPr>
              <w:drawing>
                <wp:inline distT="0" distB="0" distL="0" distR="0">
                  <wp:extent cx="4660900" cy="1784350"/>
                  <wp:effectExtent l="0" t="0" r="2540" b="13970"/>
                  <wp:docPr id="179305095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50957" name="图片 1" descr="图形用户界面&#10;&#10;AI 生成的内容可能不正确。"/>
                          <pic:cNvPicPr>
                            <a:picLocks noChangeAspect="1"/>
                          </pic:cNvPicPr>
                        </pic:nvPicPr>
                        <pic:blipFill>
                          <a:blip r:embed="rId31"/>
                          <a:stretch>
                            <a:fillRect/>
                          </a:stretch>
                        </pic:blipFill>
                        <pic:spPr>
                          <a:xfrm>
                            <a:off x="0" y="0"/>
                            <a:ext cx="4660900" cy="1784350"/>
                          </a:xfrm>
                          <a:prstGeom prst="rect">
                            <a:avLst/>
                          </a:prstGeom>
                        </pic:spPr>
                      </pic:pic>
                    </a:graphicData>
                  </a:graphic>
                </wp:inline>
              </w:drawing>
            </w:r>
          </w:p>
        </w:tc>
      </w:tr>
      <w:tr w14:paraId="5137637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7828D319">
            <w:pPr>
              <w:overflowPunct w:val="0"/>
              <w:spacing w:line="240" w:lineRule="atLeast"/>
              <w:jc w:val="both"/>
              <w:textAlignment w:val="center"/>
              <w:rPr>
                <w:rFonts w:eastAsia="楷体_GB2312" w:cs="Calibri"/>
                <w:sz w:val="20"/>
                <w:szCs w:val="20"/>
              </w:rPr>
            </w:pPr>
            <w:r>
              <w:rPr>
                <w:rFonts w:eastAsia="楷体_GB2312" w:cs="Calibri"/>
                <w:b/>
                <w:bCs/>
                <w:sz w:val="20"/>
                <w:szCs w:val="20"/>
              </w:rPr>
              <w:t xml:space="preserve">资料来源: </w:t>
            </w:r>
            <w:r>
              <w:rPr>
                <w:rFonts w:eastAsia="楷体_GB2312" w:cs="Calibri"/>
                <w:sz w:val="20"/>
                <w:szCs w:val="20"/>
              </w:rPr>
              <w:t>HFI</w:t>
            </w:r>
          </w:p>
        </w:tc>
      </w:tr>
    </w:tbl>
    <w:p w14:paraId="54EE952E">
      <w:pPr>
        <w:overflowPunct w:val="0"/>
        <w:rPr>
          <w:rFonts w:eastAsia="楷体_GB2312" w:cs="Calibri"/>
          <w:kern w:val="2"/>
          <w:sz w:val="22"/>
          <w:szCs w:val="22"/>
        </w:rPr>
      </w:pPr>
    </w:p>
    <w:p w14:paraId="5FDDE937">
      <w:pPr>
        <w:overflowPunct w:val="0"/>
        <w:jc w:val="both"/>
        <w:rPr>
          <w:rFonts w:eastAsia="楷体_GB2312" w:cs="Calibri"/>
          <w:kern w:val="2"/>
          <w:sz w:val="22"/>
          <w:szCs w:val="22"/>
        </w:rPr>
      </w:pPr>
      <w:r>
        <w:rPr>
          <w:rFonts w:eastAsia="楷体_GB2312" w:cs="Calibri"/>
          <w:b/>
          <w:bCs/>
          <w:kern w:val="2"/>
          <w:sz w:val="22"/>
          <w:szCs w:val="22"/>
        </w:rPr>
        <w:t>国内智能电表市场较为成熟，需求主要由存量替换升级拉动。</w:t>
      </w:r>
      <w:r>
        <w:rPr>
          <w:rFonts w:eastAsia="楷体_GB2312" w:cs="Calibri"/>
          <w:kern w:val="2"/>
          <w:sz w:val="22"/>
          <w:szCs w:val="22"/>
        </w:rPr>
        <w:t>从国家电网招标量看，上一轮周期高点位于2014-2015年，单年度招标量超过9000万只。2020年新一代IR46智能物联表技术标准定型后，招标量进入逐步爬升通道，2024年国网智能电表招标总量已达8939万台，对应招标金额203.1亿元，规模已回升至上一轮周期高点附近。</w:t>
      </w:r>
    </w:p>
    <w:p w14:paraId="5F48C536">
      <w:pPr>
        <w:overflowPunct w:val="0"/>
        <w:rPr>
          <w:rFonts w:eastAsia="楷体_GB2312" w:cs="Calibri"/>
          <w:kern w:val="2"/>
          <w:sz w:val="22"/>
          <w:szCs w:val="22"/>
        </w:rPr>
      </w:pPr>
    </w:p>
    <w:tbl>
      <w:tblPr>
        <w:tblStyle w:val="12"/>
        <w:tblW w:w="7466" w:type="dxa"/>
        <w:tblInd w:w="0" w:type="dxa"/>
        <w:tblLayout w:type="fixed"/>
        <w:tblCellMar>
          <w:top w:w="0" w:type="dxa"/>
          <w:left w:w="108" w:type="dxa"/>
          <w:bottom w:w="0" w:type="dxa"/>
          <w:right w:w="108" w:type="dxa"/>
        </w:tblCellMar>
      </w:tblPr>
      <w:tblGrid>
        <w:gridCol w:w="7466"/>
      </w:tblGrid>
      <w:tr w14:paraId="12D42B84">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05C2877B">
            <w:pPr>
              <w:overflowPunct w:val="0"/>
              <w:spacing w:before="48" w:beforeLines="20" w:after="48" w:afterLines="20"/>
              <w:jc w:val="both"/>
              <w:textAlignment w:val="center"/>
              <w:rPr>
                <w:rFonts w:eastAsia="楷体_GB2312" w:cs="Calibri"/>
                <w:b/>
                <w:sz w:val="20"/>
                <w:szCs w:val="20"/>
              </w:rPr>
            </w:pPr>
            <w:r>
              <w:rPr>
                <w:rFonts w:eastAsia="楷体_GB2312" w:cs="Calibri"/>
                <w:b/>
                <w:sz w:val="20"/>
                <w:szCs w:val="20"/>
              </w:rPr>
              <w:t>图：国家电网智能电表招标台数</w:t>
            </w:r>
          </w:p>
        </w:tc>
      </w:tr>
      <w:tr w14:paraId="484D2D78">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0961269">
            <w:pPr>
              <w:overflowPunct w:val="0"/>
              <w:spacing w:before="48" w:beforeLines="20" w:after="48" w:afterLines="20"/>
              <w:jc w:val="center"/>
              <w:textAlignment w:val="center"/>
              <w:rPr>
                <w:rFonts w:eastAsia="楷体_GB2312" w:cs="Calibri"/>
                <w:b/>
                <w:bCs/>
                <w:sz w:val="15"/>
                <w:szCs w:val="15"/>
              </w:rPr>
            </w:pPr>
            <w:r>
              <w:rPr>
                <w:rFonts w:eastAsia="楷体_GB2312" w:cs="Calibri"/>
              </w:rPr>
              <w:drawing>
                <wp:inline distT="0" distB="0" distL="0" distR="0">
                  <wp:extent cx="4591685" cy="2004695"/>
                  <wp:effectExtent l="0" t="0" r="10795" b="6985"/>
                  <wp:docPr id="1627718278"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18278" name="图片 1" descr="图表, 条形图&#10;&#10;AI 生成的内容可能不正确。"/>
                          <pic:cNvPicPr>
                            <a:picLocks noChangeAspect="1"/>
                          </pic:cNvPicPr>
                        </pic:nvPicPr>
                        <pic:blipFill>
                          <a:blip r:embed="rId32"/>
                          <a:stretch>
                            <a:fillRect/>
                          </a:stretch>
                        </pic:blipFill>
                        <pic:spPr>
                          <a:xfrm>
                            <a:off x="0" y="0"/>
                            <a:ext cx="4591685" cy="2016458"/>
                          </a:xfrm>
                          <a:prstGeom prst="rect">
                            <a:avLst/>
                          </a:prstGeom>
                        </pic:spPr>
                      </pic:pic>
                    </a:graphicData>
                  </a:graphic>
                </wp:inline>
              </w:drawing>
            </w:r>
          </w:p>
        </w:tc>
      </w:tr>
      <w:tr w14:paraId="5D8909EC">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3D64104">
            <w:pPr>
              <w:overflowPunct w:val="0"/>
              <w:spacing w:line="240" w:lineRule="atLeast"/>
              <w:jc w:val="both"/>
              <w:textAlignment w:val="center"/>
              <w:rPr>
                <w:rFonts w:eastAsia="楷体_GB2312" w:cs="Calibri"/>
                <w:sz w:val="20"/>
                <w:szCs w:val="20"/>
              </w:rPr>
            </w:pPr>
            <w:r>
              <w:rPr>
                <w:rFonts w:eastAsia="楷体_GB2312" w:cs="Calibri"/>
                <w:b/>
                <w:bCs/>
                <w:sz w:val="20"/>
                <w:szCs w:val="20"/>
              </w:rPr>
              <w:t xml:space="preserve">资料来源: </w:t>
            </w:r>
            <w:r>
              <w:rPr>
                <w:rFonts w:eastAsia="楷体_GB2312" w:cs="Calibri"/>
                <w:sz w:val="20"/>
                <w:szCs w:val="20"/>
              </w:rPr>
              <w:t>国家电网, HFI</w:t>
            </w:r>
          </w:p>
        </w:tc>
      </w:tr>
    </w:tbl>
    <w:p w14:paraId="6D4E89E8">
      <w:pPr>
        <w:overflowPunct w:val="0"/>
        <w:rPr>
          <w:rFonts w:eastAsia="楷体_GB2312" w:cs="Calibri"/>
          <w:kern w:val="2"/>
          <w:sz w:val="22"/>
          <w:szCs w:val="22"/>
        </w:rPr>
      </w:pPr>
    </w:p>
    <w:tbl>
      <w:tblPr>
        <w:tblStyle w:val="12"/>
        <w:tblW w:w="7466" w:type="dxa"/>
        <w:tblInd w:w="0" w:type="dxa"/>
        <w:tblLayout w:type="fixed"/>
        <w:tblCellMar>
          <w:top w:w="0" w:type="dxa"/>
          <w:left w:w="108" w:type="dxa"/>
          <w:bottom w:w="0" w:type="dxa"/>
          <w:right w:w="108" w:type="dxa"/>
        </w:tblCellMar>
      </w:tblPr>
      <w:tblGrid>
        <w:gridCol w:w="7466"/>
      </w:tblGrid>
      <w:tr w14:paraId="180F83D5">
        <w:trPr>
          <w:trHeight w:val="302" w:hRule="atLeast"/>
        </w:trPr>
        <w:tc>
          <w:tcPr>
            <w:tcW w:w="7466" w:type="dxa"/>
            <w:tcBorders>
              <w:bottom w:val="single" w:color="auto" w:sz="4" w:space="0"/>
            </w:tcBorders>
            <w:tcMar>
              <w:left w:w="0" w:type="dxa"/>
              <w:right w:w="28" w:type="dxa"/>
            </w:tcMar>
          </w:tcPr>
          <w:p w14:paraId="790D8E0D">
            <w:pPr>
              <w:overflowPunct w:val="0"/>
              <w:spacing w:before="48" w:beforeLines="20" w:after="48" w:afterLines="20"/>
              <w:jc w:val="both"/>
              <w:textAlignment w:val="center"/>
              <w:rPr>
                <w:rFonts w:eastAsia="楷体_GB2312" w:cs="Calibri"/>
                <w:b/>
                <w:sz w:val="20"/>
                <w:szCs w:val="20"/>
              </w:rPr>
            </w:pPr>
            <w:r>
              <w:rPr>
                <w:rFonts w:eastAsia="楷体_GB2312" w:cs="Calibri"/>
                <w:b/>
                <w:sz w:val="20"/>
                <w:szCs w:val="20"/>
              </w:rPr>
              <w:t>图：国家电网智能电表招标金额</w:t>
            </w:r>
          </w:p>
        </w:tc>
      </w:tr>
      <w:tr w14:paraId="313FC743">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264146A4">
            <w:pPr>
              <w:overflowPunct w:val="0"/>
              <w:spacing w:before="48" w:beforeLines="20" w:after="48" w:afterLines="20"/>
              <w:jc w:val="center"/>
              <w:textAlignment w:val="center"/>
              <w:rPr>
                <w:rFonts w:eastAsia="楷体_GB2312" w:cs="Calibri"/>
                <w:b/>
                <w:bCs/>
                <w:sz w:val="15"/>
                <w:szCs w:val="15"/>
              </w:rPr>
            </w:pPr>
            <w:r>
              <w:rPr>
                <w:rFonts w:eastAsia="楷体_GB2312" w:cs="Calibri"/>
                <w:b/>
                <w:bCs/>
                <w:sz w:val="15"/>
                <w:szCs w:val="15"/>
              </w:rPr>
              <w:drawing>
                <wp:inline distT="0" distB="0" distL="0" distR="0">
                  <wp:extent cx="3421380" cy="1891030"/>
                  <wp:effectExtent l="0" t="0" r="7620" b="13970"/>
                  <wp:docPr id="1546460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60211" name="图片 1"/>
                          <pic:cNvPicPr>
                            <a:picLocks noChangeAspect="1"/>
                          </pic:cNvPicPr>
                        </pic:nvPicPr>
                        <pic:blipFill>
                          <a:blip r:embed="rId33"/>
                          <a:stretch>
                            <a:fillRect/>
                          </a:stretch>
                        </pic:blipFill>
                        <pic:spPr>
                          <a:xfrm>
                            <a:off x="0" y="0"/>
                            <a:ext cx="3433822" cy="1891030"/>
                          </a:xfrm>
                          <a:prstGeom prst="rect">
                            <a:avLst/>
                          </a:prstGeom>
                        </pic:spPr>
                      </pic:pic>
                    </a:graphicData>
                  </a:graphic>
                </wp:inline>
              </w:drawing>
            </w:r>
          </w:p>
        </w:tc>
      </w:tr>
      <w:tr w14:paraId="11CD8E4D">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76CC2C54">
            <w:pPr>
              <w:overflowPunct w:val="0"/>
              <w:spacing w:line="240" w:lineRule="atLeast"/>
              <w:jc w:val="both"/>
              <w:textAlignment w:val="center"/>
              <w:rPr>
                <w:rFonts w:eastAsia="楷体_GB2312" w:cs="Calibri"/>
                <w:sz w:val="20"/>
                <w:szCs w:val="20"/>
              </w:rPr>
            </w:pPr>
            <w:r>
              <w:rPr>
                <w:rFonts w:eastAsia="楷体_GB2312" w:cs="Calibri"/>
                <w:b/>
                <w:bCs/>
                <w:sz w:val="20"/>
                <w:szCs w:val="20"/>
              </w:rPr>
              <w:t xml:space="preserve">资料来源: </w:t>
            </w:r>
            <w:r>
              <w:rPr>
                <w:rFonts w:eastAsia="楷体_GB2312" w:cs="Calibri"/>
                <w:sz w:val="20"/>
                <w:szCs w:val="20"/>
              </w:rPr>
              <w:t>国家电网, HFI</w:t>
            </w:r>
          </w:p>
        </w:tc>
      </w:tr>
    </w:tbl>
    <w:p w14:paraId="15D8D626">
      <w:pPr>
        <w:overflowPunct w:val="0"/>
        <w:spacing w:line="236" w:lineRule="auto"/>
        <w:jc w:val="both"/>
        <w:rPr>
          <w:rFonts w:eastAsia="楷体_GB2312" w:cs="Calibri"/>
          <w:kern w:val="2"/>
          <w:sz w:val="22"/>
          <w:szCs w:val="22"/>
        </w:rPr>
      </w:pPr>
      <w:r>
        <w:rPr>
          <w:rFonts w:eastAsia="楷体_GB2312" w:cs="Calibri"/>
          <w:b/>
          <w:bCs/>
          <w:kern w:val="2"/>
          <w:sz w:val="22"/>
          <w:szCs w:val="22"/>
        </w:rPr>
        <w:t>2025年国网计量设备全年招标金额约135亿元，同比减少46%，主要受新旧标准切换期招标节奏扰动及产品单价下行双重影响。</w:t>
      </w:r>
      <w:r>
        <w:rPr>
          <w:rFonts w:eastAsia="楷体_GB2312" w:cs="Calibri"/>
          <w:kern w:val="2"/>
          <w:sz w:val="22"/>
          <w:szCs w:val="22"/>
        </w:rPr>
        <w:t xml:space="preserve"> 一方面，新标全面推广前，现有版本电表招标量主动压降，叠加第三批次因企业报价过高流标，全年电表实际招标量约4956万只，较2024年超8900万只的水平显著减少；另一方面，A级、B级、C级、D级及高端智能表中标均价同比分别下滑20%、19%、25%、54%、66%，进一步拖累招标总额表现。</w:t>
      </w:r>
    </w:p>
    <w:p w14:paraId="3A9C2FCB">
      <w:pPr>
        <w:overflowPunct w:val="0"/>
        <w:spacing w:line="236" w:lineRule="auto"/>
        <w:jc w:val="both"/>
        <w:rPr>
          <w:rFonts w:eastAsia="楷体_GB2312" w:cs="Calibri"/>
          <w:kern w:val="2"/>
          <w:sz w:val="22"/>
          <w:szCs w:val="22"/>
        </w:rPr>
      </w:pPr>
    </w:p>
    <w:p w14:paraId="14E25D3C">
      <w:pPr>
        <w:overflowPunct w:val="0"/>
        <w:spacing w:line="236" w:lineRule="auto"/>
        <w:jc w:val="both"/>
        <w:rPr>
          <w:rFonts w:eastAsia="楷体_GB2312" w:cs="Calibri"/>
          <w:kern w:val="2"/>
          <w:sz w:val="22"/>
          <w:szCs w:val="22"/>
        </w:rPr>
      </w:pPr>
      <w:r>
        <w:rPr>
          <w:rFonts w:eastAsia="楷体_GB2312" w:cs="Calibri"/>
          <w:b/>
          <w:bCs/>
          <w:kern w:val="2"/>
          <w:sz w:val="22"/>
          <w:szCs w:val="22"/>
        </w:rPr>
        <w:t>随着新标电表价格机制明确，限价环比涨幅普遍超20%，2026年有望迎来量价齐升的补招大年。</w:t>
      </w:r>
      <w:r>
        <w:rPr>
          <w:rFonts w:eastAsia="楷体_GB2312" w:cs="Calibri"/>
          <w:kern w:val="2"/>
          <w:sz w:val="22"/>
          <w:szCs w:val="22"/>
        </w:rPr>
        <w:t xml:space="preserve"> 2025年第三批为新标电表首次全面采招批次，受企业报价普遍偏高影响最终流标，但开标单价环比第二批已录得55%、46%、37%、111%、53%的大幅上涨，反映新标产品价值量显著提升。后续补招批次中，国网对不同等级电表设置明确限价，A/B/C/D/高端表限价分别为170/435/380/</w:t>
      </w:r>
      <w:r>
        <w:rPr>
          <w:rFonts w:hint="eastAsia" w:eastAsia="楷体_GB2312" w:cs="Calibri"/>
          <w:kern w:val="2"/>
          <w:sz w:val="22"/>
          <w:szCs w:val="22"/>
          <w:lang w:eastAsia="zh-CN"/>
        </w:rPr>
        <w:t xml:space="preserve"> </w:t>
      </w:r>
      <w:r>
        <w:rPr>
          <w:rFonts w:eastAsia="楷体_GB2312" w:cs="Calibri"/>
          <w:kern w:val="2"/>
          <w:sz w:val="22"/>
          <w:szCs w:val="22"/>
        </w:rPr>
        <w:t>570/3900元，较2025年第二批中标均价普遍上涨20%以上，价格实现止跌回升。复盘2025年，电表类招标总量6647万只，实际成交4952万只，较上一轮替换周期对应年份的常规需求存在明显缺口。考虑到电表作为标准化产品，2025年低基数为2026年积蓄较强补库动能；且历史经验表明，新标准推出后首个完整招标年度往往伴随需求放量。综合判断，2026年国网智能电表招标量有望重回高位，并带动市场规模创下新高。</w:t>
      </w:r>
    </w:p>
    <w:p w14:paraId="4B1F7C25">
      <w:pPr>
        <w:overflowPunct w:val="0"/>
        <w:spacing w:line="236" w:lineRule="auto"/>
        <w:rPr>
          <w:rFonts w:eastAsia="楷体_GB2312" w:cs="Calibri"/>
          <w:kern w:val="2"/>
          <w:sz w:val="22"/>
          <w:szCs w:val="22"/>
        </w:rPr>
      </w:pPr>
    </w:p>
    <w:p w14:paraId="11EA7DDF">
      <w:pPr>
        <w:overflowPunct w:val="0"/>
        <w:spacing w:line="236" w:lineRule="auto"/>
        <w:jc w:val="both"/>
        <w:rPr>
          <w:rFonts w:eastAsia="楷体_GB2312" w:cs="Calibri"/>
          <w:b/>
          <w:bCs/>
          <w:kern w:val="2"/>
          <w:sz w:val="22"/>
          <w:szCs w:val="22"/>
        </w:rPr>
      </w:pPr>
      <w:r>
        <w:rPr>
          <w:rFonts w:eastAsia="楷体_GB2312" w:cs="Calibri"/>
          <w:b/>
          <w:bCs/>
          <w:kern w:val="2"/>
          <w:sz w:val="22"/>
          <w:szCs w:val="22"/>
        </w:rPr>
        <w:t>智能电表行业进入壁垒高企，集中体现为技术、认证与渠道三重门槛。</w:t>
      </w:r>
    </w:p>
    <w:p w14:paraId="6BEB9319">
      <w:pPr>
        <w:overflowPunct w:val="0"/>
        <w:spacing w:line="236" w:lineRule="auto"/>
        <w:jc w:val="both"/>
        <w:rPr>
          <w:rFonts w:eastAsia="楷体_GB2312" w:cs="Calibri"/>
          <w:b/>
          <w:bCs/>
          <w:kern w:val="2"/>
          <w:sz w:val="22"/>
          <w:szCs w:val="22"/>
        </w:rPr>
      </w:pPr>
    </w:p>
    <w:p w14:paraId="47772409">
      <w:pPr>
        <w:overflowPunct w:val="0"/>
        <w:spacing w:line="236" w:lineRule="auto"/>
        <w:jc w:val="both"/>
        <w:rPr>
          <w:rFonts w:eastAsia="楷体_GB2312" w:cs="Calibri"/>
          <w:kern w:val="2"/>
          <w:sz w:val="22"/>
          <w:szCs w:val="22"/>
        </w:rPr>
      </w:pPr>
      <w:r>
        <w:rPr>
          <w:rFonts w:eastAsia="楷体_GB2312" w:cs="Calibri"/>
          <w:b/>
          <w:bCs/>
          <w:kern w:val="2"/>
          <w:sz w:val="22"/>
          <w:szCs w:val="22"/>
        </w:rPr>
        <w:t>技术壁垒：高可靠性与精准计量构筑核心护城河。</w:t>
      </w:r>
      <w:r>
        <w:rPr>
          <w:rFonts w:eastAsia="楷体_GB2312" w:cs="Calibri"/>
          <w:kern w:val="2"/>
          <w:sz w:val="22"/>
          <w:szCs w:val="22"/>
        </w:rPr>
        <w:t xml:space="preserve"> 智能电表并非通用电子消费品，其需在高温、高湿、强电磁干扰等恶劣环境下，面对发电侧随机波动，持续满足0.2S级高精度计量、24小时不间断稳定运行、数据实时安全加密传输及10年以上使用寿命等严苛要求。安全性、可靠性、精确性三大技术维度的长期积累，构成行业首要准入障碍。</w:t>
      </w:r>
    </w:p>
    <w:p w14:paraId="40AE5425">
      <w:pPr>
        <w:overflowPunct w:val="0"/>
        <w:spacing w:line="236" w:lineRule="auto"/>
        <w:jc w:val="both"/>
        <w:rPr>
          <w:rFonts w:eastAsia="楷体_GB2312" w:cs="Calibri"/>
          <w:kern w:val="2"/>
          <w:sz w:val="22"/>
          <w:szCs w:val="22"/>
        </w:rPr>
      </w:pPr>
    </w:p>
    <w:p w14:paraId="7ADEF856">
      <w:pPr>
        <w:overflowPunct w:val="0"/>
        <w:spacing w:line="236" w:lineRule="auto"/>
        <w:jc w:val="both"/>
        <w:rPr>
          <w:rFonts w:eastAsia="楷体_GB2312" w:cs="Calibri"/>
          <w:kern w:val="2"/>
          <w:sz w:val="22"/>
          <w:szCs w:val="22"/>
        </w:rPr>
      </w:pPr>
      <w:r>
        <w:rPr>
          <w:rFonts w:eastAsia="楷体_GB2312" w:cs="Calibri"/>
          <w:b/>
          <w:bCs/>
          <w:kern w:val="2"/>
          <w:sz w:val="22"/>
          <w:szCs w:val="22"/>
        </w:rPr>
        <w:t xml:space="preserve">认证壁垒：国际及区域标准认证周期长、成本高。 </w:t>
      </w:r>
      <w:r>
        <w:rPr>
          <w:rFonts w:eastAsia="楷体_GB2312" w:cs="Calibri"/>
          <w:kern w:val="2"/>
          <w:sz w:val="22"/>
          <w:szCs w:val="22"/>
        </w:rPr>
        <w:t>下游客户普遍实行严格的招投标准入机制，产品须通过ANSI、IEC、IR46等国际通行标准认证，部分区域市场还附加本地化认证要求（如巴西INMETRO、欧盟MID）。从产品送检、型式试验到批量挂网运行，完整认证周期通常达12-18个月，且不同标准体系间兼容性有限，大幅抬升新厂商跨区域扩张的时间与资金成本。</w:t>
      </w:r>
    </w:p>
    <w:p w14:paraId="56EA06D5">
      <w:pPr>
        <w:overflowPunct w:val="0"/>
        <w:spacing w:line="236" w:lineRule="auto"/>
        <w:jc w:val="both"/>
        <w:rPr>
          <w:rFonts w:eastAsia="楷体_GB2312" w:cs="Calibri"/>
          <w:b/>
          <w:bCs/>
          <w:kern w:val="2"/>
          <w:sz w:val="22"/>
          <w:szCs w:val="22"/>
        </w:rPr>
      </w:pPr>
    </w:p>
    <w:p w14:paraId="6B150280">
      <w:pPr>
        <w:overflowPunct w:val="0"/>
        <w:spacing w:line="236" w:lineRule="auto"/>
        <w:jc w:val="both"/>
        <w:rPr>
          <w:rFonts w:eastAsia="楷体_GB2312" w:cs="Calibri"/>
          <w:kern w:val="2"/>
          <w:sz w:val="22"/>
          <w:szCs w:val="22"/>
        </w:rPr>
      </w:pPr>
      <w:r>
        <w:rPr>
          <w:rFonts w:eastAsia="楷体_GB2312" w:cs="Calibri"/>
          <w:b/>
          <w:bCs/>
          <w:kern w:val="2"/>
          <w:sz w:val="22"/>
          <w:szCs w:val="22"/>
        </w:rPr>
        <w:t>渠道壁垒：深度绑定电网客户的属地化服务网络难以复制。</w:t>
      </w:r>
      <w:r>
        <w:rPr>
          <w:rFonts w:eastAsia="楷体_GB2312" w:cs="Calibri"/>
          <w:kern w:val="2"/>
          <w:sz w:val="22"/>
          <w:szCs w:val="22"/>
        </w:rPr>
        <w:t xml:space="preserve"> 国内以国网、南网为主导的招投标模式下，供应商不仅需要具备规模化交付能力，更需在各省市建立本地化销售与运维团队，以快速响应客户需求、参与技术规范修订、保障全生命周期服务。头部企业通过与电网公司多年的合作积淀，已形成覆盖“产品定制—挂网试运行—批量中标—运维服务”的完整闭环，这一属地化信任关系与服务体系，非短期投入所能替代。</w:t>
      </w:r>
    </w:p>
    <w:p w14:paraId="200DE2A3">
      <w:pPr>
        <w:overflowPunct w:val="0"/>
        <w:spacing w:line="236" w:lineRule="auto"/>
        <w:jc w:val="both"/>
        <w:rPr>
          <w:rFonts w:eastAsia="楷体_GB2312" w:cs="Calibri"/>
          <w:kern w:val="2"/>
          <w:sz w:val="22"/>
          <w:szCs w:val="22"/>
        </w:rPr>
      </w:pPr>
    </w:p>
    <w:p w14:paraId="4FBC3DB0">
      <w:pPr>
        <w:overflowPunct w:val="0"/>
        <w:spacing w:line="236" w:lineRule="auto"/>
        <w:jc w:val="both"/>
        <w:rPr>
          <w:rFonts w:eastAsia="楷体_GB2312" w:cs="Calibri"/>
          <w:kern w:val="2"/>
          <w:sz w:val="22"/>
          <w:szCs w:val="22"/>
        </w:rPr>
      </w:pPr>
      <w:r>
        <w:rPr>
          <w:rFonts w:eastAsia="楷体_GB2312" w:cs="Calibri"/>
          <w:b/>
          <w:bCs/>
          <w:kern w:val="2"/>
          <w:sz w:val="22"/>
          <w:szCs w:val="22"/>
        </w:rPr>
        <w:t>智能电表行业呈显著头部集中特征，市场份额长期保持稳定。</w:t>
      </w:r>
      <w:r>
        <w:rPr>
          <w:rFonts w:eastAsia="楷体_GB2312" w:cs="Calibri"/>
          <w:kern w:val="2"/>
          <w:sz w:val="22"/>
          <w:szCs w:val="22"/>
        </w:rPr>
        <w:t> 国网与南网招标数据是观察行业竞争格局的核心窗口。2025年国网第二批次电能表及终端招标中，CR10约为32%，第一梯队企业普遍维持3%以上中标份额。南网市场集中度更高，2025年第一批次计量设备招标CR10超过70%，第一梯队企业中标份额接近10%，领先厂商优势更为突出。随着国网、南网双双进入智能电表新一轮替换高峰，第一梯队企业凭借稳定的份额基盘与属地化服务能力，中标金额持续维持高位，行业格局已从充分竞争阶段过渡至头部优势自我强化段。</w:t>
      </w:r>
    </w:p>
    <w:tbl>
      <w:tblPr>
        <w:tblStyle w:val="12"/>
        <w:tblW w:w="10585" w:type="dxa"/>
        <w:tblInd w:w="-3119" w:type="dxa"/>
        <w:tblLayout w:type="fixed"/>
        <w:tblCellMar>
          <w:top w:w="0" w:type="dxa"/>
          <w:left w:w="108" w:type="dxa"/>
          <w:bottom w:w="0" w:type="dxa"/>
          <w:right w:w="108" w:type="dxa"/>
        </w:tblCellMar>
      </w:tblPr>
      <w:tblGrid>
        <w:gridCol w:w="10585"/>
      </w:tblGrid>
      <w:tr w14:paraId="6202DA79">
        <w:trPr>
          <w:trHeight w:val="302" w:hRule="atLeast"/>
        </w:trPr>
        <w:tc>
          <w:tcPr>
            <w:tcW w:w="10585" w:type="dxa"/>
            <w:tcBorders>
              <w:bottom w:val="single" w:color="auto" w:sz="4" w:space="0"/>
            </w:tcBorders>
            <w:tcMar>
              <w:left w:w="0" w:type="dxa"/>
              <w:right w:w="28" w:type="dxa"/>
            </w:tcMar>
          </w:tcPr>
          <w:p w14:paraId="039764CE">
            <w:pPr>
              <w:overflowPunct w:val="0"/>
              <w:spacing w:before="48" w:beforeLines="20" w:after="48" w:afterLines="20"/>
              <w:jc w:val="both"/>
              <w:textAlignment w:val="center"/>
              <w:rPr>
                <w:rFonts w:eastAsia="楷体_GB2312" w:cs="Calibri"/>
                <w:b/>
                <w:sz w:val="20"/>
                <w:szCs w:val="20"/>
              </w:rPr>
            </w:pPr>
            <w:r>
              <w:rPr>
                <w:rFonts w:eastAsia="楷体_GB2312" w:cs="Calibri"/>
                <w:b/>
                <w:sz w:val="20"/>
                <w:szCs w:val="20"/>
              </w:rPr>
              <w:t>图：国家电网智能电表招标份额</w:t>
            </w:r>
          </w:p>
        </w:tc>
      </w:tr>
      <w:tr w14:paraId="445F16F6">
        <w:tblPrEx>
          <w:tblCellMar>
            <w:top w:w="0" w:type="dxa"/>
            <w:left w:w="108" w:type="dxa"/>
            <w:bottom w:w="0" w:type="dxa"/>
            <w:right w:w="108" w:type="dxa"/>
          </w:tblCellMar>
        </w:tblPrEx>
        <w:trPr>
          <w:trHeight w:val="856" w:hRule="atLeast"/>
        </w:trPr>
        <w:tc>
          <w:tcPr>
            <w:tcW w:w="10585" w:type="dxa"/>
            <w:tcBorders>
              <w:top w:val="single" w:color="auto" w:sz="4" w:space="0"/>
              <w:bottom w:val="single" w:color="auto" w:sz="4" w:space="0"/>
            </w:tcBorders>
            <w:vAlign w:val="center"/>
          </w:tcPr>
          <w:p w14:paraId="2284312C">
            <w:pPr>
              <w:overflowPunct w:val="0"/>
              <w:spacing w:before="48" w:beforeLines="20" w:after="48" w:afterLines="20"/>
              <w:jc w:val="center"/>
              <w:textAlignment w:val="center"/>
              <w:rPr>
                <w:rFonts w:eastAsia="楷体_GB2312" w:cs="Calibri"/>
                <w:b/>
                <w:bCs/>
                <w:sz w:val="15"/>
                <w:szCs w:val="15"/>
              </w:rPr>
            </w:pPr>
            <w:r>
              <w:rPr>
                <w:rFonts w:eastAsia="楷体_GB2312" w:cs="Calibri"/>
              </w:rPr>
              <w:drawing>
                <wp:inline distT="0" distB="0" distL="0" distR="0">
                  <wp:extent cx="6642100" cy="2035175"/>
                  <wp:effectExtent l="0" t="0" r="2540" b="6985"/>
                  <wp:docPr id="1177119930" name="图片 3"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19930" name="图片 3" descr="表格&#10;&#10;AI 生成的内容可能不正确。"/>
                          <pic:cNvPicPr>
                            <a:picLocks noChangeAspect="1"/>
                          </pic:cNvPicPr>
                        </pic:nvPicPr>
                        <pic:blipFill>
                          <a:blip r:embed="rId34"/>
                          <a:stretch>
                            <a:fillRect/>
                          </a:stretch>
                        </pic:blipFill>
                        <pic:spPr>
                          <a:xfrm>
                            <a:off x="0" y="0"/>
                            <a:ext cx="6669796" cy="2043660"/>
                          </a:xfrm>
                          <a:prstGeom prst="rect">
                            <a:avLst/>
                          </a:prstGeom>
                        </pic:spPr>
                      </pic:pic>
                    </a:graphicData>
                  </a:graphic>
                </wp:inline>
              </w:drawing>
            </w:r>
          </w:p>
        </w:tc>
      </w:tr>
      <w:tr w14:paraId="2A1799B6">
        <w:tblPrEx>
          <w:tblCellMar>
            <w:top w:w="0" w:type="dxa"/>
            <w:left w:w="108" w:type="dxa"/>
            <w:bottom w:w="0" w:type="dxa"/>
            <w:right w:w="108" w:type="dxa"/>
          </w:tblCellMar>
        </w:tblPrEx>
        <w:trPr>
          <w:trHeight w:val="64" w:hRule="atLeast"/>
        </w:trPr>
        <w:tc>
          <w:tcPr>
            <w:tcW w:w="10585" w:type="dxa"/>
            <w:tcBorders>
              <w:top w:val="single" w:color="auto" w:sz="4" w:space="0"/>
            </w:tcBorders>
            <w:tcMar>
              <w:left w:w="0" w:type="dxa"/>
              <w:right w:w="28" w:type="dxa"/>
            </w:tcMar>
            <w:vAlign w:val="center"/>
          </w:tcPr>
          <w:p w14:paraId="0F00BB21">
            <w:pPr>
              <w:overflowPunct w:val="0"/>
              <w:spacing w:line="240" w:lineRule="atLeast"/>
              <w:jc w:val="both"/>
              <w:textAlignment w:val="center"/>
              <w:rPr>
                <w:rFonts w:eastAsia="楷体_GB2312" w:cs="Calibri"/>
                <w:sz w:val="20"/>
                <w:szCs w:val="20"/>
              </w:rPr>
            </w:pPr>
            <w:r>
              <w:rPr>
                <w:rFonts w:eastAsia="楷体_GB2312" w:cs="Calibri"/>
                <w:b/>
                <w:bCs/>
                <w:sz w:val="20"/>
                <w:szCs w:val="20"/>
              </w:rPr>
              <w:t xml:space="preserve">资料来源: </w:t>
            </w:r>
            <w:r>
              <w:rPr>
                <w:rFonts w:eastAsia="楷体_GB2312" w:cs="Calibri"/>
                <w:sz w:val="20"/>
                <w:szCs w:val="20"/>
              </w:rPr>
              <w:t>国家电网, HFI</w:t>
            </w:r>
          </w:p>
        </w:tc>
      </w:tr>
    </w:tbl>
    <w:p w14:paraId="6670A1D9">
      <w:pPr>
        <w:overflowPunct w:val="0"/>
        <w:rPr>
          <w:rFonts w:eastAsia="楷体_GB2312" w:cs="Calibri"/>
          <w:kern w:val="2"/>
          <w:sz w:val="22"/>
          <w:szCs w:val="22"/>
        </w:rPr>
      </w:pPr>
    </w:p>
    <w:p w14:paraId="09FDEDA8">
      <w:pPr>
        <w:overflowPunct w:val="0"/>
        <w:jc w:val="both"/>
        <w:rPr>
          <w:rFonts w:eastAsia="楷体_GB2312" w:cs="Calibri"/>
          <w:kern w:val="2"/>
          <w:sz w:val="22"/>
          <w:szCs w:val="22"/>
        </w:rPr>
      </w:pPr>
      <w:r>
        <w:rPr>
          <w:rFonts w:eastAsia="楷体_GB2312" w:cs="Calibri"/>
          <w:b/>
          <w:bCs/>
          <w:kern w:val="2"/>
          <w:sz w:val="22"/>
          <w:szCs w:val="22"/>
        </w:rPr>
        <w:t>全球智能电力计量设备市场正步入稳定增长通道，AI算力爆发与能源结构转型构成核心驱动力。</w:t>
      </w:r>
      <w:r>
        <w:rPr>
          <w:rFonts w:eastAsia="楷体_GB2312" w:cs="Calibri"/>
          <w:kern w:val="2"/>
          <w:sz w:val="22"/>
          <w:szCs w:val="22"/>
        </w:rPr>
        <w:t xml:space="preserve"> 随着全球各国加速推进“碳中和”目标，新能源发电占比持续提升，分布式电源及多元化负荷对配用电网的智能化交互能力提出更高要求；同时，人工智能算力基础设施的快速扩张带来大量高可靠性用电需求，进一步拉动智能配用电解决方案采购。根据Fortune Business Insights数据，2024年全球智能电力计量设备市场规模约260亿美元，同比增长7.9%；预计2032年将达516亿美元，2024-2032年复合增长率（CAGR）为8.9%，行业景气度有望长期维持。</w:t>
      </w:r>
    </w:p>
    <w:p w14:paraId="6D93081E">
      <w:pPr>
        <w:overflowPunct w:val="0"/>
        <w:rPr>
          <w:rFonts w:eastAsia="楷体_GB2312" w:cs="Calibri"/>
          <w:kern w:val="2"/>
          <w:sz w:val="22"/>
          <w:szCs w:val="22"/>
        </w:rPr>
      </w:pPr>
    </w:p>
    <w:tbl>
      <w:tblPr>
        <w:tblStyle w:val="12"/>
        <w:tblW w:w="7466" w:type="dxa"/>
        <w:tblInd w:w="0" w:type="dxa"/>
        <w:tblLayout w:type="fixed"/>
        <w:tblCellMar>
          <w:top w:w="0" w:type="dxa"/>
          <w:left w:w="108" w:type="dxa"/>
          <w:bottom w:w="0" w:type="dxa"/>
          <w:right w:w="108" w:type="dxa"/>
        </w:tblCellMar>
      </w:tblPr>
      <w:tblGrid>
        <w:gridCol w:w="7466"/>
      </w:tblGrid>
      <w:tr w14:paraId="121016B4">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3CAB48AE">
            <w:pPr>
              <w:overflowPunct w:val="0"/>
              <w:spacing w:before="48" w:beforeLines="20" w:after="48" w:afterLines="20"/>
              <w:jc w:val="both"/>
              <w:textAlignment w:val="center"/>
              <w:rPr>
                <w:rFonts w:eastAsia="楷体_GB2312" w:cs="Calibri"/>
                <w:b/>
                <w:sz w:val="20"/>
                <w:szCs w:val="20"/>
              </w:rPr>
            </w:pPr>
            <w:r>
              <w:rPr>
                <w:rFonts w:eastAsia="楷体_GB2312" w:cs="Calibri"/>
                <w:b/>
                <w:sz w:val="20"/>
                <w:szCs w:val="20"/>
              </w:rPr>
              <w:t>图：全球智能电力计量设备市场规模</w:t>
            </w:r>
          </w:p>
        </w:tc>
      </w:tr>
      <w:tr w14:paraId="53BFC6AD">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0E43A28D">
            <w:pPr>
              <w:overflowPunct w:val="0"/>
              <w:spacing w:before="48" w:beforeLines="20" w:after="48" w:afterLines="20"/>
              <w:jc w:val="center"/>
              <w:textAlignment w:val="center"/>
              <w:rPr>
                <w:rFonts w:eastAsia="楷体_GB2312" w:cs="Calibri"/>
                <w:b/>
                <w:bCs/>
                <w:sz w:val="15"/>
                <w:szCs w:val="15"/>
              </w:rPr>
            </w:pPr>
            <w:r>
              <w:rPr>
                <w:rFonts w:eastAsia="楷体_GB2312" w:cs="Calibri"/>
                <w:b/>
                <w:bCs/>
                <w:sz w:val="15"/>
                <w:szCs w:val="15"/>
              </w:rPr>
              <w:drawing>
                <wp:inline distT="0" distB="0" distL="0" distR="0">
                  <wp:extent cx="4603750" cy="2493010"/>
                  <wp:effectExtent l="0" t="0" r="13970" b="6350"/>
                  <wp:docPr id="462199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99981" name="图片 1"/>
                          <pic:cNvPicPr>
                            <a:picLocks noChangeAspect="1"/>
                          </pic:cNvPicPr>
                        </pic:nvPicPr>
                        <pic:blipFill>
                          <a:blip r:embed="rId35"/>
                          <a:stretch>
                            <a:fillRect/>
                          </a:stretch>
                        </pic:blipFill>
                        <pic:spPr>
                          <a:xfrm>
                            <a:off x="0" y="0"/>
                            <a:ext cx="4603750" cy="2493010"/>
                          </a:xfrm>
                          <a:prstGeom prst="rect">
                            <a:avLst/>
                          </a:prstGeom>
                        </pic:spPr>
                      </pic:pic>
                    </a:graphicData>
                  </a:graphic>
                </wp:inline>
              </w:drawing>
            </w:r>
          </w:p>
        </w:tc>
      </w:tr>
      <w:tr w14:paraId="49E03B6E">
        <w:trPr>
          <w:trHeight w:val="64" w:hRule="atLeast"/>
        </w:trPr>
        <w:tc>
          <w:tcPr>
            <w:tcW w:w="7466" w:type="dxa"/>
            <w:tcBorders>
              <w:top w:val="single" w:color="auto" w:sz="4" w:space="0"/>
            </w:tcBorders>
            <w:tcMar>
              <w:left w:w="0" w:type="dxa"/>
              <w:right w:w="28" w:type="dxa"/>
            </w:tcMar>
            <w:vAlign w:val="center"/>
          </w:tcPr>
          <w:p w14:paraId="7F35B150">
            <w:pPr>
              <w:overflowPunct w:val="0"/>
              <w:spacing w:line="240" w:lineRule="atLeast"/>
              <w:jc w:val="both"/>
              <w:textAlignment w:val="center"/>
              <w:rPr>
                <w:rFonts w:eastAsia="楷体_GB2312" w:cs="Calibri"/>
                <w:sz w:val="20"/>
                <w:szCs w:val="20"/>
              </w:rPr>
            </w:pPr>
            <w:r>
              <w:rPr>
                <w:rFonts w:eastAsia="楷体_GB2312" w:cs="Calibri"/>
                <w:b/>
                <w:bCs/>
                <w:sz w:val="20"/>
                <w:szCs w:val="20"/>
              </w:rPr>
              <w:t xml:space="preserve">资料来源: </w:t>
            </w:r>
            <w:r>
              <w:rPr>
                <w:rFonts w:eastAsia="楷体_GB2312" w:cs="Calibri"/>
                <w:sz w:val="20"/>
                <w:szCs w:val="20"/>
              </w:rPr>
              <w:t>Fortune Business Insights, HFI</w:t>
            </w:r>
          </w:p>
        </w:tc>
      </w:tr>
    </w:tbl>
    <w:p w14:paraId="3A54BE0F">
      <w:pPr>
        <w:overflowPunct w:val="0"/>
        <w:rPr>
          <w:rFonts w:eastAsia="楷体_GB2312" w:cs="Calibri"/>
          <w:kern w:val="2"/>
          <w:sz w:val="22"/>
          <w:szCs w:val="22"/>
        </w:rPr>
      </w:pPr>
    </w:p>
    <w:p w14:paraId="600C09C8">
      <w:pPr>
        <w:overflowPunct w:val="0"/>
        <w:jc w:val="both"/>
        <w:rPr>
          <w:rFonts w:eastAsia="楷体_GB2312" w:cs="Calibri"/>
          <w:kern w:val="2"/>
          <w:sz w:val="22"/>
          <w:szCs w:val="22"/>
        </w:rPr>
      </w:pPr>
      <w:r>
        <w:rPr>
          <w:rFonts w:eastAsia="楷体_GB2312" w:cs="Calibri"/>
          <w:b/>
          <w:bCs/>
          <w:kern w:val="2"/>
          <w:sz w:val="22"/>
          <w:szCs w:val="22"/>
        </w:rPr>
        <w:t>全球电网建设进程呈现显著阶段性特征，各国因经济发展与电力基础差异，处于不同的智能化演进阶段。</w:t>
      </w:r>
      <w:r>
        <w:rPr>
          <w:rFonts w:eastAsia="楷体_GB2312" w:cs="Calibri"/>
          <w:kern w:val="2"/>
          <w:sz w:val="22"/>
          <w:szCs w:val="22"/>
        </w:rPr>
        <w:t xml:space="preserve"> 电网发展通常遵循“先骨干、后智能”的路径：初期以长距离输电、跨区互联、发电设施建设为主，解决电力“从无到有、从点到网”的基础覆盖问题；中期伴随社会用电量提升与负荷结构复杂化，逐步推进配用电侧智能化改造；智能电表的规模化部署恰处于两者之间，成为电网从“刚性互联”迈向“柔性互动”的关键节点。</w:t>
      </w:r>
    </w:p>
    <w:p w14:paraId="48E030AC">
      <w:pPr>
        <w:overflowPunct w:val="0"/>
        <w:jc w:val="both"/>
        <w:rPr>
          <w:rFonts w:eastAsia="楷体_GB2312" w:cs="Calibri"/>
          <w:kern w:val="2"/>
          <w:sz w:val="22"/>
          <w:szCs w:val="22"/>
        </w:rPr>
      </w:pPr>
      <w:r>
        <w:rPr>
          <w:rFonts w:eastAsia="楷体_GB2312" w:cs="Calibri"/>
          <w:kern w:val="2"/>
          <w:sz w:val="22"/>
          <w:szCs w:val="22"/>
        </w:rPr>
        <w:t>受此规律影响，全球智能电网发展水平呈现明显的区域梯度：</w:t>
      </w:r>
    </w:p>
    <w:p w14:paraId="5BB8095B">
      <w:pPr>
        <w:overflowPunct w:val="0"/>
        <w:jc w:val="both"/>
        <w:rPr>
          <w:rFonts w:eastAsia="楷体_GB2312" w:cs="Calibri"/>
          <w:kern w:val="2"/>
          <w:sz w:val="22"/>
          <w:szCs w:val="22"/>
        </w:rPr>
      </w:pPr>
    </w:p>
    <w:p w14:paraId="3E4BBDDA">
      <w:pPr>
        <w:pStyle w:val="26"/>
        <w:numPr>
          <w:ilvl w:val="0"/>
          <w:numId w:val="9"/>
        </w:numPr>
        <w:overflowPunct w:val="0"/>
        <w:jc w:val="both"/>
        <w:rPr>
          <w:rFonts w:eastAsia="楷体_GB2312" w:cs="Calibri"/>
          <w:kern w:val="2"/>
          <w:sz w:val="22"/>
          <w:szCs w:val="22"/>
        </w:rPr>
      </w:pPr>
      <w:r>
        <w:rPr>
          <w:rFonts w:eastAsia="楷体_GB2312" w:cs="Calibri"/>
          <w:kern w:val="2"/>
          <w:sz w:val="22"/>
          <w:szCs w:val="22"/>
        </w:rPr>
        <w:t>发展中国家（拉美、非洲、东南亚、中东等） 多数仍处电网建设第一阶段，核心任务是扩大发电装机、构建跨国跨区骨干网架、提升输电覆盖能力，智能化仍为远期选项；</w:t>
      </w:r>
    </w:p>
    <w:p w14:paraId="7ABF2D35">
      <w:pPr>
        <w:pStyle w:val="26"/>
        <w:numPr>
          <w:ilvl w:val="0"/>
          <w:numId w:val="9"/>
        </w:numPr>
        <w:overflowPunct w:val="0"/>
        <w:jc w:val="both"/>
        <w:rPr>
          <w:rFonts w:eastAsia="楷体_GB2312" w:cs="Calibri"/>
          <w:kern w:val="2"/>
          <w:sz w:val="22"/>
          <w:szCs w:val="22"/>
        </w:rPr>
      </w:pPr>
      <w:r>
        <w:rPr>
          <w:rFonts w:eastAsia="楷体_GB2312" w:cs="Calibri"/>
          <w:kern w:val="2"/>
          <w:sz w:val="22"/>
          <w:szCs w:val="22"/>
        </w:rPr>
        <w:t>发达国家（欧美、日韩澳等）及中国等部分新兴经济体 已迈入电网发展第二、三阶段，重点转向系统智能化互联、电能质量提升、调度自动化及多元技术融合应用，正面临存量升级与增量转型并行的双重任务。</w:t>
      </w:r>
    </w:p>
    <w:p w14:paraId="1336425E">
      <w:pPr>
        <w:overflowPunct w:val="0"/>
        <w:rPr>
          <w:rFonts w:eastAsia="楷体_GB2312" w:cs="Calibri"/>
          <w:kern w:val="2"/>
          <w:sz w:val="22"/>
          <w:szCs w:val="22"/>
        </w:rPr>
      </w:pPr>
    </w:p>
    <w:tbl>
      <w:tblPr>
        <w:tblStyle w:val="12"/>
        <w:tblW w:w="7466" w:type="dxa"/>
        <w:tblInd w:w="0" w:type="dxa"/>
        <w:tblLayout w:type="fixed"/>
        <w:tblCellMar>
          <w:top w:w="0" w:type="dxa"/>
          <w:left w:w="108" w:type="dxa"/>
          <w:bottom w:w="0" w:type="dxa"/>
          <w:right w:w="108" w:type="dxa"/>
        </w:tblCellMar>
      </w:tblPr>
      <w:tblGrid>
        <w:gridCol w:w="7466"/>
      </w:tblGrid>
      <w:tr w14:paraId="5106976A">
        <w:trPr>
          <w:trHeight w:val="302" w:hRule="atLeast"/>
        </w:trPr>
        <w:tc>
          <w:tcPr>
            <w:tcW w:w="7466" w:type="dxa"/>
            <w:tcBorders>
              <w:bottom w:val="single" w:color="auto" w:sz="4" w:space="0"/>
            </w:tcBorders>
            <w:tcMar>
              <w:left w:w="0" w:type="dxa"/>
              <w:right w:w="28" w:type="dxa"/>
            </w:tcMar>
          </w:tcPr>
          <w:p w14:paraId="239CCA38">
            <w:pPr>
              <w:overflowPunct w:val="0"/>
              <w:spacing w:before="48" w:beforeLines="20" w:after="48" w:afterLines="20"/>
              <w:jc w:val="both"/>
              <w:textAlignment w:val="center"/>
              <w:rPr>
                <w:rFonts w:eastAsia="楷体_GB2312" w:cs="Calibri"/>
                <w:b/>
                <w:sz w:val="20"/>
                <w:szCs w:val="20"/>
              </w:rPr>
            </w:pPr>
            <w:r>
              <w:rPr>
                <w:rFonts w:eastAsia="楷体_GB2312" w:cs="Calibri"/>
                <w:b/>
                <w:sz w:val="20"/>
                <w:szCs w:val="20"/>
              </w:rPr>
              <w:t>图：全球智能电表渗透率</w:t>
            </w:r>
          </w:p>
        </w:tc>
      </w:tr>
      <w:tr w14:paraId="602D9F91">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04EBABE2">
            <w:pPr>
              <w:overflowPunct w:val="0"/>
              <w:spacing w:before="48" w:beforeLines="20" w:after="48" w:afterLines="20"/>
              <w:jc w:val="center"/>
              <w:textAlignment w:val="center"/>
              <w:rPr>
                <w:rFonts w:eastAsia="楷体_GB2312" w:cs="Calibri"/>
                <w:b/>
                <w:bCs/>
                <w:sz w:val="15"/>
                <w:szCs w:val="15"/>
              </w:rPr>
            </w:pPr>
            <w:r>
              <w:rPr>
                <w:rFonts w:eastAsia="楷体_GB2312" w:cs="Calibri"/>
              </w:rPr>
              <w:drawing>
                <wp:inline distT="0" distB="0" distL="0" distR="0">
                  <wp:extent cx="5270500" cy="2369185"/>
                  <wp:effectExtent l="0" t="0" r="2540" b="8255"/>
                  <wp:docPr id="1179222421" name="图片 1" descr="图片包含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22421" name="图片 1" descr="图片包含 游戏机&#10;&#10;AI 生成的内容可能不正确。"/>
                          <pic:cNvPicPr>
                            <a:picLocks noChangeAspect="1"/>
                          </pic:cNvPicPr>
                        </pic:nvPicPr>
                        <pic:blipFill>
                          <a:blip r:embed="rId36"/>
                          <a:stretch>
                            <a:fillRect/>
                          </a:stretch>
                        </pic:blipFill>
                        <pic:spPr>
                          <a:xfrm>
                            <a:off x="0" y="0"/>
                            <a:ext cx="5270500" cy="2369377"/>
                          </a:xfrm>
                          <a:prstGeom prst="rect">
                            <a:avLst/>
                          </a:prstGeom>
                        </pic:spPr>
                      </pic:pic>
                    </a:graphicData>
                  </a:graphic>
                </wp:inline>
              </w:drawing>
            </w:r>
          </w:p>
        </w:tc>
      </w:tr>
      <w:tr w14:paraId="6F0D8FE5">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14F6CCB">
            <w:pPr>
              <w:overflowPunct w:val="0"/>
              <w:spacing w:line="240" w:lineRule="atLeast"/>
              <w:jc w:val="both"/>
              <w:textAlignment w:val="center"/>
              <w:rPr>
                <w:rFonts w:eastAsia="楷体_GB2312" w:cs="Calibri"/>
                <w:sz w:val="20"/>
                <w:szCs w:val="20"/>
              </w:rPr>
            </w:pPr>
            <w:r>
              <w:rPr>
                <w:rFonts w:eastAsia="楷体_GB2312" w:cs="Calibri"/>
                <w:b/>
                <w:bCs/>
                <w:sz w:val="20"/>
                <w:szCs w:val="20"/>
              </w:rPr>
              <w:t xml:space="preserve">资料来源: </w:t>
            </w:r>
            <w:r>
              <w:rPr>
                <w:rFonts w:eastAsia="楷体_GB2312" w:cs="Calibri"/>
                <w:sz w:val="20"/>
                <w:szCs w:val="20"/>
              </w:rPr>
              <w:t>Mordor Intelligence, HFI</w:t>
            </w:r>
          </w:p>
        </w:tc>
      </w:tr>
    </w:tbl>
    <w:p w14:paraId="76563076">
      <w:pPr>
        <w:overflowPunct w:val="0"/>
        <w:rPr>
          <w:rFonts w:eastAsia="楷体_GB2312" w:cs="Calibri"/>
          <w:b/>
          <w:bCs/>
          <w:kern w:val="2"/>
          <w:sz w:val="22"/>
          <w:szCs w:val="22"/>
        </w:rPr>
      </w:pPr>
    </w:p>
    <w:p w14:paraId="638E0AD6">
      <w:pPr>
        <w:overflowPunct w:val="0"/>
        <w:jc w:val="both"/>
        <w:rPr>
          <w:rFonts w:eastAsia="楷体_GB2312" w:cs="Calibri"/>
          <w:b/>
          <w:bCs/>
          <w:kern w:val="2"/>
          <w:sz w:val="22"/>
          <w:szCs w:val="22"/>
        </w:rPr>
      </w:pPr>
      <w:r>
        <w:rPr>
          <w:rFonts w:eastAsia="楷体_GB2312" w:cs="Calibri"/>
          <w:b/>
          <w:bCs/>
          <w:kern w:val="2"/>
          <w:sz w:val="22"/>
          <w:szCs w:val="22"/>
        </w:rPr>
        <w:t>全球智能电网建设进程呈显著非均衡态势，各区域市场因发展阶段的不同存在差异。</w:t>
      </w:r>
    </w:p>
    <w:p w14:paraId="5B42AA34">
      <w:pPr>
        <w:pStyle w:val="26"/>
        <w:numPr>
          <w:ilvl w:val="0"/>
          <w:numId w:val="10"/>
        </w:numPr>
        <w:overflowPunct w:val="0"/>
        <w:jc w:val="both"/>
        <w:rPr>
          <w:rFonts w:eastAsia="楷体_GB2312" w:cs="Calibri"/>
          <w:kern w:val="2"/>
          <w:sz w:val="22"/>
          <w:szCs w:val="22"/>
        </w:rPr>
      </w:pPr>
      <w:r>
        <w:rPr>
          <w:rFonts w:eastAsia="楷体_GB2312" w:cs="Calibri"/>
          <w:b/>
          <w:bCs/>
          <w:kern w:val="2"/>
          <w:sz w:val="22"/>
          <w:szCs w:val="22"/>
        </w:rPr>
        <w:t>欧洲：全球智能计量技术策源地，市场成熟、渗透率已处高位。</w:t>
      </w:r>
      <w:r>
        <w:rPr>
          <w:rFonts w:eastAsia="楷体_GB2312" w:cs="Calibri"/>
          <w:kern w:val="2"/>
          <w:sz w:val="22"/>
          <w:szCs w:val="22"/>
        </w:rPr>
        <w:t>作为最早部署智能电网的地区，欧洲智能电表用户基础广泛。根据Berg Insight，2028年欧洲智能电表用户基数预计达2.48亿户，渗透率升至78%。Markets and Markets数据显示，2022年欧洲智能计量市场规模占全球18%，2022–2027年复合增长率（CAGR）为7.3%，市场步入以存量替换与功能升级为主的稳健增长阶段。</w:t>
      </w:r>
    </w:p>
    <w:p w14:paraId="27886D66">
      <w:pPr>
        <w:pStyle w:val="26"/>
        <w:numPr>
          <w:ilvl w:val="0"/>
          <w:numId w:val="10"/>
        </w:numPr>
        <w:overflowPunct w:val="0"/>
        <w:jc w:val="both"/>
        <w:rPr>
          <w:rFonts w:eastAsia="楷体_GB2312" w:cs="Calibri"/>
          <w:kern w:val="2"/>
          <w:sz w:val="22"/>
          <w:szCs w:val="22"/>
        </w:rPr>
      </w:pPr>
      <w:r>
        <w:rPr>
          <w:rFonts w:eastAsia="楷体_GB2312" w:cs="Calibri"/>
          <w:b/>
          <w:bCs/>
          <w:kern w:val="2"/>
          <w:sz w:val="22"/>
          <w:szCs w:val="22"/>
        </w:rPr>
        <w:t>亚洲：全球最大智能电表市场，人口与电网建设双轮驱动。</w:t>
      </w:r>
      <w:r>
        <w:rPr>
          <w:rFonts w:eastAsia="楷体_GB2312" w:cs="Calibri"/>
          <w:kern w:val="2"/>
          <w:sz w:val="22"/>
          <w:szCs w:val="22"/>
        </w:rPr>
        <w:t>凭借庞大人口基数及持续扩大的电力需求，亚洲稳居全球智能电表市场份额首位。东南亚与中东正处于快速渗透期，据Markets and Markets预测，2022–2027年两地智能计量市场规模CAGR分别为6.0%和6.6%，区域需求动能充沛。</w:t>
      </w:r>
    </w:p>
    <w:p w14:paraId="37D9BA19">
      <w:pPr>
        <w:pStyle w:val="26"/>
        <w:numPr>
          <w:ilvl w:val="0"/>
          <w:numId w:val="10"/>
        </w:numPr>
        <w:overflowPunct w:val="0"/>
        <w:jc w:val="both"/>
        <w:rPr>
          <w:rFonts w:eastAsia="楷体_GB2312" w:cs="Calibri"/>
          <w:kern w:val="2"/>
          <w:sz w:val="22"/>
          <w:szCs w:val="22"/>
        </w:rPr>
      </w:pPr>
      <w:r>
        <w:rPr>
          <w:rFonts w:eastAsia="楷体_GB2312" w:cs="Calibri"/>
          <w:b/>
          <w:bCs/>
          <w:kern w:val="2"/>
          <w:sz w:val="22"/>
          <w:szCs w:val="22"/>
        </w:rPr>
        <w:t>拉丁美洲：全球最具弹性的增量市场，低渗透率下高增长窗口已开启。</w:t>
      </w:r>
      <w:r>
        <w:rPr>
          <w:rFonts w:eastAsia="楷体_GB2312" w:cs="Calibri"/>
          <w:kern w:val="2"/>
          <w:sz w:val="22"/>
          <w:szCs w:val="22"/>
        </w:rPr>
        <w:t>拉美多国（如巴西）依托丰富水能资源，正加速向新能源与智能配网协同转型。Berg Insight数据显示，2022年拉美智能电表渗透率仅6.2%，年出货量约190万台；预计2028年出货量将增至610万台，2023–2029年市场规模CAGR高达20.5%，远超全球平均水平，成为中国电表企业出海的核心增长极。</w:t>
      </w:r>
    </w:p>
    <w:p w14:paraId="36C514F8">
      <w:pPr>
        <w:rPr>
          <w:rFonts w:eastAsia="楷体_GB2312" w:cs="Calibri"/>
          <w:kern w:val="2"/>
          <w:sz w:val="22"/>
          <w:szCs w:val="22"/>
        </w:rPr>
      </w:pPr>
      <w:r>
        <w:rPr>
          <w:rFonts w:eastAsia="楷体_GB2312" w:cs="Calibri"/>
          <w:kern w:val="2"/>
          <w:sz w:val="22"/>
          <w:szCs w:val="22"/>
        </w:rPr>
        <w:br w:type="page"/>
      </w:r>
    </w:p>
    <w:p w14:paraId="41C2374D">
      <w:pPr>
        <w:overflowPunct w:val="0"/>
        <w:jc w:val="both"/>
        <w:rPr>
          <w:rFonts w:eastAsia="楷体_GB2312" w:cs="Calibri"/>
          <w:kern w:val="2"/>
          <w:sz w:val="22"/>
          <w:szCs w:val="22"/>
        </w:rPr>
      </w:pPr>
      <w:r>
        <w:rPr>
          <w:rFonts w:eastAsia="楷体_GB2312" w:cs="Calibri"/>
          <w:b/>
          <w:bCs/>
          <w:kern w:val="2"/>
          <w:sz w:val="22"/>
          <w:szCs w:val="22"/>
        </w:rPr>
        <w:t>全球智能电表市场竞争格局呈现“中西分化、模式错位”的显著特征，欧美供应商仍占据收入份额主导，但中国制造商已凭借极致成本优势在亚太市场形成绝对领导力。</w:t>
      </w:r>
      <w:r>
        <w:rPr>
          <w:rFonts w:eastAsia="楷体_GB2312" w:cs="Calibri"/>
          <w:kern w:val="2"/>
          <w:sz w:val="22"/>
          <w:szCs w:val="22"/>
        </w:rPr>
        <w:t xml:space="preserve"> 目前行业整体仍处中等分散状态，预计2025年兰吉尔、艾创、森斯、霍尼韦尔、卡姆斯特鲁普前五强合计收入份额约40%。中国第一梯队企业——海兴电力、威胜控股、华立科技——通过垂直整合产业链，将单位生产成本压低30%-40%，在亚太地区电网招标中份额持续攀升，已由参与者升级为区域规则主导者。</w:t>
      </w:r>
    </w:p>
    <w:p w14:paraId="52D04A35">
      <w:pPr>
        <w:overflowPunct w:val="0"/>
        <w:rPr>
          <w:rFonts w:eastAsia="楷体_GB2312" w:cs="Calibri"/>
          <w:kern w:val="2"/>
          <w:sz w:val="22"/>
          <w:szCs w:val="22"/>
        </w:rPr>
      </w:pPr>
    </w:p>
    <w:p w14:paraId="1BBBA6CD">
      <w:pPr>
        <w:overflowPunct w:val="0"/>
        <w:jc w:val="both"/>
        <w:rPr>
          <w:rFonts w:eastAsia="楷体_GB2312" w:cs="Calibri"/>
          <w:kern w:val="2"/>
          <w:sz w:val="22"/>
          <w:szCs w:val="22"/>
        </w:rPr>
      </w:pPr>
      <w:r>
        <w:rPr>
          <w:rFonts w:eastAsia="楷体_GB2312" w:cs="Calibri"/>
          <w:b/>
          <w:bCs/>
          <w:kern w:val="2"/>
          <w:sz w:val="22"/>
          <w:szCs w:val="22"/>
        </w:rPr>
        <w:t>面对中国厂商的成本挤压，西方传统供应商正加速从“硬件销售”向“软件即服务”转型：</w:t>
      </w:r>
      <w:r>
        <w:rPr>
          <w:rFonts w:eastAsia="楷体_GB2312" w:cs="Calibri"/>
          <w:kern w:val="2"/>
          <w:sz w:val="22"/>
          <w:szCs w:val="22"/>
        </w:rPr>
        <w:t>艾创于2024年收购Comverge，补强需求响应算法能力；兰吉尔则在计量终端中深度整合负荷预测与批发市场交易模块，使用户可直接参与容量市场竞价。这一转型路径虽有助于提升单客户价值与客户粘性，但短期内难以撼动中国制造商在标准化硬件交付领域的成本护城河。</w:t>
      </w:r>
    </w:p>
    <w:bookmarkEnd w:id="5"/>
    <w:p w14:paraId="08FACE42">
      <w:pPr>
        <w:pStyle w:val="149"/>
        <w:overflowPunct w:val="0"/>
        <w:jc w:val="both"/>
        <w:rPr>
          <w:rFonts w:ascii="Calibri" w:hAnsi="Calibri" w:eastAsia="楷体_GB2312" w:cs="Calibri"/>
          <w:color w:val="23558C"/>
          <w:sz w:val="24"/>
        </w:rPr>
      </w:pPr>
      <w:bookmarkStart w:id="8" w:name="_Toc17737"/>
      <w:r>
        <w:rPr>
          <w:rFonts w:ascii="Calibri" w:hAnsi="Calibri" w:eastAsia="楷体_GB2312" w:cs="Calibri"/>
          <w:color w:val="23558C"/>
          <w:sz w:val="24"/>
        </w:rPr>
        <w:t>2.2数智能效管理解决方案：载波通信芯片需求扩张，双模升级与场景拓展双轮驱动</w:t>
      </w:r>
      <w:bookmarkEnd w:id="8"/>
    </w:p>
    <w:p w14:paraId="18C76DE8">
      <w:pPr>
        <w:overflowPunct w:val="0"/>
        <w:jc w:val="both"/>
        <w:rPr>
          <w:rFonts w:eastAsia="楷体_GB2312" w:cs="Calibri"/>
          <w:b/>
          <w:bCs/>
          <w:kern w:val="2"/>
          <w:sz w:val="22"/>
          <w:szCs w:val="22"/>
        </w:rPr>
      </w:pPr>
      <w:r>
        <w:rPr>
          <w:rFonts w:eastAsia="楷体_GB2312" w:cs="Calibri"/>
          <w:b/>
          <w:bCs/>
          <w:kern w:val="2"/>
          <w:sz w:val="22"/>
          <w:szCs w:val="22"/>
        </w:rPr>
        <w:t>公司业务以物联网为基础，配合芯片及人工智能技术，提供数字电网及智能城市两大类解决方案。</w:t>
      </w:r>
    </w:p>
    <w:p w14:paraId="35D00C0A">
      <w:pPr>
        <w:overflowPunct w:val="0"/>
        <w:jc w:val="both"/>
        <w:rPr>
          <w:rFonts w:eastAsia="楷体_GB2312" w:cs="Calibri"/>
          <w:kern w:val="2"/>
          <w:sz w:val="22"/>
          <w:szCs w:val="22"/>
        </w:rPr>
      </w:pPr>
    </w:p>
    <w:p w14:paraId="096A9C4D">
      <w:pPr>
        <w:overflowPunct w:val="0"/>
        <w:jc w:val="both"/>
        <w:rPr>
          <w:rFonts w:eastAsia="楷体_GB2312" w:cs="Calibri"/>
          <w:kern w:val="2"/>
          <w:sz w:val="22"/>
          <w:szCs w:val="22"/>
        </w:rPr>
      </w:pPr>
      <w:r>
        <w:rPr>
          <w:rFonts w:eastAsia="楷体_GB2312" w:cs="Calibri"/>
          <w:b/>
          <w:bCs/>
          <w:kern w:val="2"/>
          <w:sz w:val="22"/>
          <w:szCs w:val="22"/>
        </w:rPr>
        <w:t>数字电网解决方案</w:t>
      </w:r>
      <w:r>
        <w:rPr>
          <w:rFonts w:eastAsia="楷体_GB2312" w:cs="Calibri"/>
          <w:kern w:val="2"/>
          <w:sz w:val="22"/>
          <w:szCs w:val="22"/>
        </w:rPr>
        <w:t>例子包括(一)智能配网自动化，涉及配电线路的故障定位与故障隔离；(二)用电信息采集系统，作为向供电企业的计量自动化系统，实现自动抄表、远程控制等；(三)基站能效监测；(四)信号盲区解决方案；(五)智能配变台区解决方案，提供相关监测和评估预警；(六)现场作业终端应用方案，实现智能电表和用电信息采集故障诊断、现场巡视、电价调整、停复电功能。</w:t>
      </w:r>
    </w:p>
    <w:p w14:paraId="59FAE015">
      <w:pPr>
        <w:overflowPunct w:val="0"/>
        <w:jc w:val="both"/>
        <w:rPr>
          <w:rFonts w:eastAsia="楷体_GB2312" w:cs="Calibri"/>
          <w:kern w:val="2"/>
          <w:sz w:val="22"/>
          <w:szCs w:val="22"/>
        </w:rPr>
      </w:pPr>
    </w:p>
    <w:p w14:paraId="0873629E">
      <w:pPr>
        <w:overflowPunct w:val="0"/>
        <w:jc w:val="both"/>
        <w:rPr>
          <w:rFonts w:eastAsia="楷体_GB2312" w:cs="Calibri"/>
          <w:kern w:val="2"/>
          <w:sz w:val="22"/>
          <w:szCs w:val="22"/>
        </w:rPr>
      </w:pPr>
      <w:r>
        <w:rPr>
          <w:rFonts w:eastAsia="楷体_GB2312" w:cs="Calibri"/>
          <w:b/>
          <w:bCs/>
          <w:kern w:val="2"/>
          <w:sz w:val="22"/>
          <w:szCs w:val="22"/>
        </w:rPr>
        <w:t>智慧城市解决方案</w:t>
      </w:r>
      <w:r>
        <w:rPr>
          <w:rFonts w:eastAsia="楷体_GB2312" w:cs="Calibri"/>
          <w:kern w:val="2"/>
          <w:sz w:val="22"/>
          <w:szCs w:val="22"/>
        </w:rPr>
        <w:t>涉及电力、水务、燃气、热力等不同行业，例子包括(一)供水生产调度系统；(二)雨情水文监测系统；(三)智能消防栓系统；(四)供水管网地理信息系统；(五)智能水计量与管理系统方案。</w:t>
      </w:r>
    </w:p>
    <w:p w14:paraId="4D9B0AD5">
      <w:pPr>
        <w:overflowPunct w:val="0"/>
        <w:jc w:val="both"/>
        <w:rPr>
          <w:rFonts w:eastAsia="楷体_GB2312" w:cs="Calibri"/>
          <w:kern w:val="2"/>
          <w:sz w:val="22"/>
          <w:szCs w:val="22"/>
        </w:rPr>
      </w:pPr>
    </w:p>
    <w:p w14:paraId="4FFB7980">
      <w:pPr>
        <w:overflowPunct w:val="0"/>
        <w:jc w:val="both"/>
        <w:rPr>
          <w:rFonts w:eastAsia="楷体_GB2312" w:cs="Calibri"/>
          <w:kern w:val="2"/>
          <w:sz w:val="22"/>
          <w:szCs w:val="22"/>
        </w:rPr>
      </w:pPr>
      <w:r>
        <w:rPr>
          <w:rFonts w:eastAsia="楷体_GB2312" w:cs="Calibri"/>
          <w:b/>
          <w:bCs/>
          <w:kern w:val="2"/>
          <w:sz w:val="22"/>
          <w:szCs w:val="22"/>
        </w:rPr>
        <w:t>传统计量表与智能计量表的本质差异在于通信能力，其核心载体是电力线载波通信芯片。</w:t>
      </w:r>
      <w:r>
        <w:rPr>
          <w:rFonts w:eastAsia="楷体_GB2312" w:cs="Calibri"/>
          <w:kern w:val="2"/>
          <w:sz w:val="22"/>
          <w:szCs w:val="22"/>
        </w:rPr>
        <w:t xml:space="preserve"> 该芯片主要嵌入于具备载波通信功能的电能表、采集器、集中器等信息采集终端，承担能量数据的自动抄读与远程传输任务，是数字电网、智慧城市实现“可读、可测、可控”的信息神经末梢。</w:t>
      </w:r>
    </w:p>
    <w:p w14:paraId="7D710175">
      <w:pPr>
        <w:rPr>
          <w:rFonts w:eastAsia="楷体_GB2312" w:cs="Calibri"/>
          <w:kern w:val="2"/>
          <w:sz w:val="22"/>
          <w:szCs w:val="22"/>
        </w:rPr>
      </w:pPr>
      <w:r>
        <w:rPr>
          <w:rFonts w:eastAsia="楷体_GB2312" w:cs="Calibri"/>
          <w:kern w:val="2"/>
          <w:sz w:val="22"/>
          <w:szCs w:val="22"/>
        </w:rPr>
        <w:br w:type="page"/>
      </w:r>
    </w:p>
    <w:tbl>
      <w:tblPr>
        <w:tblStyle w:val="12"/>
        <w:tblW w:w="7466" w:type="dxa"/>
        <w:tblInd w:w="0" w:type="dxa"/>
        <w:tblLayout w:type="fixed"/>
        <w:tblCellMar>
          <w:top w:w="0" w:type="dxa"/>
          <w:left w:w="108" w:type="dxa"/>
          <w:bottom w:w="0" w:type="dxa"/>
          <w:right w:w="108" w:type="dxa"/>
        </w:tblCellMar>
      </w:tblPr>
      <w:tblGrid>
        <w:gridCol w:w="7466"/>
      </w:tblGrid>
      <w:tr w14:paraId="269E713F">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7351DD29">
            <w:pPr>
              <w:overflowPunct w:val="0"/>
              <w:spacing w:before="48" w:beforeLines="20" w:after="48" w:afterLines="20"/>
              <w:jc w:val="both"/>
              <w:textAlignment w:val="center"/>
              <w:rPr>
                <w:rFonts w:eastAsia="楷体_GB2312" w:cs="Calibri"/>
                <w:b/>
                <w:sz w:val="20"/>
                <w:szCs w:val="20"/>
              </w:rPr>
            </w:pPr>
            <w:r>
              <w:rPr>
                <w:rFonts w:eastAsia="楷体_GB2312" w:cs="Calibri"/>
                <w:b/>
                <w:sz w:val="20"/>
                <w:szCs w:val="20"/>
              </w:rPr>
              <w:t>图：</w:t>
            </w:r>
            <w:r>
              <w:rPr>
                <w:rFonts w:eastAsia="楷体_GB2312" w:cs="Calibri"/>
                <w:b/>
                <w:kern w:val="2"/>
                <w:sz w:val="20"/>
                <w:szCs w:val="20"/>
              </w:rPr>
              <w:t>智能电表结构拆解</w:t>
            </w:r>
          </w:p>
        </w:tc>
      </w:tr>
      <w:tr w14:paraId="58B8B2C8">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276B4166">
            <w:pPr>
              <w:overflowPunct w:val="0"/>
              <w:spacing w:before="48" w:beforeLines="20" w:after="48" w:afterLines="20"/>
              <w:jc w:val="center"/>
              <w:textAlignment w:val="center"/>
              <w:rPr>
                <w:rFonts w:eastAsia="楷体_GB2312" w:cs="Calibri"/>
                <w:b/>
                <w:bCs/>
                <w:sz w:val="15"/>
                <w:szCs w:val="15"/>
              </w:rPr>
            </w:pPr>
            <w:r>
              <w:rPr>
                <w:rFonts w:eastAsia="楷体_GB2312" w:cs="Calibri"/>
                <w:b/>
                <w:bCs/>
                <w:sz w:val="15"/>
                <w:szCs w:val="15"/>
              </w:rPr>
              <w:drawing>
                <wp:inline distT="0" distB="0" distL="0" distR="0">
                  <wp:extent cx="4603750" cy="3173095"/>
                  <wp:effectExtent l="0" t="0" r="13970" b="12065"/>
                  <wp:docPr id="379507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07332" name="图片 1"/>
                          <pic:cNvPicPr>
                            <a:picLocks noChangeAspect="1"/>
                          </pic:cNvPicPr>
                        </pic:nvPicPr>
                        <pic:blipFill>
                          <a:blip r:embed="rId37"/>
                          <a:stretch>
                            <a:fillRect/>
                          </a:stretch>
                        </pic:blipFill>
                        <pic:spPr>
                          <a:xfrm>
                            <a:off x="0" y="0"/>
                            <a:ext cx="4603750" cy="3173095"/>
                          </a:xfrm>
                          <a:prstGeom prst="rect">
                            <a:avLst/>
                          </a:prstGeom>
                        </pic:spPr>
                      </pic:pic>
                    </a:graphicData>
                  </a:graphic>
                </wp:inline>
              </w:drawing>
            </w:r>
          </w:p>
        </w:tc>
      </w:tr>
      <w:tr w14:paraId="2747E5CF">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0AF7C7F">
            <w:pPr>
              <w:overflowPunct w:val="0"/>
              <w:spacing w:line="240" w:lineRule="atLeast"/>
              <w:jc w:val="both"/>
              <w:textAlignment w:val="center"/>
              <w:rPr>
                <w:rFonts w:eastAsia="楷体_GB2312" w:cs="Calibri"/>
                <w:sz w:val="20"/>
                <w:szCs w:val="20"/>
              </w:rPr>
            </w:pPr>
            <w:r>
              <w:rPr>
                <w:rFonts w:eastAsia="楷体_GB2312" w:cs="Calibri"/>
                <w:b/>
                <w:bCs/>
                <w:sz w:val="20"/>
                <w:szCs w:val="20"/>
              </w:rPr>
              <w:t xml:space="preserve">资料来源: </w:t>
            </w:r>
            <w:r>
              <w:rPr>
                <w:rFonts w:eastAsia="楷体_GB2312" w:cs="Calibri"/>
                <w:sz w:val="20"/>
                <w:szCs w:val="20"/>
              </w:rPr>
              <w:t>钜泉科技招股说明书，HFI</w:t>
            </w:r>
          </w:p>
        </w:tc>
      </w:tr>
    </w:tbl>
    <w:p w14:paraId="0C480F98">
      <w:pPr>
        <w:overflowPunct w:val="0"/>
        <w:rPr>
          <w:rFonts w:eastAsia="楷体_GB2312" w:cs="Calibri"/>
          <w:kern w:val="2"/>
          <w:sz w:val="22"/>
          <w:szCs w:val="22"/>
        </w:rPr>
      </w:pPr>
    </w:p>
    <w:p w14:paraId="438AE215">
      <w:pPr>
        <w:overflowPunct w:val="0"/>
        <w:jc w:val="both"/>
        <w:rPr>
          <w:rFonts w:eastAsia="楷体_GB2312" w:cs="Calibri"/>
          <w:kern w:val="2"/>
          <w:sz w:val="22"/>
          <w:szCs w:val="22"/>
        </w:rPr>
      </w:pPr>
      <w:r>
        <w:rPr>
          <w:rFonts w:eastAsia="楷体_GB2312" w:cs="Calibri"/>
          <w:b/>
          <w:bCs/>
          <w:kern w:val="2"/>
          <w:sz w:val="22"/>
          <w:szCs w:val="22"/>
        </w:rPr>
        <w:t xml:space="preserve">电力线载波通信技术历经从窄带到宽带、从单模到双模的迭代跃迁，双模方案已成为国网标配并驱动用电信息采集能力质的提升。 </w:t>
      </w:r>
      <w:r>
        <w:rPr>
          <w:rFonts w:eastAsia="楷体_GB2312" w:cs="Calibri"/>
          <w:kern w:val="2"/>
          <w:sz w:val="22"/>
          <w:szCs w:val="22"/>
        </w:rPr>
        <w:t>早期载波技术以窄带单载波调制（BFSK、BPSK）为主，逐步演进至窄带OFDM多载波、高速OFDM多载波；2018年电科院牵头启动高速OFDM双模（HPLC+HRF）企标立项，2020年标准发布，2022年启动招标并于当年四季度实现国网全面切换。双模通信深度融合高速电力线载波（HPLC）与高速无线（HRF），实现有线覆盖广度与无线灵活性的优势互补。相较前代技术，其带宽、速率及抗干扰能力显著提升，支撑分钟级实时采集上报，电表停电事件实现零误报，漏报率压降至1%以下，充分满足新型电力系统对高频、高精度用电信息采集的刚性需求。</w:t>
      </w:r>
    </w:p>
    <w:p w14:paraId="42100B62">
      <w:pPr>
        <w:overflowPunct w:val="0"/>
        <w:jc w:val="both"/>
        <w:rPr>
          <w:rFonts w:eastAsia="楷体_GB2312" w:cs="Calibri"/>
          <w:b/>
          <w:bCs/>
          <w:kern w:val="2"/>
          <w:sz w:val="22"/>
          <w:szCs w:val="22"/>
        </w:rPr>
      </w:pPr>
    </w:p>
    <w:p w14:paraId="7C917A93">
      <w:pPr>
        <w:overflowPunct w:val="0"/>
        <w:jc w:val="both"/>
        <w:rPr>
          <w:rFonts w:eastAsia="楷体_GB2312" w:cs="Calibri"/>
          <w:kern w:val="2"/>
          <w:sz w:val="22"/>
          <w:szCs w:val="22"/>
        </w:rPr>
      </w:pPr>
      <w:r>
        <w:rPr>
          <w:rFonts w:eastAsia="楷体_GB2312" w:cs="Calibri"/>
          <w:b/>
          <w:bCs/>
          <w:kern w:val="2"/>
          <w:sz w:val="22"/>
          <w:szCs w:val="22"/>
        </w:rPr>
        <w:t>近年来中国电力线载波通信芯片市场规模呈现稳步增长态势。</w:t>
      </w:r>
      <w:r>
        <w:rPr>
          <w:rFonts w:eastAsia="楷体_GB2312" w:cs="Calibri"/>
          <w:kern w:val="2"/>
          <w:sz w:val="22"/>
          <w:szCs w:val="22"/>
        </w:rPr>
        <w:t>随着电力系统对通信技术的需求不断上升，以及智能电网建设的加速推进，电力线载波通信芯片的市场需求持续扩大。根据智研咨询研究报告数据，2015-2023年中国电力线载波通信芯片行业市场规模（下游应用包括电网、智慧城市、智慧园区、家电家居、新能源等）从14.25亿元增长至40.7亿元，2024年行业市场规模约达45.5亿元，同比上涨11.79%。</w:t>
      </w:r>
    </w:p>
    <w:p w14:paraId="741860A5">
      <w:pPr>
        <w:overflowPunct w:val="0"/>
        <w:jc w:val="both"/>
        <w:rPr>
          <w:rFonts w:eastAsia="楷体_GB2312" w:cs="Calibri"/>
          <w:b/>
          <w:bCs/>
          <w:kern w:val="2"/>
          <w:sz w:val="22"/>
          <w:szCs w:val="22"/>
        </w:rPr>
      </w:pPr>
    </w:p>
    <w:p w14:paraId="664094E6">
      <w:pPr>
        <w:overflowPunct w:val="0"/>
        <w:jc w:val="both"/>
        <w:rPr>
          <w:rFonts w:eastAsia="楷体_GB2312" w:cs="Calibri"/>
          <w:kern w:val="2"/>
          <w:sz w:val="22"/>
          <w:szCs w:val="22"/>
        </w:rPr>
      </w:pPr>
      <w:r>
        <w:rPr>
          <w:rFonts w:eastAsia="楷体_GB2312" w:cs="Calibri"/>
          <w:b/>
          <w:bCs/>
          <w:kern w:val="2"/>
          <w:sz w:val="22"/>
          <w:szCs w:val="22"/>
        </w:rPr>
        <w:t>电力线载波通信行业集中度相对较高，头部效应明显，智芯微和海思半导体的市场份额比较领先。</w:t>
      </w:r>
      <w:r>
        <w:rPr>
          <w:rFonts w:eastAsia="楷体_GB2312" w:cs="Calibri"/>
          <w:kern w:val="2"/>
          <w:sz w:val="22"/>
          <w:szCs w:val="22"/>
        </w:rPr>
        <w:t>但随着国内企业的不断进步，头部企业的市场份额逐渐下降，其它厂商的市场空间正在扩大。国内电力线载波通信芯片设计厂家主要有智芯微、海思半导体、力合微、东软载波、前景无忧、鼎信通讯等。电力载波通信模块主要厂家有智芯微、鼎信通讯、东软载波、力合微、芯北电子、航天中电等，这6家企业2023-2024年中标量分别为：7000万只、1800万只、1500万只、1100万只、110万只、100万只，总招标量约为1.2亿只。</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63B7D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569D183D">
            <w:pPr>
              <w:overflowPunct w:val="0"/>
              <w:rPr>
                <w:rFonts w:eastAsia="楷体_GB2312" w:cs="Calibri"/>
                <w:b/>
                <w:bCs/>
                <w:kern w:val="2"/>
                <w:sz w:val="20"/>
                <w:szCs w:val="20"/>
              </w:rPr>
            </w:pPr>
            <w:r>
              <w:rPr>
                <w:rFonts w:eastAsia="楷体_GB2312" w:cs="Calibri"/>
                <w:b/>
                <w:bCs/>
                <w:kern w:val="2"/>
                <w:sz w:val="20"/>
                <w:szCs w:val="20"/>
              </w:rPr>
              <w:t>图：载波通信芯片竞争格局</w:t>
            </w:r>
          </w:p>
        </w:tc>
      </w:tr>
      <w:tr w14:paraId="1B887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1DC4A206">
            <w:pPr>
              <w:overflowPunct w:val="0"/>
              <w:jc w:val="center"/>
              <w:rPr>
                <w:rFonts w:eastAsia="楷体_GB2312" w:cs="Calibri"/>
                <w:kern w:val="2"/>
                <w:sz w:val="22"/>
                <w:szCs w:val="22"/>
              </w:rPr>
            </w:pPr>
            <w:r>
              <w:rPr>
                <w:rFonts w:eastAsia="楷体_GB2312" w:cs="Calibri"/>
                <w:kern w:val="2"/>
                <w:sz w:val="22"/>
                <w:szCs w:val="22"/>
              </w:rPr>
              <w:drawing>
                <wp:inline distT="0" distB="0" distL="0" distR="0">
                  <wp:extent cx="4916805" cy="2907030"/>
                  <wp:effectExtent l="0" t="0" r="5715" b="3810"/>
                  <wp:docPr id="1519075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75871" name="图片 1"/>
                          <pic:cNvPicPr>
                            <a:picLocks noChangeAspect="1"/>
                          </pic:cNvPicPr>
                        </pic:nvPicPr>
                        <pic:blipFill>
                          <a:blip r:embed="rId38"/>
                          <a:stretch>
                            <a:fillRect/>
                          </a:stretch>
                        </pic:blipFill>
                        <pic:spPr>
                          <a:xfrm>
                            <a:off x="0" y="0"/>
                            <a:ext cx="4916805" cy="2907030"/>
                          </a:xfrm>
                          <a:prstGeom prst="rect">
                            <a:avLst/>
                          </a:prstGeom>
                        </pic:spPr>
                      </pic:pic>
                    </a:graphicData>
                  </a:graphic>
                </wp:inline>
              </w:drawing>
            </w:r>
          </w:p>
        </w:tc>
      </w:tr>
      <w:tr w14:paraId="5752D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5D2E612D">
            <w:pPr>
              <w:overflowPunct w:val="0"/>
              <w:rPr>
                <w:rFonts w:eastAsia="楷体_GB2312" w:cs="Calibri"/>
                <w:b/>
                <w:bCs/>
                <w:kern w:val="2"/>
                <w:sz w:val="20"/>
                <w:szCs w:val="20"/>
              </w:rPr>
            </w:pPr>
            <w:r>
              <w:rPr>
                <w:rFonts w:eastAsia="楷体_GB2312" w:cs="Calibri"/>
                <w:b/>
                <w:bCs/>
                <w:kern w:val="2"/>
                <w:sz w:val="20"/>
                <w:szCs w:val="20"/>
              </w:rPr>
              <w:t>资料来源：</w:t>
            </w:r>
            <w:r>
              <w:rPr>
                <w:rFonts w:eastAsia="楷体_GB2312" w:cs="Calibri"/>
                <w:kern w:val="2"/>
                <w:sz w:val="20"/>
                <w:szCs w:val="20"/>
              </w:rPr>
              <w:t>公司公告，</w:t>
            </w:r>
            <w:r>
              <w:rPr>
                <w:rFonts w:eastAsia="楷体_GB2312" w:cs="Calibri"/>
                <w:sz w:val="20"/>
                <w:szCs w:val="20"/>
              </w:rPr>
              <w:t>HFI</w:t>
            </w:r>
          </w:p>
        </w:tc>
      </w:tr>
    </w:tbl>
    <w:p w14:paraId="2119B4FB">
      <w:pPr>
        <w:overflowPunct w:val="0"/>
        <w:rPr>
          <w:rFonts w:eastAsia="楷体_GB2312" w:cs="Calibri"/>
          <w:kern w:val="2"/>
          <w:sz w:val="22"/>
          <w:szCs w:val="22"/>
        </w:rPr>
      </w:pPr>
    </w:p>
    <w:p w14:paraId="7240C4C4">
      <w:pPr>
        <w:overflowPunct w:val="0"/>
        <w:jc w:val="both"/>
        <w:rPr>
          <w:rFonts w:eastAsia="楷体_GB2312" w:cs="Calibri"/>
          <w:kern w:val="2"/>
          <w:sz w:val="22"/>
          <w:szCs w:val="22"/>
        </w:rPr>
      </w:pPr>
      <w:r>
        <w:rPr>
          <w:rFonts w:eastAsia="楷体_GB2312" w:cs="Calibri"/>
          <w:b/>
          <w:bCs/>
          <w:kern w:val="2"/>
          <w:sz w:val="22"/>
          <w:szCs w:val="22"/>
        </w:rPr>
        <w:t xml:space="preserve">电力线载波通信芯片市场需求持续扩张，智能电网与物联网构成核心双引擎。 </w:t>
      </w:r>
      <w:r>
        <w:rPr>
          <w:rFonts w:eastAsia="楷体_GB2312" w:cs="Calibri"/>
          <w:kern w:val="2"/>
          <w:sz w:val="22"/>
          <w:szCs w:val="22"/>
        </w:rPr>
        <w:t>作为电力系统独有的通信方式，载波通信凭借无需额外布线、投资成本低、抗干扰能力强等先天优势，在电网用电信息采集领域已实现深度渗透；同时，随着物联网技术向智慧家居、智慧社区等民用场景加速延伸，其应用边界正从电力内网向外围泛在连接场景不断拓宽。受双重需求驱动，行业市场规模稳步跃升，预计未来数年电力线载波通信芯片市场容量将保持较快增长。</w:t>
      </w:r>
    </w:p>
    <w:p w14:paraId="39C98D43">
      <w:pPr>
        <w:overflowPunct w:val="0"/>
        <w:jc w:val="both"/>
        <w:rPr>
          <w:rFonts w:eastAsia="楷体_GB2312" w:cs="Calibri"/>
          <w:b/>
          <w:bCs/>
          <w:kern w:val="2"/>
          <w:sz w:val="22"/>
          <w:szCs w:val="22"/>
        </w:rPr>
      </w:pPr>
    </w:p>
    <w:p w14:paraId="043D1923">
      <w:pPr>
        <w:overflowPunct w:val="0"/>
        <w:jc w:val="both"/>
        <w:rPr>
          <w:rFonts w:eastAsia="楷体_GB2312" w:cs="Calibri"/>
          <w:kern w:val="2"/>
          <w:sz w:val="22"/>
          <w:szCs w:val="22"/>
        </w:rPr>
      </w:pPr>
      <w:r>
        <w:rPr>
          <w:rFonts w:eastAsia="楷体_GB2312" w:cs="Calibri"/>
          <w:b/>
          <w:bCs/>
          <w:kern w:val="2"/>
          <w:sz w:val="22"/>
          <w:szCs w:val="22"/>
        </w:rPr>
        <w:t xml:space="preserve">应用场景正从传统电网基建向全场景智能化加速突破。 </w:t>
      </w:r>
      <w:r>
        <w:rPr>
          <w:rFonts w:eastAsia="楷体_GB2312" w:cs="Calibri"/>
          <w:kern w:val="2"/>
          <w:sz w:val="22"/>
          <w:szCs w:val="22"/>
        </w:rPr>
        <w:t>电力线载波通信芯片已不再局限于电能表、采集器、集中器等用电信息采集终端，而是快速渗透至四表集抄、智慧社区、智慧楼宇、智能家居、路灯控制、智能充电桩及工业自动化控制等多元化领域。伴随物联网连接数爆发与终端智能化升级，载波通信作为“无新布线”的泛在连接方案，其场景覆盖密度仍有极大提升空间，行业正进入从电网专用向全场景通用转型的扩容周期。</w:t>
      </w:r>
    </w:p>
    <w:p w14:paraId="36FA065E">
      <w:pPr>
        <w:overflowPunct w:val="0"/>
        <w:jc w:val="both"/>
        <w:rPr>
          <w:rFonts w:eastAsia="楷体_GB2312" w:cs="Calibri"/>
          <w:b/>
          <w:bCs/>
          <w:kern w:val="2"/>
          <w:sz w:val="22"/>
          <w:szCs w:val="22"/>
        </w:rPr>
      </w:pPr>
    </w:p>
    <w:p w14:paraId="30D315E5">
      <w:pPr>
        <w:overflowPunct w:val="0"/>
        <w:jc w:val="both"/>
        <w:rPr>
          <w:rFonts w:eastAsia="楷体_GB2312" w:cs="Calibri"/>
          <w:kern w:val="2"/>
          <w:sz w:val="22"/>
          <w:szCs w:val="22"/>
        </w:rPr>
      </w:pPr>
      <w:r>
        <w:rPr>
          <w:rFonts w:eastAsia="楷体_GB2312" w:cs="Calibri"/>
          <w:b/>
          <w:bCs/>
          <w:kern w:val="2"/>
          <w:sz w:val="22"/>
          <w:szCs w:val="22"/>
        </w:rPr>
        <w:t xml:space="preserve">国内政策持续赋能，叠加企业出海战略提速，全球化布局进入快车道。 </w:t>
      </w:r>
      <w:r>
        <w:rPr>
          <w:rFonts w:eastAsia="楷体_GB2312" w:cs="Calibri"/>
          <w:kern w:val="2"/>
          <w:sz w:val="22"/>
          <w:szCs w:val="22"/>
        </w:rPr>
        <w:t>国家对智能电网与物联网产业的政策倾斜，为电力线载波通信芯片行业营造了良好的发展土壤与招标准入环境。与此同时，本土头部企业积极响应“走出去”战略，通过参与国际展会、设立海外研发中心、与整机/系统出口企业协同“搭船出海”等方式，加速切入海外电表、光伏监控、智能照明等新兴市场。以力合微为代表的国产芯片厂商已在多个海外区域完成技术认证与试点部署，中国载波通信方案正由本土主导迈向全球竞争舞台。</w:t>
      </w:r>
    </w:p>
    <w:p w14:paraId="2CFBD28D">
      <w:pPr>
        <w:rPr>
          <w:rFonts w:eastAsia="楷体_GB2312" w:cs="Calibri"/>
          <w:kern w:val="2"/>
          <w:sz w:val="22"/>
          <w:szCs w:val="22"/>
        </w:rPr>
      </w:pPr>
      <w:r>
        <w:rPr>
          <w:rFonts w:eastAsia="楷体_GB2312" w:cs="Calibri"/>
          <w:kern w:val="2"/>
          <w:sz w:val="22"/>
          <w:szCs w:val="22"/>
        </w:rPr>
        <w:br w:type="page"/>
      </w:r>
    </w:p>
    <w:p w14:paraId="53C93553">
      <w:pPr>
        <w:pStyle w:val="149"/>
        <w:overflowPunct w:val="0"/>
        <w:jc w:val="both"/>
        <w:rPr>
          <w:rFonts w:ascii="Calibri" w:hAnsi="Calibri" w:eastAsia="楷体_GB2312" w:cs="Calibri"/>
          <w:color w:val="23558C"/>
          <w:sz w:val="24"/>
        </w:rPr>
      </w:pPr>
      <w:bookmarkStart w:id="9" w:name="_Toc29561"/>
      <w:r>
        <w:rPr>
          <w:rFonts w:ascii="Calibri" w:hAnsi="Calibri" w:eastAsia="楷体_GB2312" w:cs="Calibri"/>
          <w:color w:val="23558C"/>
          <w:sz w:val="24"/>
        </w:rPr>
        <w:t>2.3数字能源服务商：配网投资与AIDC算力爆发双翼齐飞，中国与东南亚市场共筑增量</w:t>
      </w:r>
      <w:bookmarkEnd w:id="9"/>
    </w:p>
    <w:p w14:paraId="690FA3A4">
      <w:pPr>
        <w:overflowPunct w:val="0"/>
        <w:jc w:val="both"/>
        <w:rPr>
          <w:rFonts w:eastAsia="楷体_GB2312" w:cs="Calibri"/>
          <w:b/>
          <w:bCs/>
          <w:kern w:val="2"/>
          <w:sz w:val="22"/>
          <w:szCs w:val="22"/>
        </w:rPr>
      </w:pPr>
      <w:r>
        <w:rPr>
          <w:rFonts w:eastAsia="楷体_GB2312" w:cs="Calibri"/>
          <w:b/>
          <w:bCs/>
          <w:kern w:val="2"/>
          <w:sz w:val="22"/>
          <w:szCs w:val="22"/>
        </w:rPr>
        <w:t>电力系统是一个生产和提供电力能源、满足社会电力需求的复杂系统，由发电、变电、输电、配电和用电环节组成。</w:t>
      </w:r>
      <w:r>
        <w:rPr>
          <w:rFonts w:eastAsia="楷体_GB2312" w:cs="Calibri"/>
          <w:kern w:val="2"/>
          <w:sz w:val="22"/>
          <w:szCs w:val="22"/>
        </w:rPr>
        <w:t>发电厂将各种形式的能源通过发电设备转换成电能后，在变电场所按照合理的电压等级升压输送并分级降压，使得电能通过输电网输送、配电网分配到最终电力用户，从而完成电能从生产到使用的整个过程。</w:t>
      </w:r>
    </w:p>
    <w:p w14:paraId="1805B966">
      <w:pPr>
        <w:overflowPunct w:val="0"/>
        <w:rPr>
          <w:rFonts w:eastAsia="楷体_GB2312" w:cs="Calibri"/>
          <w:kern w:val="2"/>
          <w:sz w:val="22"/>
          <w:szCs w:val="22"/>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3C7E7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2EA64A55">
            <w:pPr>
              <w:overflowPunct w:val="0"/>
              <w:rPr>
                <w:rFonts w:eastAsia="楷体_GB2312" w:cs="Calibri"/>
                <w:b/>
                <w:bCs/>
                <w:kern w:val="2"/>
                <w:sz w:val="20"/>
                <w:szCs w:val="20"/>
              </w:rPr>
            </w:pPr>
            <w:r>
              <w:rPr>
                <w:rFonts w:eastAsia="楷体_GB2312" w:cs="Calibri"/>
                <w:b/>
                <w:bCs/>
                <w:kern w:val="2"/>
                <w:sz w:val="20"/>
                <w:szCs w:val="20"/>
              </w:rPr>
              <w:t>图：电力系统环节</w:t>
            </w:r>
          </w:p>
        </w:tc>
      </w:tr>
      <w:tr w14:paraId="0CE22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5A65C277">
            <w:pPr>
              <w:overflowPunct w:val="0"/>
              <w:rPr>
                <w:rFonts w:eastAsia="楷体_GB2312" w:cs="Calibri"/>
                <w:kern w:val="2"/>
                <w:sz w:val="22"/>
                <w:szCs w:val="22"/>
              </w:rPr>
            </w:pPr>
            <w:r>
              <w:rPr>
                <w:rFonts w:eastAsia="楷体_GB2312" w:cs="Calibri"/>
                <w:kern w:val="2"/>
                <w:sz w:val="22"/>
                <w:szCs w:val="22"/>
              </w:rPr>
              <w:drawing>
                <wp:inline distT="0" distB="0" distL="0" distR="0">
                  <wp:extent cx="4772660" cy="2150745"/>
                  <wp:effectExtent l="0" t="0" r="12700" b="13335"/>
                  <wp:docPr id="974328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28679" name="图片 1"/>
                          <pic:cNvPicPr>
                            <a:picLocks noChangeAspect="1"/>
                          </pic:cNvPicPr>
                        </pic:nvPicPr>
                        <pic:blipFill>
                          <a:blip r:embed="rId39"/>
                          <a:stretch>
                            <a:fillRect/>
                          </a:stretch>
                        </pic:blipFill>
                        <pic:spPr>
                          <a:xfrm>
                            <a:off x="0" y="0"/>
                            <a:ext cx="4772660" cy="2150745"/>
                          </a:xfrm>
                          <a:prstGeom prst="rect">
                            <a:avLst/>
                          </a:prstGeom>
                        </pic:spPr>
                      </pic:pic>
                    </a:graphicData>
                  </a:graphic>
                </wp:inline>
              </w:drawing>
            </w:r>
          </w:p>
        </w:tc>
      </w:tr>
      <w:tr w14:paraId="68403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top w:val="single" w:color="auto" w:sz="4" w:space="0"/>
            </w:tcBorders>
          </w:tcPr>
          <w:p w14:paraId="5AE6EDDE">
            <w:pPr>
              <w:overflowPunct w:val="0"/>
              <w:rPr>
                <w:rFonts w:eastAsia="楷体_GB2312" w:cs="Calibri"/>
                <w:b/>
                <w:bCs/>
                <w:kern w:val="2"/>
                <w:sz w:val="20"/>
                <w:szCs w:val="20"/>
              </w:rPr>
            </w:pPr>
            <w:r>
              <w:rPr>
                <w:rFonts w:eastAsia="楷体_GB2312" w:cs="Calibri"/>
                <w:b/>
                <w:bCs/>
                <w:kern w:val="2"/>
                <w:sz w:val="20"/>
                <w:szCs w:val="20"/>
              </w:rPr>
              <w:t>资料来源：</w:t>
            </w:r>
            <w:r>
              <w:rPr>
                <w:rFonts w:eastAsia="楷体_GB2312" w:cs="Calibri"/>
                <w:sz w:val="20"/>
                <w:szCs w:val="20"/>
              </w:rPr>
              <w:t>HFI</w:t>
            </w:r>
          </w:p>
        </w:tc>
      </w:tr>
    </w:tbl>
    <w:p w14:paraId="01C8D1A8">
      <w:pPr>
        <w:overflowPunct w:val="0"/>
        <w:rPr>
          <w:rFonts w:eastAsia="楷体_GB2312" w:cs="Calibri"/>
          <w:kern w:val="2"/>
          <w:sz w:val="22"/>
          <w:szCs w:val="22"/>
        </w:rPr>
      </w:pPr>
    </w:p>
    <w:p w14:paraId="101FCB1D">
      <w:pPr>
        <w:overflowPunct w:val="0"/>
        <w:jc w:val="both"/>
        <w:rPr>
          <w:rFonts w:eastAsia="楷体_GB2312" w:cs="Calibri"/>
          <w:b/>
          <w:bCs/>
          <w:kern w:val="2"/>
          <w:sz w:val="22"/>
          <w:szCs w:val="22"/>
        </w:rPr>
      </w:pPr>
      <w:r>
        <w:rPr>
          <w:rFonts w:eastAsia="楷体_GB2312" w:cs="Calibri"/>
          <w:b/>
          <w:bCs/>
          <w:kern w:val="2"/>
          <w:sz w:val="22"/>
          <w:szCs w:val="22"/>
        </w:rPr>
        <w:t>根据电压等级来划分，配电网可分为高压配电网、中压配电网和低压配电网。</w:t>
      </w:r>
      <w:r>
        <w:rPr>
          <w:rFonts w:eastAsia="楷体_GB2312" w:cs="Calibri"/>
          <w:kern w:val="2"/>
          <w:sz w:val="22"/>
          <w:szCs w:val="22"/>
        </w:rPr>
        <w:t>配电网由架空线路、电缆、杆塔、配电变压器、隔离开关、开关柜、环网柜、故障指示无功补偿器及一些附属设施等组成。</w:t>
      </w:r>
    </w:p>
    <w:p w14:paraId="2EBFCA0A">
      <w:pPr>
        <w:overflowPunct w:val="0"/>
        <w:jc w:val="both"/>
        <w:rPr>
          <w:rFonts w:eastAsia="楷体_GB2312" w:cs="Calibri"/>
          <w:b/>
          <w:bCs/>
          <w:kern w:val="2"/>
          <w:sz w:val="22"/>
          <w:szCs w:val="22"/>
        </w:rPr>
      </w:pPr>
    </w:p>
    <w:p w14:paraId="0EB6BC73">
      <w:pPr>
        <w:overflowPunct w:val="0"/>
        <w:jc w:val="both"/>
        <w:rPr>
          <w:rFonts w:eastAsia="楷体_GB2312" w:cs="Calibri"/>
          <w:kern w:val="2"/>
          <w:sz w:val="22"/>
          <w:szCs w:val="22"/>
        </w:rPr>
      </w:pPr>
      <w:r>
        <w:rPr>
          <w:rFonts w:eastAsia="楷体_GB2312" w:cs="Calibri"/>
          <w:b/>
          <w:bCs/>
          <w:kern w:val="2"/>
          <w:sz w:val="22"/>
          <w:szCs w:val="22"/>
        </w:rPr>
        <w:t>十五五电网投资迈入4万亿时代，配网智能化成核心落点。</w:t>
      </w:r>
      <w:r>
        <w:rPr>
          <w:rFonts w:eastAsia="楷体_GB2312" w:cs="Calibri"/>
          <w:kern w:val="2"/>
          <w:sz w:val="22"/>
          <w:szCs w:val="22"/>
        </w:rPr>
        <w:t>国家电网已明确，“十五五”期间（2026—2030年）固定资产投资预计达4万亿元，较“十四五”增长40%。投资重心明确指向三大方向：服务年均新增约2亿千瓦风光新能源的接入与消纳、提升跨区跨省输电能力、满足超3500万台充电设施的并网需求。南方电网虽未披露整体投资规模，但旗下南网储能等公司近期密集发布抽水蓄能、储能站改造、设备维护等领域招标项目，折射出其在储能调度与电网升级端同样保持高强度投入。</w:t>
      </w:r>
    </w:p>
    <w:p w14:paraId="136840F3">
      <w:pPr>
        <w:overflowPunct w:val="0"/>
        <w:jc w:val="both"/>
        <w:rPr>
          <w:rFonts w:eastAsia="楷体_GB2312" w:cs="Calibri"/>
          <w:b/>
          <w:bCs/>
          <w:kern w:val="2"/>
          <w:sz w:val="22"/>
          <w:szCs w:val="22"/>
        </w:rPr>
      </w:pPr>
    </w:p>
    <w:p w14:paraId="21907475">
      <w:pPr>
        <w:overflowPunct w:val="0"/>
        <w:jc w:val="both"/>
        <w:rPr>
          <w:rFonts w:eastAsia="楷体_GB2312" w:cs="Calibri"/>
          <w:kern w:val="2"/>
          <w:sz w:val="22"/>
          <w:szCs w:val="22"/>
        </w:rPr>
      </w:pPr>
      <w:r>
        <w:rPr>
          <w:rFonts w:eastAsia="楷体_GB2312" w:cs="Calibri"/>
          <w:b/>
          <w:bCs/>
          <w:kern w:val="2"/>
          <w:sz w:val="22"/>
          <w:szCs w:val="22"/>
        </w:rPr>
        <w:t>《关于促进电网高质量发展的指导意见》将配网智能化改造从配套选项上升为2030年前电网投资的主战场。</w:t>
      </w:r>
      <w:r>
        <w:rPr>
          <w:rFonts w:eastAsia="楷体_GB2312" w:cs="Calibri"/>
          <w:kern w:val="2"/>
          <w:sz w:val="22"/>
          <w:szCs w:val="22"/>
        </w:rPr>
        <w:t>国家发改委与能源局联合印发的《关于促进电网高质量发展的指导意见》，进一步从顶层设计上框定2030年前电网投资的总体规模与流向结构。在新型电力系统加速构建的背景下，配电网正经历从“单向输电通道”向“有源互动平台”的根本性角色跃迁。分布式光伏、电动汽车充电桩、微电网等海量新兴主体的广泛接入，对配电网的灵活性、可靠性、可观测性与智能调控能力提出系统性挑战。本轮电网投资的结构性转向由此确立：配网侧智能化改造已从配套选项上升为投资主战场。</w:t>
      </w:r>
    </w:p>
    <w:p w14:paraId="3DD07F9A">
      <w:pPr>
        <w:rPr>
          <w:rFonts w:eastAsia="楷体_GB2312" w:cs="Calibri"/>
          <w:b/>
          <w:bCs/>
          <w:kern w:val="2"/>
          <w:sz w:val="22"/>
          <w:szCs w:val="22"/>
        </w:rPr>
      </w:pPr>
      <w:r>
        <w:rPr>
          <w:rFonts w:eastAsia="楷体_GB2312" w:cs="Calibri"/>
          <w:b/>
          <w:bCs/>
          <w:kern w:val="2"/>
          <w:sz w:val="22"/>
          <w:szCs w:val="22"/>
        </w:rPr>
        <w:br w:type="page"/>
      </w:r>
    </w:p>
    <w:p w14:paraId="02BBFB49">
      <w:pPr>
        <w:overflowPunct w:val="0"/>
        <w:jc w:val="both"/>
        <w:rPr>
          <w:rFonts w:eastAsia="楷体_GB2312" w:cs="Calibri"/>
          <w:b/>
          <w:bCs/>
          <w:kern w:val="2"/>
          <w:sz w:val="22"/>
          <w:szCs w:val="22"/>
        </w:rPr>
      </w:pPr>
      <w:r>
        <w:rPr>
          <w:rFonts w:eastAsia="楷体_GB2312" w:cs="Calibri"/>
          <w:b/>
          <w:bCs/>
          <w:kern w:val="2"/>
          <w:sz w:val="22"/>
          <w:szCs w:val="22"/>
        </w:rPr>
        <w:t>在电网运营商之外，配电设备的网外业务正加速向高价值场景渗透，轨道交通、工业园区、大型公共设施等领域需求稳健，而数据中心已成为最具爆发力的核心增长极。</w:t>
      </w:r>
      <w:r>
        <w:rPr>
          <w:rFonts w:eastAsia="楷体_GB2312" w:cs="Calibri"/>
          <w:kern w:val="2"/>
          <w:sz w:val="22"/>
          <w:szCs w:val="22"/>
        </w:rPr>
        <w:t>数据中心物理环境规划是保障算力基础设施高可靠运行的核心底座，其空间布局、电力、制冷及网络布线四大系统需围绕“可用性、可扩展性、可运维性”三大原则协同设计。</w:t>
      </w:r>
    </w:p>
    <w:p w14:paraId="00A3C5D0">
      <w:pPr>
        <w:overflowPunct w:val="0"/>
        <w:jc w:val="both"/>
        <w:rPr>
          <w:rFonts w:eastAsia="楷体_GB2312" w:cs="Calibri"/>
          <w:kern w:val="2"/>
          <w:sz w:val="22"/>
          <w:szCs w:val="22"/>
        </w:rPr>
      </w:pPr>
    </w:p>
    <w:p w14:paraId="25E86913">
      <w:pPr>
        <w:pStyle w:val="26"/>
        <w:numPr>
          <w:ilvl w:val="0"/>
          <w:numId w:val="11"/>
        </w:numPr>
        <w:overflowPunct w:val="0"/>
        <w:jc w:val="both"/>
        <w:rPr>
          <w:rFonts w:eastAsia="楷体_GB2312" w:cs="Calibri"/>
          <w:kern w:val="2"/>
          <w:sz w:val="22"/>
          <w:szCs w:val="22"/>
        </w:rPr>
      </w:pPr>
      <w:r>
        <w:rPr>
          <w:rFonts w:eastAsia="楷体_GB2312" w:cs="Calibri"/>
          <w:b/>
          <w:bCs/>
          <w:kern w:val="2"/>
          <w:sz w:val="22"/>
          <w:szCs w:val="22"/>
        </w:rPr>
        <w:t>空间布局：</w:t>
      </w:r>
      <w:r>
        <w:rPr>
          <w:rFonts w:eastAsia="楷体_GB2312" w:cs="Calibri"/>
          <w:kern w:val="2"/>
          <w:sz w:val="22"/>
          <w:szCs w:val="22"/>
        </w:rPr>
        <w:t>功能分区与预留冗余并重，支撑全生命周期柔性扩容。 需依据设备类型与功率密度，合理划分主机房、网络机房、存储机房、配电室、蓄电池室等功能区域，并预留充足扩容空间。机柜排列、通道宽度及走线路径需兼顾散热效率与运维便利性，确保线缆弯曲半径与布放松弛度符合规范，从物理层面规避后期改造成本。</w:t>
      </w:r>
    </w:p>
    <w:p w14:paraId="6013C454">
      <w:pPr>
        <w:pStyle w:val="26"/>
        <w:numPr>
          <w:ilvl w:val="0"/>
          <w:numId w:val="11"/>
        </w:numPr>
        <w:overflowPunct w:val="0"/>
        <w:jc w:val="both"/>
        <w:rPr>
          <w:rFonts w:eastAsia="楷体_GB2312" w:cs="Calibri"/>
          <w:kern w:val="2"/>
          <w:sz w:val="22"/>
          <w:szCs w:val="22"/>
        </w:rPr>
      </w:pPr>
      <w:r>
        <w:rPr>
          <w:rFonts w:eastAsia="楷体_GB2312" w:cs="Calibri"/>
          <w:b/>
          <w:bCs/>
          <w:kern w:val="2"/>
          <w:sz w:val="22"/>
          <w:szCs w:val="22"/>
        </w:rPr>
        <w:t>电力系统：</w:t>
      </w:r>
      <w:r>
        <w:rPr>
          <w:rFonts w:eastAsia="楷体_GB2312" w:cs="Calibri"/>
          <w:kern w:val="2"/>
          <w:sz w:val="22"/>
          <w:szCs w:val="22"/>
        </w:rPr>
        <w:t>数据中心生命线，冗余架构与智能监控缺一不可。 须根据功率密度与可用性等级（如Tier III/IV），科学配置UPS、柴油发电机、高低压配电设备容量及数量，并采用双路供电、2N冗余等拓扑结构。配套的电力监控系统需实现设备状态实时监测、故障预警与远程调度，为连续运行构筑最后一道防线。</w:t>
      </w:r>
    </w:p>
    <w:p w14:paraId="715FADAE">
      <w:pPr>
        <w:pStyle w:val="26"/>
        <w:numPr>
          <w:ilvl w:val="0"/>
          <w:numId w:val="11"/>
        </w:numPr>
        <w:overflowPunct w:val="0"/>
        <w:jc w:val="both"/>
        <w:rPr>
          <w:rFonts w:eastAsia="楷体_GB2312" w:cs="Calibri"/>
          <w:kern w:val="2"/>
          <w:sz w:val="22"/>
          <w:szCs w:val="22"/>
        </w:rPr>
      </w:pPr>
      <w:r>
        <w:rPr>
          <w:rFonts w:eastAsia="楷体_GB2312" w:cs="Calibri"/>
          <w:b/>
          <w:bCs/>
          <w:kern w:val="2"/>
          <w:sz w:val="22"/>
          <w:szCs w:val="22"/>
        </w:rPr>
        <w:t>制冷系统：</w:t>
      </w:r>
      <w:r>
        <w:rPr>
          <w:rFonts w:eastAsia="楷体_GB2312" w:cs="Calibri"/>
          <w:kern w:val="2"/>
          <w:sz w:val="22"/>
          <w:szCs w:val="22"/>
        </w:rPr>
        <w:t>热密度攀升倒逼精准制冷与系统联动。 需依据IT热负荷动态选型冷冻水机组、冷却塔及末端空调，并推广架空地板送风、冷通道封闭等高效气流组织方式。同时，制冷系统须与电力、动环监控系统深度耦合，通过AI调优实现“按需供冷”，在保障环境恒温恒湿的前提下最大化节能效率。</w:t>
      </w:r>
    </w:p>
    <w:p w14:paraId="7E96E897">
      <w:pPr>
        <w:pStyle w:val="26"/>
        <w:numPr>
          <w:ilvl w:val="0"/>
          <w:numId w:val="11"/>
        </w:numPr>
        <w:overflowPunct w:val="0"/>
        <w:jc w:val="both"/>
        <w:rPr>
          <w:rFonts w:eastAsia="楷体_GB2312" w:cs="Calibri"/>
          <w:kern w:val="2"/>
          <w:sz w:val="22"/>
          <w:szCs w:val="22"/>
        </w:rPr>
      </w:pPr>
      <w:r>
        <w:rPr>
          <w:rFonts w:eastAsia="楷体_GB2312" w:cs="Calibri"/>
          <w:b/>
          <w:bCs/>
          <w:kern w:val="2"/>
          <w:sz w:val="22"/>
          <w:szCs w:val="22"/>
        </w:rPr>
        <w:t>网络布线：</w:t>
      </w:r>
      <w:r>
        <w:rPr>
          <w:rFonts w:eastAsia="楷体_GB2312" w:cs="Calibri"/>
          <w:kern w:val="2"/>
          <w:sz w:val="22"/>
          <w:szCs w:val="22"/>
        </w:rPr>
        <w:t>结构化、模块化部署，为高速互联奠定物理基础。 应基于网络架构与带宽需求，合理选择铜缆/光缆介质及接口类型，采用模块化、结构化布线方式。水平与垂直布线需严格规范线缆走向、弯曲半径及捆扎密度，并建立全链路标识、测试与数字档案管理体系，为业务快速开通及故障定位提供精确支撑。</w:t>
      </w:r>
    </w:p>
    <w:p w14:paraId="7E65D6C6">
      <w:pPr>
        <w:overflowPunct w:val="0"/>
        <w:rPr>
          <w:rFonts w:eastAsia="楷体_GB2312" w:cs="Calibri"/>
          <w:kern w:val="2"/>
          <w:sz w:val="22"/>
          <w:szCs w:val="22"/>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62FF8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23ED55C1">
            <w:pPr>
              <w:overflowPunct w:val="0"/>
              <w:rPr>
                <w:rFonts w:eastAsia="楷体_GB2312" w:cs="Calibri"/>
                <w:b/>
                <w:bCs/>
                <w:kern w:val="2"/>
                <w:sz w:val="20"/>
                <w:szCs w:val="20"/>
              </w:rPr>
            </w:pPr>
            <w:r>
              <w:rPr>
                <w:rFonts w:eastAsia="楷体_GB2312" w:cs="Calibri"/>
                <w:b/>
                <w:bCs/>
                <w:kern w:val="2"/>
                <w:sz w:val="20"/>
                <w:szCs w:val="20"/>
              </w:rPr>
              <w:t>图：数据中心架构</w:t>
            </w:r>
          </w:p>
        </w:tc>
      </w:tr>
      <w:tr w14:paraId="03F21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0128592F">
            <w:pPr>
              <w:overflowPunct w:val="0"/>
              <w:rPr>
                <w:rFonts w:eastAsia="楷体_GB2312" w:cs="Calibri"/>
                <w:kern w:val="2"/>
                <w:sz w:val="22"/>
                <w:szCs w:val="22"/>
              </w:rPr>
            </w:pPr>
            <w:r>
              <w:rPr>
                <w:rFonts w:eastAsia="楷体_GB2312" w:cs="Calibri"/>
              </w:rPr>
              <w:drawing>
                <wp:inline distT="0" distB="0" distL="0" distR="0">
                  <wp:extent cx="4871720" cy="2896870"/>
                  <wp:effectExtent l="0" t="0" r="5080" b="13970"/>
                  <wp:docPr id="748684626" name="图片 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84626" name="图片 6" descr="图示&#10;&#10;AI 生成的内容可能不正确。"/>
                          <pic:cNvPicPr>
                            <a:picLocks noChangeAspect="1"/>
                          </pic:cNvPicPr>
                        </pic:nvPicPr>
                        <pic:blipFill>
                          <a:blip r:embed="rId40" cstate="email">
                            <a:extLst>
                              <a:ext uri="{28A0092B-C50C-407E-A947-70E740481C1C}">
                                <a14:useLocalDpi xmlns:a14="http://schemas.microsoft.com/office/drawing/2010/main" val="0"/>
                              </a:ext>
                            </a:extLst>
                          </a:blip>
                          <a:stretch>
                            <a:fillRect/>
                          </a:stretch>
                        </pic:blipFill>
                        <pic:spPr>
                          <a:xfrm>
                            <a:off x="0" y="0"/>
                            <a:ext cx="4886666" cy="2905760"/>
                          </a:xfrm>
                          <a:prstGeom prst="rect">
                            <a:avLst/>
                          </a:prstGeom>
                        </pic:spPr>
                      </pic:pic>
                    </a:graphicData>
                  </a:graphic>
                </wp:inline>
              </w:drawing>
            </w:r>
          </w:p>
        </w:tc>
      </w:tr>
      <w:tr w14:paraId="592DF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78831E4A">
            <w:pPr>
              <w:overflowPunct w:val="0"/>
              <w:rPr>
                <w:rFonts w:eastAsia="楷体_GB2312" w:cs="Calibri"/>
                <w:b/>
                <w:bCs/>
                <w:kern w:val="2"/>
                <w:sz w:val="20"/>
                <w:szCs w:val="20"/>
              </w:rPr>
            </w:pPr>
            <w:r>
              <w:rPr>
                <w:rFonts w:eastAsia="楷体_GB2312" w:cs="Calibri"/>
                <w:b/>
                <w:bCs/>
                <w:kern w:val="2"/>
                <w:sz w:val="20"/>
                <w:szCs w:val="20"/>
              </w:rPr>
              <w:t>资料来源：</w:t>
            </w:r>
            <w:r>
              <w:rPr>
                <w:rFonts w:eastAsia="楷体_GB2312" w:cs="Calibri"/>
                <w:kern w:val="2"/>
                <w:sz w:val="20"/>
                <w:szCs w:val="20"/>
              </w:rPr>
              <w:t>西门子绿色低碳与可靠性白皮书，</w:t>
            </w:r>
            <w:r>
              <w:rPr>
                <w:rFonts w:eastAsia="楷体_GB2312" w:cs="Calibri"/>
                <w:sz w:val="20"/>
                <w:szCs w:val="20"/>
              </w:rPr>
              <w:t>HFI</w:t>
            </w:r>
          </w:p>
        </w:tc>
      </w:tr>
    </w:tbl>
    <w:p w14:paraId="53FB2CB7">
      <w:pPr>
        <w:overflowPunct w:val="0"/>
        <w:rPr>
          <w:rFonts w:eastAsia="楷体_GB2312" w:cs="Calibri"/>
          <w:kern w:val="2"/>
          <w:sz w:val="22"/>
          <w:szCs w:val="22"/>
        </w:rPr>
      </w:pPr>
    </w:p>
    <w:p w14:paraId="65EF42B1">
      <w:pPr>
        <w:overflowPunct w:val="0"/>
        <w:jc w:val="both"/>
        <w:rPr>
          <w:rFonts w:eastAsia="楷体_GB2312" w:cs="Calibri"/>
          <w:kern w:val="2"/>
          <w:sz w:val="22"/>
          <w:szCs w:val="22"/>
        </w:rPr>
      </w:pPr>
      <w:r>
        <w:rPr>
          <w:rFonts w:eastAsia="楷体_GB2312" w:cs="Calibri"/>
          <w:b/>
          <w:bCs/>
          <w:kern w:val="2"/>
          <w:sz w:val="22"/>
          <w:szCs w:val="22"/>
        </w:rPr>
        <w:t>全球正处在人工智能驱动的算力基础设施投资浪潮之中，数据中心已跃升为数字经济时代的“新型关键基础设施”。</w:t>
      </w:r>
      <w:r>
        <w:rPr>
          <w:rFonts w:eastAsia="楷体_GB2312" w:cs="Calibri"/>
          <w:kern w:val="2"/>
          <w:sz w:val="22"/>
          <w:szCs w:val="22"/>
        </w:rPr>
        <w:t>自2023年生成式AI爆发以来，全球算力需求呈指数级扩张，各国与企业争相加码投入。根据Dell’Oro最新预测，2029年全球数据中心资本支出将达1.2万亿美元，2024–2029年复合增长率高达21%，标志着未来五年数据中心建设将进入空前繁荣周期。</w:t>
      </w:r>
    </w:p>
    <w:p w14:paraId="26DE74D1">
      <w:pPr>
        <w:overflowPunct w:val="0"/>
        <w:jc w:val="both"/>
        <w:rPr>
          <w:rFonts w:eastAsia="楷体_GB2312" w:cs="Calibri"/>
          <w:kern w:val="2"/>
          <w:sz w:val="22"/>
          <w:szCs w:val="22"/>
        </w:rPr>
      </w:pPr>
    </w:p>
    <w:p w14:paraId="3F343AB6">
      <w:pPr>
        <w:overflowPunct w:val="0"/>
        <w:jc w:val="both"/>
        <w:rPr>
          <w:rFonts w:eastAsia="楷体_GB2312" w:cs="Calibri"/>
          <w:kern w:val="2"/>
          <w:sz w:val="22"/>
          <w:szCs w:val="22"/>
        </w:rPr>
      </w:pPr>
      <w:r>
        <w:rPr>
          <w:rFonts w:eastAsia="楷体_GB2312" w:cs="Calibri"/>
          <w:b/>
          <w:bCs/>
          <w:kern w:val="2"/>
          <w:sz w:val="22"/>
          <w:szCs w:val="22"/>
        </w:rPr>
        <w:t>算力扩张与能耗压力相伴而生，数据中心电力消耗正成为全球能源版图中不可忽视的增量项。</w:t>
      </w:r>
      <w:r>
        <w:rPr>
          <w:rFonts w:eastAsia="楷体_GB2312" w:cs="Calibri"/>
          <w:kern w:val="2"/>
          <w:sz w:val="22"/>
          <w:szCs w:val="22"/>
        </w:rPr>
        <w:t>国际能源署数据显示，全球数据中心装机容量已从2005年的21.4吉瓦增至2021年的66.9吉瓦，预计2025年将进一步攀升至114.3吉瓦，二十年增长逾5倍。与此同时，数据中心耗电量预计2025年将达485.4太瓦时，占全球用电量的1.7%，能源密度与运行负荷的持续抬升，对供电可靠性、能效水平及碳减排目标构成系统性考验。</w:t>
      </w:r>
    </w:p>
    <w:p w14:paraId="51BD2837">
      <w:pPr>
        <w:overflowPunct w:val="0"/>
        <w:rPr>
          <w:rFonts w:eastAsia="楷体_GB2312" w:cs="Calibri"/>
          <w:kern w:val="2"/>
          <w:sz w:val="22"/>
          <w:szCs w:val="22"/>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404BE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60BCA67D">
            <w:pPr>
              <w:overflowPunct w:val="0"/>
              <w:rPr>
                <w:rFonts w:eastAsia="楷体_GB2312" w:cs="Calibri"/>
                <w:b/>
                <w:bCs/>
                <w:kern w:val="2"/>
                <w:sz w:val="20"/>
                <w:szCs w:val="20"/>
              </w:rPr>
            </w:pPr>
            <w:r>
              <w:rPr>
                <w:rFonts w:eastAsia="楷体_GB2312" w:cs="Calibri"/>
                <w:b/>
                <w:bCs/>
                <w:kern w:val="2"/>
                <w:sz w:val="20"/>
                <w:szCs w:val="20"/>
              </w:rPr>
              <w:t>图：全球数据中心容量</w:t>
            </w:r>
          </w:p>
        </w:tc>
      </w:tr>
      <w:tr w14:paraId="4E564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3A14E307">
            <w:pPr>
              <w:overflowPunct w:val="0"/>
              <w:jc w:val="center"/>
              <w:rPr>
                <w:rFonts w:eastAsia="楷体_GB2312" w:cs="Calibri"/>
                <w:kern w:val="2"/>
                <w:sz w:val="22"/>
                <w:szCs w:val="22"/>
              </w:rPr>
            </w:pPr>
            <w:r>
              <w:rPr>
                <w:rFonts w:eastAsia="楷体_GB2312" w:cs="Calibri"/>
              </w:rPr>
              <w:drawing>
                <wp:inline distT="0" distB="0" distL="0" distR="0">
                  <wp:extent cx="3716020" cy="4549140"/>
                  <wp:effectExtent l="0" t="0" r="2540" b="7620"/>
                  <wp:docPr id="2046986067" name="图片 3"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86067" name="图片 3" descr="图片包含 图形用户界面&#10;&#10;AI 生成的内容可能不正确。"/>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743611" cy="4582386"/>
                          </a:xfrm>
                          <a:prstGeom prst="rect">
                            <a:avLst/>
                          </a:prstGeom>
                        </pic:spPr>
                      </pic:pic>
                    </a:graphicData>
                  </a:graphic>
                </wp:inline>
              </w:drawing>
            </w:r>
          </w:p>
        </w:tc>
      </w:tr>
      <w:tr w14:paraId="0FA36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5FCB26FB">
            <w:pPr>
              <w:overflowPunct w:val="0"/>
              <w:rPr>
                <w:rFonts w:eastAsia="楷体_GB2312" w:cs="Calibri"/>
                <w:b/>
                <w:bCs/>
                <w:kern w:val="2"/>
                <w:sz w:val="20"/>
                <w:szCs w:val="20"/>
              </w:rPr>
            </w:pPr>
            <w:r>
              <w:rPr>
                <w:rFonts w:eastAsia="楷体_GB2312" w:cs="Calibri"/>
                <w:b/>
                <w:bCs/>
                <w:kern w:val="2"/>
                <w:sz w:val="20"/>
                <w:szCs w:val="20"/>
              </w:rPr>
              <w:t>资料来源：</w:t>
            </w:r>
            <w:r>
              <w:rPr>
                <w:rFonts w:eastAsia="楷体_GB2312" w:cs="Calibri"/>
                <w:kern w:val="2"/>
                <w:sz w:val="20"/>
                <w:szCs w:val="20"/>
              </w:rPr>
              <w:t>Dell’Oro，</w:t>
            </w:r>
            <w:r>
              <w:rPr>
                <w:rFonts w:eastAsia="楷体_GB2312" w:cs="Calibri"/>
                <w:sz w:val="20"/>
                <w:szCs w:val="20"/>
              </w:rPr>
              <w:t>HFI</w:t>
            </w:r>
          </w:p>
        </w:tc>
      </w:tr>
    </w:tbl>
    <w:p w14:paraId="0A6A1181">
      <w:pPr>
        <w:overflowPunct w:val="0"/>
        <w:rPr>
          <w:rFonts w:eastAsia="楷体_GB2312" w:cs="Calibri"/>
        </w:rPr>
      </w:pPr>
    </w:p>
    <w:p w14:paraId="222E35CA">
      <w:pPr>
        <w:overflowPunct w:val="0"/>
        <w:jc w:val="both"/>
        <w:rPr>
          <w:rFonts w:eastAsia="楷体_GB2312" w:cs="Calibri"/>
          <w:sz w:val="22"/>
          <w:szCs w:val="22"/>
        </w:rPr>
      </w:pPr>
      <w:r>
        <w:rPr>
          <w:rFonts w:eastAsia="楷体_GB2312" w:cs="Calibri"/>
          <w:b/>
          <w:bCs/>
          <w:sz w:val="22"/>
          <w:szCs w:val="22"/>
        </w:rPr>
        <w:t>全球算力基础设施布局呈现显著的美中双极主导格局，两国合计占据近七成装机份额，区域算力梯度清晰。</w:t>
      </w:r>
      <w:r>
        <w:rPr>
          <w:rFonts w:eastAsia="楷体_GB2312" w:cs="Calibri"/>
          <w:sz w:val="22"/>
          <w:szCs w:val="22"/>
        </w:rPr>
        <w:t xml:space="preserve"> 截至2024年，全球数据中心总装机容量约122.2吉瓦，美国与中国为第一梯队，分别达53.7吉瓦与31.9吉瓦，合计占比约70%，远超其他国家和地区。欧洲位列第二梯队，欧盟及英国合计装机约14.5吉瓦；亚太其他地区中，日本与韩国共约6.6吉瓦，印度约3.6吉瓦，正在成为增量算力布局的重要支点。中东、非洲及拉美地区仍处起步阶段，装机容量分别为1.1吉瓦、1.5吉瓦及1.2吉瓦（以巴西为主），但受益于数字化追赶与能源转型，已呈现加速追赶态势。整体来看，全球算力版图正从“美中欧三极”向“美中主导、亚太多极、新兴跟进”的区域格局演化。</w:t>
      </w:r>
    </w:p>
    <w:p w14:paraId="61D25B80">
      <w:pPr>
        <w:overflowPunct w:val="0"/>
        <w:jc w:val="both"/>
        <w:rPr>
          <w:rFonts w:eastAsia="楷体_GB2312" w:cs="Calibri"/>
          <w:sz w:val="22"/>
          <w:szCs w:val="22"/>
        </w:rPr>
      </w:pPr>
    </w:p>
    <w:p w14:paraId="5E0D2486">
      <w:pPr>
        <w:overflowPunct w:val="0"/>
        <w:jc w:val="both"/>
        <w:rPr>
          <w:rFonts w:eastAsia="楷体_GB2312" w:cs="Calibri"/>
          <w:sz w:val="22"/>
          <w:szCs w:val="22"/>
        </w:rPr>
      </w:pPr>
      <w:r>
        <w:rPr>
          <w:rFonts w:eastAsia="楷体_GB2312" w:cs="Calibri"/>
          <w:b/>
          <w:bCs/>
          <w:sz w:val="22"/>
          <w:szCs w:val="22"/>
        </w:rPr>
        <w:t>中国算力基础设施已进入规模扩张与结构升级并行的新阶段，智能算力正成为增长主引擎。</w:t>
      </w:r>
      <w:r>
        <w:rPr>
          <w:rFonts w:eastAsia="楷体_GB2312" w:cs="Calibri"/>
          <w:sz w:val="22"/>
          <w:szCs w:val="22"/>
        </w:rPr>
        <w:t>截至2024年底，全国在用算力中心机架总数突破880万标准机架，算力总规模达280EFLOPS，其中智能算力占比已提升至32%，反映以大模型训练、AI推理为代表的新一代算力需求正加速放量。</w:t>
      </w:r>
    </w:p>
    <w:p w14:paraId="393F1F84">
      <w:pPr>
        <w:overflowPunct w:val="0"/>
        <w:jc w:val="both"/>
        <w:rPr>
          <w:rFonts w:eastAsia="楷体_GB2312" w:cs="Calibri"/>
          <w:sz w:val="22"/>
          <w:szCs w:val="22"/>
        </w:rPr>
      </w:pPr>
    </w:p>
    <w:p w14:paraId="45A8E7F0">
      <w:pPr>
        <w:overflowPunct w:val="0"/>
        <w:jc w:val="both"/>
        <w:rPr>
          <w:rFonts w:eastAsia="楷体_GB2312" w:cs="Calibri"/>
          <w:sz w:val="22"/>
          <w:szCs w:val="22"/>
        </w:rPr>
      </w:pPr>
      <w:r>
        <w:rPr>
          <w:rFonts w:eastAsia="楷体_GB2312" w:cs="Calibri"/>
          <w:b/>
          <w:bCs/>
          <w:sz w:val="22"/>
          <w:szCs w:val="22"/>
        </w:rPr>
        <w:t>人工智能技术革命正在从底层重构数据中心的基础设施标准。</w:t>
      </w:r>
      <w:r>
        <w:rPr>
          <w:rFonts w:eastAsia="楷体_GB2312" w:cs="Calibri"/>
          <w:sz w:val="22"/>
          <w:szCs w:val="22"/>
        </w:rPr>
        <w:t>相较于传统互联网服务，AI算力任务在计算密度、持续负载时长相较于传统业务呈数量级跃升，对供电系统的可靠性、冗余等级，制冷方案的散热效率，以及整体PUE能效指标提出远高于过往的刚性约束。数据中心正由“通用算力仓库”向“智算专用工厂”加速演进。</w:t>
      </w:r>
    </w:p>
    <w:p w14:paraId="7BD6CBFC">
      <w:pPr>
        <w:overflowPunct w:val="0"/>
        <w:jc w:val="both"/>
        <w:rPr>
          <w:rFonts w:eastAsia="楷体_GB2312" w:cs="Calibri"/>
          <w:sz w:val="22"/>
          <w:szCs w:val="22"/>
        </w:rPr>
      </w:pPr>
    </w:p>
    <w:p w14:paraId="7A5C6EAA">
      <w:pPr>
        <w:overflowPunct w:val="0"/>
        <w:jc w:val="both"/>
        <w:rPr>
          <w:rFonts w:eastAsia="楷体_GB2312" w:cs="Calibri"/>
          <w:sz w:val="22"/>
          <w:szCs w:val="22"/>
        </w:rPr>
      </w:pPr>
      <w:r>
        <w:rPr>
          <w:rFonts w:eastAsia="楷体_GB2312" w:cs="Calibri"/>
          <w:b/>
          <w:bCs/>
          <w:sz w:val="22"/>
          <w:szCs w:val="22"/>
        </w:rPr>
        <w:t>“东数西算”国家战略牵引全国算力资源优化重配</w:t>
      </w:r>
      <w:r>
        <w:rPr>
          <w:rFonts w:eastAsia="楷体_GB2312" w:cs="Calibri"/>
          <w:sz w:val="22"/>
          <w:szCs w:val="22"/>
        </w:rPr>
        <w:t>。围绕京津冀、长三角、粤港澳大湾区、成渝及贵州、内蒙古、甘肃、宁夏八大枢纽节点，国家正系统构建“东部实时算力+西部非实时算力+西部绿电消纳”的协同格局。这一布局既疏解了东部能源与土地承载压力，也为西部可再生能源本地转化与算力产业落地提供战略支点。</w:t>
      </w:r>
    </w:p>
    <w:p w14:paraId="470E7428">
      <w:pPr>
        <w:overflowPunct w:val="0"/>
        <w:jc w:val="both"/>
        <w:rPr>
          <w:rFonts w:eastAsia="楷体_GB2312" w:cs="Calibri"/>
          <w:sz w:val="22"/>
          <w:szCs w:val="22"/>
        </w:rPr>
      </w:pPr>
    </w:p>
    <w:p w14:paraId="108AFAE0">
      <w:pPr>
        <w:overflowPunct w:val="0"/>
        <w:jc w:val="both"/>
        <w:rPr>
          <w:rFonts w:eastAsia="楷体_GB2312" w:cs="Calibri"/>
          <w:sz w:val="22"/>
          <w:szCs w:val="22"/>
        </w:rPr>
      </w:pPr>
      <w:r>
        <w:rPr>
          <w:rFonts w:eastAsia="楷体_GB2312" w:cs="Calibri"/>
          <w:b/>
          <w:bCs/>
          <w:sz w:val="22"/>
          <w:szCs w:val="22"/>
        </w:rPr>
        <w:t>市场侧，IDC基础设施投资仍处长期上行通道。</w:t>
      </w:r>
      <w:r>
        <w:rPr>
          <w:rFonts w:eastAsia="楷体_GB2312" w:cs="Calibri"/>
          <w:sz w:val="22"/>
          <w:szCs w:val="22"/>
        </w:rPr>
        <w:t>据市场研究预测，到2030年中国互联网数据中心基础设施年投资规模将达2800亿元人民币，2024–2030年复合增长率约7%，增速稳健、空间可观。伴随算力需求从“通用计算”向“智能计算”切换，存量改造与新建投资有望形成双轮驱动。</w:t>
      </w:r>
    </w:p>
    <w:p w14:paraId="3EC71CC5">
      <w:pPr>
        <w:overflowPunct w:val="0"/>
        <w:rPr>
          <w:rFonts w:eastAsia="楷体_GB2312" w:cs="Calibri"/>
          <w:sz w:val="22"/>
          <w:szCs w:val="22"/>
        </w:rPr>
      </w:pPr>
    </w:p>
    <w:tbl>
      <w:tblPr>
        <w:tblStyle w:val="12"/>
        <w:tblW w:w="10490" w:type="dxa"/>
        <w:tblInd w:w="-2885" w:type="dxa"/>
        <w:tblLayout w:type="fixed"/>
        <w:tblCellMar>
          <w:top w:w="0" w:type="dxa"/>
          <w:left w:w="108" w:type="dxa"/>
          <w:bottom w:w="0" w:type="dxa"/>
          <w:right w:w="108" w:type="dxa"/>
        </w:tblCellMar>
      </w:tblPr>
      <w:tblGrid>
        <w:gridCol w:w="5100"/>
        <w:gridCol w:w="241"/>
        <w:gridCol w:w="5149"/>
      </w:tblGrid>
      <w:tr w14:paraId="3EF222E6">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77A790A6">
            <w:pPr>
              <w:overflowPunct w:val="0"/>
              <w:spacing w:before="48" w:beforeLines="20" w:after="48" w:afterLines="20"/>
              <w:jc w:val="both"/>
              <w:textAlignment w:val="center"/>
              <w:rPr>
                <w:rFonts w:eastAsia="楷体_GB2312" w:cs="Calibri"/>
                <w:b/>
                <w:sz w:val="20"/>
                <w:szCs w:val="20"/>
              </w:rPr>
            </w:pPr>
            <w:r>
              <w:rPr>
                <w:rFonts w:eastAsia="楷体_GB2312" w:cs="Calibri"/>
                <w:b/>
                <w:sz w:val="20"/>
                <w:szCs w:val="20"/>
              </w:rPr>
              <w:t>图：中国数据中心基础设施行业规模（单位：亿元人民币）</w:t>
            </w:r>
          </w:p>
        </w:tc>
        <w:tc>
          <w:tcPr>
            <w:tcW w:w="241" w:type="dxa"/>
            <w:tcMar>
              <w:left w:w="0" w:type="dxa"/>
              <w:right w:w="28" w:type="dxa"/>
            </w:tcMar>
          </w:tcPr>
          <w:p w14:paraId="72651D66">
            <w:pPr>
              <w:overflowPunct w:val="0"/>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2C25BDE1">
            <w:pPr>
              <w:overflowPunct w:val="0"/>
              <w:spacing w:before="48" w:beforeLines="20" w:after="48" w:afterLines="20"/>
              <w:jc w:val="both"/>
              <w:rPr>
                <w:rFonts w:eastAsia="楷体_GB2312" w:cs="Calibri"/>
                <w:b/>
                <w:sz w:val="20"/>
                <w:szCs w:val="20"/>
                <w:highlight w:val="yellow"/>
              </w:rPr>
            </w:pPr>
            <w:r>
              <w:rPr>
                <w:rFonts w:eastAsia="楷体_GB2312" w:cs="Calibri"/>
                <w:b/>
                <w:sz w:val="20"/>
                <w:szCs w:val="20"/>
              </w:rPr>
              <w:t>图：</w:t>
            </w:r>
            <w:r>
              <w:rPr>
                <w:rFonts w:eastAsia="楷体_GB2312" w:cs="Calibri"/>
                <w:b/>
                <w:bCs/>
                <w:kern w:val="2"/>
                <w:sz w:val="20"/>
                <w:szCs w:val="20"/>
              </w:rPr>
              <w:t>中国数据中心基础设施算力总规模和机架数量</w:t>
            </w:r>
            <w:r>
              <w:rPr>
                <w:rFonts w:eastAsia="楷体_GB2312" w:cs="Calibri"/>
                <w:b/>
                <w:sz w:val="20"/>
                <w:szCs w:val="20"/>
              </w:rPr>
              <w:t xml:space="preserve"> </w:t>
            </w:r>
          </w:p>
        </w:tc>
      </w:tr>
      <w:tr w14:paraId="479DD4EC">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A31BA4D">
            <w:pPr>
              <w:overflowPunct w:val="0"/>
              <w:spacing w:before="48" w:beforeLines="20" w:after="48" w:afterLines="20"/>
              <w:jc w:val="center"/>
              <w:textAlignment w:val="center"/>
              <w:rPr>
                <w:rFonts w:eastAsia="楷体_GB2312" w:cs="Calibri"/>
                <w:b/>
                <w:color w:val="000000"/>
                <w:sz w:val="20"/>
                <w:szCs w:val="20"/>
                <w:lang w:bidi="ar"/>
              </w:rPr>
            </w:pPr>
            <w:r>
              <w:rPr>
                <w:rFonts w:eastAsia="楷体_GB2312" w:cs="Calibri"/>
                <w:b/>
                <w:color w:val="000000"/>
                <w:sz w:val="20"/>
                <w:szCs w:val="20"/>
                <w:lang w:bidi="ar"/>
              </w:rPr>
              <w:drawing>
                <wp:inline distT="0" distB="0" distL="0" distR="0">
                  <wp:extent cx="3101340" cy="1844040"/>
                  <wp:effectExtent l="0" t="0" r="7620" b="0"/>
                  <wp:docPr id="142127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7329" name="图片 1"/>
                          <pic:cNvPicPr>
                            <a:picLocks noChangeAspect="1"/>
                          </pic:cNvPicPr>
                        </pic:nvPicPr>
                        <pic:blipFill>
                          <a:blip r:embed="rId42"/>
                          <a:stretch>
                            <a:fillRect/>
                          </a:stretch>
                        </pic:blipFill>
                        <pic:spPr>
                          <a:xfrm>
                            <a:off x="0" y="0"/>
                            <a:ext cx="3101340" cy="1844040"/>
                          </a:xfrm>
                          <a:prstGeom prst="rect">
                            <a:avLst/>
                          </a:prstGeom>
                        </pic:spPr>
                      </pic:pic>
                    </a:graphicData>
                  </a:graphic>
                </wp:inline>
              </w:drawing>
            </w:r>
          </w:p>
        </w:tc>
        <w:tc>
          <w:tcPr>
            <w:tcW w:w="241" w:type="dxa"/>
          </w:tcPr>
          <w:p w14:paraId="10C519A1">
            <w:pPr>
              <w:overflowPunct w:val="0"/>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7475006A">
            <w:pPr>
              <w:overflowPunct w:val="0"/>
              <w:spacing w:before="48" w:beforeLines="20" w:after="48" w:afterLines="20"/>
              <w:jc w:val="center"/>
              <w:rPr>
                <w:rFonts w:eastAsia="楷体_GB2312" w:cs="Calibri"/>
                <w:b/>
                <w:sz w:val="20"/>
                <w:szCs w:val="20"/>
              </w:rPr>
            </w:pPr>
            <w:r>
              <w:rPr>
                <w:rFonts w:eastAsia="楷体_GB2312" w:cs="Calibri"/>
                <w:b/>
                <w:sz w:val="20"/>
                <w:szCs w:val="20"/>
              </w:rPr>
              <w:drawing>
                <wp:inline distT="0" distB="0" distL="0" distR="0">
                  <wp:extent cx="3132455" cy="1872615"/>
                  <wp:effectExtent l="0" t="0" r="6985" b="1905"/>
                  <wp:docPr id="660909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09702" name="图片 1"/>
                          <pic:cNvPicPr>
                            <a:picLocks noChangeAspect="1"/>
                          </pic:cNvPicPr>
                        </pic:nvPicPr>
                        <pic:blipFill>
                          <a:blip r:embed="rId43"/>
                          <a:stretch>
                            <a:fillRect/>
                          </a:stretch>
                        </pic:blipFill>
                        <pic:spPr>
                          <a:xfrm>
                            <a:off x="0" y="0"/>
                            <a:ext cx="3132455" cy="1872615"/>
                          </a:xfrm>
                          <a:prstGeom prst="rect">
                            <a:avLst/>
                          </a:prstGeom>
                        </pic:spPr>
                      </pic:pic>
                    </a:graphicData>
                  </a:graphic>
                </wp:inline>
              </w:drawing>
            </w:r>
          </w:p>
        </w:tc>
      </w:tr>
      <w:tr w14:paraId="1FE32398">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0CFE49AA">
            <w:pPr>
              <w:overflowPunct w:val="0"/>
              <w:spacing w:before="48" w:beforeLines="20" w:after="48" w:afterLines="20"/>
              <w:jc w:val="both"/>
              <w:textAlignment w:val="center"/>
              <w:rPr>
                <w:rFonts w:eastAsia="楷体_GB2312" w:cs="Calibri"/>
                <w:sz w:val="20"/>
                <w:szCs w:val="20"/>
              </w:rPr>
            </w:pPr>
            <w:r>
              <w:rPr>
                <w:rFonts w:eastAsia="楷体_GB2312" w:cs="Calibri"/>
                <w:b/>
                <w:bCs/>
                <w:sz w:val="20"/>
                <w:szCs w:val="20"/>
              </w:rPr>
              <w:t xml:space="preserve">资料来源: </w:t>
            </w:r>
            <w:r>
              <w:rPr>
                <w:rFonts w:eastAsia="楷体_GB2312" w:cs="Calibri"/>
                <w:sz w:val="20"/>
                <w:szCs w:val="20"/>
              </w:rPr>
              <w:t>智研瞻, HFI</w:t>
            </w:r>
          </w:p>
        </w:tc>
        <w:tc>
          <w:tcPr>
            <w:tcW w:w="241" w:type="dxa"/>
            <w:tcMar>
              <w:left w:w="0" w:type="dxa"/>
              <w:right w:w="28" w:type="dxa"/>
            </w:tcMar>
          </w:tcPr>
          <w:p w14:paraId="125CAFC4">
            <w:pPr>
              <w:overflowPunct w:val="0"/>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08CF9DBD">
            <w:pPr>
              <w:overflowPunct w:val="0"/>
              <w:spacing w:before="48" w:beforeLines="20" w:after="48" w:afterLines="20"/>
              <w:jc w:val="both"/>
              <w:rPr>
                <w:rFonts w:eastAsia="楷体_GB2312" w:cs="Calibri"/>
                <w:sz w:val="20"/>
                <w:szCs w:val="20"/>
              </w:rPr>
            </w:pPr>
            <w:r>
              <w:rPr>
                <w:rFonts w:eastAsia="楷体_GB2312" w:cs="Calibri"/>
                <w:b/>
                <w:bCs/>
                <w:sz w:val="20"/>
                <w:szCs w:val="20"/>
              </w:rPr>
              <w:t>资料来源:</w:t>
            </w:r>
            <w:r>
              <w:rPr>
                <w:rFonts w:eastAsia="楷体_GB2312" w:cs="Calibri"/>
                <w:sz w:val="20"/>
                <w:szCs w:val="20"/>
              </w:rPr>
              <w:t xml:space="preserve"> 国家数据局, HFI</w:t>
            </w:r>
          </w:p>
        </w:tc>
      </w:tr>
    </w:tbl>
    <w:p w14:paraId="67D94014">
      <w:pPr>
        <w:overflowPunct w:val="0"/>
        <w:rPr>
          <w:rFonts w:eastAsia="楷体_GB2312" w:cs="Calibri"/>
          <w:sz w:val="22"/>
          <w:szCs w:val="22"/>
        </w:rPr>
      </w:pPr>
    </w:p>
    <w:p w14:paraId="147C3282">
      <w:pPr>
        <w:overflowPunct w:val="0"/>
        <w:jc w:val="both"/>
        <w:rPr>
          <w:rFonts w:eastAsia="楷体_GB2312" w:cs="Calibri"/>
          <w:sz w:val="22"/>
          <w:szCs w:val="22"/>
        </w:rPr>
      </w:pPr>
      <w:r>
        <w:rPr>
          <w:rFonts w:eastAsia="楷体_GB2312" w:cs="Calibri"/>
          <w:b/>
          <w:bCs/>
          <w:sz w:val="22"/>
          <w:szCs w:val="22"/>
        </w:rPr>
        <w:t>东南亚正迅速崛起为全球数字基础设施版图的新增长极，区域数据中心市场已进入爆发式扩张通道。</w:t>
      </w:r>
      <w:r>
        <w:rPr>
          <w:rFonts w:eastAsia="楷体_GB2312" w:cs="Calibri"/>
          <w:sz w:val="22"/>
          <w:szCs w:val="22"/>
        </w:rPr>
        <w:t>受互联网用户激增、数字经济蓬勃发展及各国产业数字化转型三重驱动，东南亚数据中心需求呈指数级攀升。据估算，到2030年区域市场规模将扩张至约300亿美元，年均增速超过15%，成为全球算力布局中最具活力的增量市场之一。</w:t>
      </w:r>
    </w:p>
    <w:p w14:paraId="7BAA66A3">
      <w:pPr>
        <w:overflowPunct w:val="0"/>
        <w:rPr>
          <w:rFonts w:eastAsia="楷体_GB2312" w:cs="Calibri"/>
          <w:sz w:val="22"/>
          <w:szCs w:val="22"/>
        </w:rPr>
      </w:pPr>
    </w:p>
    <w:p w14:paraId="53306B02">
      <w:pPr>
        <w:overflowPunct w:val="0"/>
        <w:jc w:val="both"/>
        <w:rPr>
          <w:rFonts w:eastAsia="楷体_GB2312" w:cs="Calibri"/>
          <w:sz w:val="22"/>
          <w:szCs w:val="22"/>
        </w:rPr>
      </w:pPr>
      <w:r>
        <w:rPr>
          <w:rFonts w:eastAsia="楷体_GB2312" w:cs="Calibri"/>
          <w:b/>
          <w:bCs/>
          <w:sz w:val="22"/>
          <w:szCs w:val="22"/>
        </w:rPr>
        <w:t>新加坡作为亚太数据中心重镇，正因土地与能源硬约束转向供给管制，产能外溢效应加速释放。</w:t>
      </w:r>
      <w:r>
        <w:rPr>
          <w:rFonts w:eastAsia="楷体_GB2312" w:cs="Calibri"/>
          <w:sz w:val="22"/>
          <w:szCs w:val="22"/>
        </w:rPr>
        <w:t>该国对超大型数据中心项目实行配额管理，新建供给持续趋紧，客观上推动资本向周边国家分流，开启“新加坡+周边”的多极算力协同格局。</w:t>
      </w:r>
    </w:p>
    <w:p w14:paraId="038605DF">
      <w:pPr>
        <w:overflowPunct w:val="0"/>
        <w:jc w:val="both"/>
        <w:rPr>
          <w:rFonts w:eastAsia="楷体_GB2312" w:cs="Calibri"/>
          <w:sz w:val="22"/>
          <w:szCs w:val="22"/>
        </w:rPr>
      </w:pPr>
    </w:p>
    <w:p w14:paraId="479BDCD5">
      <w:pPr>
        <w:overflowPunct w:val="0"/>
        <w:jc w:val="both"/>
        <w:rPr>
          <w:rFonts w:eastAsia="楷体_GB2312" w:cs="Calibri"/>
          <w:b/>
          <w:bCs/>
          <w:sz w:val="22"/>
          <w:szCs w:val="22"/>
        </w:rPr>
      </w:pPr>
      <w:r>
        <w:rPr>
          <w:rFonts w:eastAsia="楷体_GB2312" w:cs="Calibri"/>
          <w:b/>
          <w:bCs/>
          <w:sz w:val="22"/>
          <w:szCs w:val="22"/>
        </w:rPr>
        <w:t>马来西亚、印度尼西亚、泰国承接溢出红利，成为跨国资本竞逐的新兴热土。</w:t>
      </w:r>
    </w:p>
    <w:p w14:paraId="4173A049">
      <w:pPr>
        <w:pStyle w:val="26"/>
        <w:numPr>
          <w:ilvl w:val="0"/>
          <w:numId w:val="12"/>
        </w:numPr>
        <w:overflowPunct w:val="0"/>
        <w:jc w:val="both"/>
        <w:rPr>
          <w:rFonts w:eastAsia="楷体_GB2312" w:cs="Calibri"/>
          <w:sz w:val="22"/>
          <w:szCs w:val="22"/>
        </w:rPr>
      </w:pPr>
      <w:r>
        <w:rPr>
          <w:rFonts w:eastAsia="楷体_GB2312" w:cs="Calibri"/>
          <w:sz w:val="22"/>
          <w:szCs w:val="22"/>
        </w:rPr>
        <w:t>马来西亚计划五年内将数据中心总容量提升80%，2030年全国装机目标达2.53吉瓦，政策牵引力度显著；</w:t>
      </w:r>
    </w:p>
    <w:p w14:paraId="0BD8E03F">
      <w:pPr>
        <w:pStyle w:val="26"/>
        <w:numPr>
          <w:ilvl w:val="0"/>
          <w:numId w:val="12"/>
        </w:numPr>
        <w:overflowPunct w:val="0"/>
        <w:jc w:val="both"/>
        <w:rPr>
          <w:rFonts w:eastAsia="楷体_GB2312" w:cs="Calibri"/>
          <w:sz w:val="22"/>
          <w:szCs w:val="22"/>
        </w:rPr>
      </w:pPr>
      <w:r>
        <w:rPr>
          <w:rFonts w:eastAsia="楷体_GB2312" w:cs="Calibri"/>
          <w:sz w:val="22"/>
          <w:szCs w:val="22"/>
        </w:rPr>
        <w:t>印尼以雅加达为核心圈，多个大型园区密集落地，本土龙头DCI公司近期启用第八座数据中心，创该国规模之最；</w:t>
      </w:r>
    </w:p>
    <w:p w14:paraId="1A1F8E8E">
      <w:pPr>
        <w:pStyle w:val="26"/>
        <w:numPr>
          <w:ilvl w:val="0"/>
          <w:numId w:val="12"/>
        </w:numPr>
        <w:overflowPunct w:val="0"/>
        <w:jc w:val="both"/>
        <w:rPr>
          <w:rFonts w:eastAsia="楷体_GB2312" w:cs="Calibri"/>
          <w:sz w:val="22"/>
          <w:szCs w:val="22"/>
        </w:rPr>
      </w:pPr>
      <w:r>
        <w:rPr>
          <w:rFonts w:eastAsia="楷体_GB2312" w:cs="Calibri"/>
          <w:sz w:val="22"/>
          <w:szCs w:val="22"/>
        </w:rPr>
        <w:t>泰国则通过放宽投资激励快速卡位，投资委员会（BOI）已批准总额7.27亿美元的数据中心项目，力图打造“千兆数据中心时代”的区域枢纽。</w:t>
      </w:r>
    </w:p>
    <w:p w14:paraId="47ACA3DE">
      <w:pPr>
        <w:overflowPunct w:val="0"/>
        <w:jc w:val="both"/>
        <w:rPr>
          <w:rFonts w:eastAsia="楷体_GB2312" w:cs="Calibri"/>
          <w:sz w:val="22"/>
          <w:szCs w:val="22"/>
        </w:rPr>
      </w:pPr>
    </w:p>
    <w:p w14:paraId="45176406">
      <w:pPr>
        <w:overflowPunct w:val="0"/>
        <w:jc w:val="both"/>
        <w:rPr>
          <w:rFonts w:eastAsia="楷体_GB2312" w:cs="Calibri"/>
          <w:sz w:val="22"/>
          <w:szCs w:val="22"/>
        </w:rPr>
      </w:pPr>
      <w:r>
        <w:rPr>
          <w:rFonts w:eastAsia="楷体_GB2312" w:cs="Calibri"/>
          <w:b/>
          <w:bCs/>
          <w:sz w:val="22"/>
          <w:szCs w:val="22"/>
        </w:rPr>
        <w:t>越南、菲律宾等后发国家同样展现强劲潜力，多元梯队格局正在成型。</w:t>
      </w:r>
      <w:r>
        <w:rPr>
          <w:rFonts w:eastAsia="楷体_GB2312" w:cs="Calibri"/>
          <w:sz w:val="22"/>
          <w:szCs w:val="22"/>
        </w:rPr>
        <w:t>越南绿色数据中心市场预计2025–2033年复合增长率达15.3%；菲律宾则凭借Equinix等国际巨头的本地化布局，加速融入全球算力网络。</w:t>
      </w:r>
    </w:p>
    <w:p w14:paraId="2D6514FF">
      <w:pPr>
        <w:overflowPunct w:val="0"/>
        <w:rPr>
          <w:rFonts w:eastAsia="楷体_GB2312" w:cs="Calibri"/>
          <w:sz w:val="22"/>
          <w:szCs w:val="22"/>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3C475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19E333CF">
            <w:pPr>
              <w:overflowPunct w:val="0"/>
              <w:rPr>
                <w:rFonts w:eastAsia="楷体_GB2312" w:cs="Calibri"/>
                <w:b/>
                <w:bCs/>
                <w:kern w:val="2"/>
                <w:sz w:val="20"/>
                <w:szCs w:val="20"/>
              </w:rPr>
            </w:pPr>
            <w:r>
              <w:rPr>
                <w:rFonts w:eastAsia="楷体_GB2312" w:cs="Calibri"/>
                <w:b/>
                <w:bCs/>
                <w:kern w:val="2"/>
                <w:sz w:val="20"/>
                <w:szCs w:val="20"/>
              </w:rPr>
              <w:t>图：东南亚数据中心建设情况</w:t>
            </w:r>
          </w:p>
        </w:tc>
      </w:tr>
      <w:tr w14:paraId="2C329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17C99A56">
            <w:pPr>
              <w:overflowPunct w:val="0"/>
              <w:jc w:val="center"/>
              <w:rPr>
                <w:rFonts w:eastAsia="楷体_GB2312" w:cs="Calibri"/>
                <w:kern w:val="2"/>
                <w:sz w:val="22"/>
                <w:szCs w:val="22"/>
              </w:rPr>
            </w:pPr>
            <w:r>
              <w:rPr>
                <w:rFonts w:eastAsia="楷体_GB2312" w:cs="Calibri"/>
                <w:kern w:val="2"/>
                <w:sz w:val="22"/>
                <w:szCs w:val="22"/>
              </w:rPr>
              <w:drawing>
                <wp:inline distT="0" distB="0" distL="0" distR="0">
                  <wp:extent cx="4697730" cy="3060065"/>
                  <wp:effectExtent l="0" t="0" r="11430" b="3175"/>
                  <wp:docPr id="1871205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05858" name="图片 1"/>
                          <pic:cNvPicPr>
                            <a:picLocks noChangeAspect="1"/>
                          </pic:cNvPicPr>
                        </pic:nvPicPr>
                        <pic:blipFill>
                          <a:blip r:embed="rId44"/>
                          <a:stretch>
                            <a:fillRect/>
                          </a:stretch>
                        </pic:blipFill>
                        <pic:spPr>
                          <a:xfrm>
                            <a:off x="0" y="0"/>
                            <a:ext cx="4700601" cy="3062099"/>
                          </a:xfrm>
                          <a:prstGeom prst="rect">
                            <a:avLst/>
                          </a:prstGeom>
                        </pic:spPr>
                      </pic:pic>
                    </a:graphicData>
                  </a:graphic>
                </wp:inline>
              </w:drawing>
            </w:r>
          </w:p>
        </w:tc>
      </w:tr>
      <w:tr w14:paraId="5D9CC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top w:val="single" w:color="auto" w:sz="4" w:space="0"/>
            </w:tcBorders>
          </w:tcPr>
          <w:p w14:paraId="2C3A8F6B">
            <w:pPr>
              <w:overflowPunct w:val="0"/>
              <w:rPr>
                <w:rFonts w:eastAsia="楷体_GB2312" w:cs="Calibri"/>
                <w:b/>
                <w:bCs/>
                <w:kern w:val="2"/>
                <w:sz w:val="22"/>
                <w:szCs w:val="22"/>
              </w:rPr>
            </w:pPr>
            <w:r>
              <w:rPr>
                <w:rFonts w:eastAsia="楷体_GB2312" w:cs="Calibri"/>
                <w:b/>
                <w:bCs/>
                <w:kern w:val="2"/>
                <w:sz w:val="20"/>
                <w:szCs w:val="20"/>
              </w:rPr>
              <w:t>资料来源：</w:t>
            </w:r>
            <w:r>
              <w:rPr>
                <w:rFonts w:eastAsia="楷体_GB2312" w:cs="Calibri"/>
                <w:kern w:val="2"/>
                <w:sz w:val="22"/>
                <w:szCs w:val="22"/>
              </w:rPr>
              <w:t>公司公告，</w:t>
            </w:r>
            <w:r>
              <w:rPr>
                <w:rFonts w:eastAsia="楷体_GB2312" w:cs="Calibri"/>
                <w:sz w:val="20"/>
                <w:szCs w:val="20"/>
              </w:rPr>
              <w:t>HFI</w:t>
            </w:r>
          </w:p>
        </w:tc>
      </w:tr>
    </w:tbl>
    <w:p w14:paraId="63B424D1">
      <w:pPr>
        <w:overflowPunct w:val="0"/>
        <w:rPr>
          <w:rFonts w:eastAsia="楷体_GB2312" w:cs="Calibri"/>
          <w:sz w:val="22"/>
          <w:szCs w:val="22"/>
        </w:rPr>
      </w:pPr>
    </w:p>
    <w:p w14:paraId="2A0F0D7D">
      <w:pPr>
        <w:overflowPunct w:val="0"/>
        <w:jc w:val="both"/>
        <w:rPr>
          <w:rFonts w:eastAsia="楷体_GB2312" w:cs="Calibri"/>
          <w:sz w:val="22"/>
          <w:szCs w:val="22"/>
        </w:rPr>
      </w:pPr>
      <w:r>
        <w:rPr>
          <w:rFonts w:eastAsia="楷体_GB2312" w:cs="Calibri"/>
          <w:b/>
          <w:bCs/>
          <w:sz w:val="22"/>
          <w:szCs w:val="22"/>
        </w:rPr>
        <w:t>总体来看，东南亚已从单一节点依赖迈向多国协同发力、区域共同崛起的新阶段。</w:t>
      </w:r>
      <w:r>
        <w:rPr>
          <w:rFonts w:eastAsia="楷体_GB2312" w:cs="Calibri"/>
          <w:sz w:val="22"/>
          <w:szCs w:val="22"/>
        </w:rPr>
        <w:t xml:space="preserve"> 这一轮数据中心建设热潮不仅重塑本地数字基础设施版图，也为上游配电设备、制冷系统及电力载波通信方案提供商开辟了广阔出海空间</w:t>
      </w:r>
      <w:r>
        <w:rPr>
          <w:rFonts w:hint="eastAsia" w:eastAsia="楷体_GB2312" w:cs="Calibri"/>
          <w:sz w:val="22"/>
          <w:szCs w:val="22"/>
          <w:lang w:eastAsia="zh-CN"/>
        </w:rPr>
        <w:t>。</w:t>
      </w:r>
      <w:r>
        <w:rPr>
          <w:rFonts w:eastAsia="楷体_GB2312" w:cs="Calibri"/>
          <w:sz w:val="22"/>
          <w:szCs w:val="22"/>
        </w:rPr>
        <w:br w:type="page"/>
      </w:r>
    </w:p>
    <w:p w14:paraId="1E8540B1">
      <w:pPr>
        <w:pStyle w:val="2"/>
        <w:overflowPunct w:val="0"/>
        <w:spacing w:beforeLines="100" w:after="240" w:afterLines="100"/>
        <w:jc w:val="both"/>
        <w:rPr>
          <w:rFonts w:eastAsia="楷体_GB2312" w:cs="Calibri"/>
          <w:color w:val="23558C"/>
          <w:sz w:val="28"/>
          <w:szCs w:val="28"/>
        </w:rPr>
      </w:pPr>
      <w:bookmarkStart w:id="10" w:name="_Toc22340"/>
      <w:r>
        <w:rPr>
          <w:rFonts w:eastAsia="楷体_GB2312" w:cs="Calibri"/>
          <w:color w:val="23558C"/>
          <w:sz w:val="28"/>
          <w:szCs w:val="28"/>
        </w:rPr>
        <w:t>3护城河深厚叠加强劲增长动力，公司发展正处价值释放快车道</w:t>
      </w:r>
      <w:bookmarkEnd w:id="10"/>
    </w:p>
    <w:p w14:paraId="790F7654">
      <w:pPr>
        <w:pStyle w:val="149"/>
        <w:overflowPunct w:val="0"/>
        <w:jc w:val="both"/>
        <w:rPr>
          <w:rFonts w:ascii="Calibri" w:hAnsi="Calibri" w:eastAsia="楷体_GB2312" w:cs="Calibri"/>
          <w:color w:val="23558C"/>
          <w:sz w:val="24"/>
          <w:szCs w:val="24"/>
        </w:rPr>
      </w:pPr>
      <w:bookmarkStart w:id="11" w:name="_Toc22659"/>
      <w:r>
        <w:rPr>
          <w:rFonts w:ascii="Calibri" w:hAnsi="Calibri" w:eastAsia="楷体_GB2312" w:cs="Calibri"/>
          <w:color w:val="23558C"/>
          <w:sz w:val="24"/>
          <w:szCs w:val="24"/>
        </w:rPr>
        <w:t>3.1三大业务协同构建全链条服务能力</w:t>
      </w:r>
      <w:bookmarkEnd w:id="11"/>
    </w:p>
    <w:p w14:paraId="613B5EE9">
      <w:pPr>
        <w:overflowPunct w:val="0"/>
        <w:jc w:val="both"/>
        <w:rPr>
          <w:rFonts w:eastAsia="楷体_GB2312" w:cs="Calibri"/>
          <w:kern w:val="2"/>
          <w:sz w:val="22"/>
          <w:szCs w:val="22"/>
        </w:rPr>
      </w:pPr>
      <w:r>
        <w:rPr>
          <w:rFonts w:eastAsia="楷体_GB2312" w:cs="Calibri"/>
          <w:b/>
          <w:bCs/>
          <w:kern w:val="2"/>
          <w:sz w:val="22"/>
          <w:szCs w:val="22"/>
        </w:rPr>
        <w:t>威胜控股通过</w:t>
      </w:r>
      <w:r>
        <w:rPr>
          <w:rFonts w:hint="eastAsia" w:eastAsia="楷体_GB2312" w:cs="Calibri"/>
          <w:b/>
          <w:bCs/>
          <w:kern w:val="2"/>
          <w:sz w:val="22"/>
          <w:szCs w:val="22"/>
        </w:rPr>
        <w:t>智能电网解决方案、数智能效管理解决方案及数字能源服务商</w:t>
      </w:r>
      <w:r>
        <w:rPr>
          <w:rFonts w:eastAsia="楷体_GB2312" w:cs="Calibri"/>
          <w:b/>
          <w:bCs/>
          <w:kern w:val="2"/>
          <w:sz w:val="22"/>
          <w:szCs w:val="22"/>
        </w:rPr>
        <w:t>三大业务板块的有机协同，构建了覆盖“计量—通信—配用电”全链条的产品矩阵。</w:t>
      </w:r>
      <w:r>
        <w:rPr>
          <w:rFonts w:eastAsia="楷体_GB2312" w:cs="Calibri"/>
          <w:kern w:val="2"/>
          <w:sz w:val="22"/>
          <w:szCs w:val="22"/>
        </w:rPr>
        <w:t xml:space="preserve"> 三大业务均以电能计量、数据传输与能效管理为技术根基，在客户层面形成显著协同效应：当客户已采用公司某一板块服务后，威胜能够深度挖掘其潜在需求，实现从单一产品供应商向综合解决方案提供商的角色跃迁。这种“以点带面”的交叉销售模式，一方面提升单客户价值贡献，另一方面通过多业务绑定巩固合作关系。目前，协同效应已覆盖电力企业（国网、南网、发电集团）、非电力企业（通信运营商、石油石化、数据中心）及海外客户三大客群，为核心客户提供从智能计量终端到配网自动化的全栈式解决方案。同时，公司正前瞻布局直流供电能力解决方案与液冷散热模块产品，将其作为新一代核心竞争力打造方向，以更好适配AI数据中心等场景对高效供电与极致散热的刚性需求，为未来增长注入新动能。</w:t>
      </w:r>
    </w:p>
    <w:p w14:paraId="3DB50E26">
      <w:pPr>
        <w:overflowPunct w:val="0"/>
        <w:jc w:val="both"/>
        <w:rPr>
          <w:rFonts w:eastAsia="楷体_GB2312" w:cs="Calibri"/>
          <w:kern w:val="2"/>
          <w:sz w:val="22"/>
          <w:szCs w:val="22"/>
        </w:rPr>
      </w:pPr>
    </w:p>
    <w:tbl>
      <w:tblPr>
        <w:tblStyle w:val="13"/>
        <w:tblW w:w="0" w:type="auto"/>
        <w:tblInd w:w="-297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651"/>
      </w:tblGrid>
      <w:tr w14:paraId="436F1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710" w:type="dxa"/>
            <w:tcBorders>
              <w:bottom w:val="single" w:color="auto" w:sz="4" w:space="0"/>
            </w:tcBorders>
          </w:tcPr>
          <w:p w14:paraId="65ECAB28">
            <w:pPr>
              <w:overflowPunct w:val="0"/>
              <w:rPr>
                <w:rFonts w:eastAsia="楷体_GB2312" w:cs="Calibri"/>
                <w:b/>
                <w:bCs/>
                <w:kern w:val="2"/>
                <w:sz w:val="22"/>
                <w:szCs w:val="22"/>
              </w:rPr>
            </w:pPr>
            <w:r>
              <w:rPr>
                <w:rFonts w:eastAsia="楷体_GB2312" w:cs="Calibri"/>
                <w:b/>
                <w:bCs/>
                <w:kern w:val="2"/>
                <w:sz w:val="22"/>
                <w:szCs w:val="22"/>
              </w:rPr>
              <w:t>图：公司</w:t>
            </w:r>
            <w:r>
              <w:rPr>
                <w:rFonts w:eastAsia="楷体_GB2312" w:cs="Calibri"/>
                <w:b/>
                <w:sz w:val="20"/>
                <w:szCs w:val="20"/>
              </w:rPr>
              <w:t>产品矩阵</w:t>
            </w:r>
          </w:p>
        </w:tc>
      </w:tr>
      <w:tr w14:paraId="4BF01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710" w:type="dxa"/>
            <w:tcBorders>
              <w:top w:val="single" w:color="auto" w:sz="4" w:space="0"/>
              <w:bottom w:val="single" w:color="auto" w:sz="4" w:space="0"/>
            </w:tcBorders>
          </w:tcPr>
          <w:p w14:paraId="17FFD08B">
            <w:pPr>
              <w:overflowPunct w:val="0"/>
              <w:rPr>
                <w:rFonts w:eastAsia="楷体_GB2312" w:cs="Calibri"/>
                <w:kern w:val="2"/>
                <w:sz w:val="22"/>
                <w:szCs w:val="22"/>
              </w:rPr>
            </w:pPr>
            <w:r>
              <w:rPr>
                <w:rFonts w:eastAsia="楷体_GB2312" w:cs="Calibri"/>
                <w:kern w:val="2"/>
                <w:sz w:val="22"/>
                <w:szCs w:val="22"/>
              </w:rPr>
              <w:drawing>
                <wp:inline distT="0" distB="0" distL="0" distR="0">
                  <wp:extent cx="6571615" cy="1275715"/>
                  <wp:effectExtent l="0" t="0" r="12065" b="4445"/>
                  <wp:docPr id="390015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15627" name="图片 1"/>
                          <pic:cNvPicPr>
                            <a:picLocks noChangeAspect="1"/>
                          </pic:cNvPicPr>
                        </pic:nvPicPr>
                        <pic:blipFill>
                          <a:blip r:embed="rId45"/>
                          <a:stretch>
                            <a:fillRect/>
                          </a:stretch>
                        </pic:blipFill>
                        <pic:spPr>
                          <a:xfrm>
                            <a:off x="0" y="0"/>
                            <a:ext cx="6638258" cy="1288558"/>
                          </a:xfrm>
                          <a:prstGeom prst="rect">
                            <a:avLst/>
                          </a:prstGeom>
                        </pic:spPr>
                      </pic:pic>
                    </a:graphicData>
                  </a:graphic>
                </wp:inline>
              </w:drawing>
            </w:r>
          </w:p>
        </w:tc>
      </w:tr>
      <w:tr w14:paraId="2E03F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710" w:type="dxa"/>
            <w:tcBorders>
              <w:top w:val="single" w:color="auto" w:sz="4" w:space="0"/>
            </w:tcBorders>
          </w:tcPr>
          <w:p w14:paraId="54788144">
            <w:pPr>
              <w:overflowPunct w:val="0"/>
              <w:rPr>
                <w:rFonts w:eastAsia="楷体_GB2312" w:cs="Calibri"/>
                <w:b/>
                <w:bCs/>
                <w:kern w:val="2"/>
                <w:sz w:val="20"/>
                <w:szCs w:val="20"/>
              </w:rPr>
            </w:pPr>
            <w:r>
              <w:rPr>
                <w:rFonts w:eastAsia="楷体_GB2312" w:cs="Calibri"/>
                <w:b/>
                <w:bCs/>
                <w:kern w:val="2"/>
                <w:sz w:val="20"/>
                <w:szCs w:val="20"/>
              </w:rPr>
              <w:t>资料来源：公司官网，</w:t>
            </w:r>
            <w:r>
              <w:rPr>
                <w:rFonts w:eastAsia="楷体_GB2312" w:cs="Calibri"/>
                <w:b/>
                <w:bCs/>
                <w:sz w:val="20"/>
                <w:szCs w:val="20"/>
              </w:rPr>
              <w:t>HFI</w:t>
            </w:r>
          </w:p>
        </w:tc>
      </w:tr>
    </w:tbl>
    <w:p w14:paraId="694934F9">
      <w:pPr>
        <w:overflowPunct w:val="0"/>
        <w:jc w:val="both"/>
        <w:rPr>
          <w:rFonts w:eastAsia="楷体_GB2312" w:cs="Calibri"/>
          <w:kern w:val="2"/>
          <w:sz w:val="22"/>
          <w:szCs w:val="22"/>
        </w:rPr>
      </w:pPr>
    </w:p>
    <w:p w14:paraId="3882242D">
      <w:pPr>
        <w:pStyle w:val="149"/>
        <w:overflowPunct w:val="0"/>
        <w:jc w:val="both"/>
        <w:rPr>
          <w:rFonts w:ascii="Calibri" w:hAnsi="Calibri" w:eastAsia="楷体_GB2312" w:cs="Calibri"/>
          <w:color w:val="23558C"/>
          <w:sz w:val="24"/>
          <w:szCs w:val="24"/>
        </w:rPr>
      </w:pPr>
      <w:bookmarkStart w:id="12" w:name="_Toc10193"/>
      <w:r>
        <w:rPr>
          <w:rFonts w:ascii="Calibri" w:hAnsi="Calibri" w:eastAsia="楷体_GB2312" w:cs="Calibri"/>
          <w:color w:val="23558C"/>
          <w:sz w:val="24"/>
          <w:szCs w:val="24"/>
        </w:rPr>
        <w:t>3.2三十载深耕筑牢高壁垒客户关系</w:t>
      </w:r>
      <w:bookmarkEnd w:id="12"/>
    </w:p>
    <w:p w14:paraId="73B2A584">
      <w:pPr>
        <w:overflowPunct w:val="0"/>
        <w:jc w:val="both"/>
        <w:rPr>
          <w:rFonts w:eastAsia="楷体_GB2312" w:cs="Calibri"/>
          <w:kern w:val="2"/>
          <w:sz w:val="22"/>
          <w:szCs w:val="22"/>
        </w:rPr>
      </w:pPr>
      <w:r>
        <w:rPr>
          <w:rFonts w:eastAsia="楷体_GB2312" w:cs="Calibri"/>
          <w:b/>
          <w:bCs/>
          <w:kern w:val="2"/>
          <w:sz w:val="22"/>
          <w:szCs w:val="22"/>
        </w:rPr>
        <w:t xml:space="preserve">三十余年行业深耕，为威胜控股积淀了广泛而稳定的全球客户网络，客户关系已成为公司最核心的竞争壁垒之一。 </w:t>
      </w:r>
      <w:r>
        <w:rPr>
          <w:rFonts w:eastAsia="楷体_GB2312" w:cs="Calibri"/>
          <w:kern w:val="2"/>
          <w:sz w:val="22"/>
          <w:szCs w:val="22"/>
        </w:rPr>
        <w:t>公司客户网络覆盖70多个国家和地区，累计服务客户超4000名，与众多核心客户保持十年以上战略合作关系。以两大电网公司为例：威胜从</w:t>
      </w:r>
      <w:r>
        <w:rPr>
          <w:rFonts w:hint="eastAsia" w:eastAsia="楷体_GB2312" w:cs="Calibri"/>
          <w:kern w:val="2"/>
          <w:sz w:val="22"/>
          <w:szCs w:val="22"/>
        </w:rPr>
        <w:t>智能电网解决方案</w:t>
      </w:r>
      <w:r>
        <w:rPr>
          <w:rFonts w:eastAsia="楷体_GB2312" w:cs="Calibri"/>
          <w:kern w:val="2"/>
          <w:sz w:val="22"/>
          <w:szCs w:val="22"/>
        </w:rPr>
        <w:t>业务起步，早期即以高质量产品进入国网、南网供应链，在历次集中招标中始终保持第一梯队地位。近年来，随着两大电网对高端化、智能化产品需求释放，威胜表现愈发突出，多次在关键批次中排名行业首位。这种长达数十年的深度绑定，形成了新进入者难以逾越的信任壁垒与属地化服务门槛。</w:t>
      </w:r>
    </w:p>
    <w:p w14:paraId="2784AA9F">
      <w:pPr>
        <w:rPr>
          <w:rFonts w:eastAsia="楷体_GB2312" w:cs="Calibri"/>
          <w:kern w:val="2"/>
          <w:sz w:val="22"/>
          <w:szCs w:val="22"/>
        </w:rPr>
      </w:pPr>
      <w:r>
        <w:rPr>
          <w:rFonts w:eastAsia="楷体_GB2312" w:cs="Calibri"/>
          <w:kern w:val="2"/>
          <w:sz w:val="22"/>
          <w:szCs w:val="22"/>
        </w:rPr>
        <w:br w:type="page"/>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353B1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27925E5E">
            <w:pPr>
              <w:overflowPunct w:val="0"/>
              <w:rPr>
                <w:rFonts w:eastAsia="楷体_GB2312" w:cs="Calibri"/>
                <w:b/>
                <w:bCs/>
                <w:kern w:val="2"/>
                <w:sz w:val="20"/>
                <w:szCs w:val="20"/>
              </w:rPr>
            </w:pPr>
            <w:r>
              <w:rPr>
                <w:rFonts w:eastAsia="楷体_GB2312" w:cs="Calibri"/>
                <w:b/>
                <w:bCs/>
                <w:kern w:val="2"/>
                <w:sz w:val="20"/>
                <w:szCs w:val="20"/>
              </w:rPr>
              <w:t xml:space="preserve">图：客户覆盖 </w:t>
            </w:r>
          </w:p>
        </w:tc>
      </w:tr>
      <w:tr w14:paraId="4097A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36D5BBF0">
            <w:pPr>
              <w:overflowPunct w:val="0"/>
              <w:ind w:firstLine="160" w:firstLineChars="100"/>
              <w:rPr>
                <w:rFonts w:eastAsia="楷体_GB2312" w:cs="Calibri"/>
                <w:kern w:val="2"/>
                <w:sz w:val="22"/>
                <w:szCs w:val="22"/>
              </w:rPr>
            </w:pPr>
            <w:r>
              <w:rPr>
                <w:rFonts w:eastAsia="楷体_GB2312" w:cs="Calibri"/>
              </w:rPr>
              <w:drawing>
                <wp:inline distT="0" distB="0" distL="0" distR="0">
                  <wp:extent cx="4323715" cy="2410460"/>
                  <wp:effectExtent l="0" t="0" r="4445" b="12700"/>
                  <wp:docPr id="1267792597" name="图片 1" descr="徽标,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92597" name="图片 1" descr="徽标, 公司名称&#10;&#10;AI 生成的内容可能不正确。"/>
                          <pic:cNvPicPr>
                            <a:picLocks noChangeAspect="1"/>
                          </pic:cNvPicPr>
                        </pic:nvPicPr>
                        <pic:blipFill>
                          <a:blip r:embed="rId46"/>
                          <a:stretch>
                            <a:fillRect/>
                          </a:stretch>
                        </pic:blipFill>
                        <pic:spPr>
                          <a:xfrm>
                            <a:off x="0" y="0"/>
                            <a:ext cx="4332508" cy="2415765"/>
                          </a:xfrm>
                          <a:prstGeom prst="rect">
                            <a:avLst/>
                          </a:prstGeom>
                        </pic:spPr>
                      </pic:pic>
                    </a:graphicData>
                  </a:graphic>
                </wp:inline>
              </w:drawing>
            </w:r>
          </w:p>
        </w:tc>
      </w:tr>
      <w:tr w14:paraId="72AE4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1586E28F">
            <w:pPr>
              <w:overflowPunct w:val="0"/>
              <w:rPr>
                <w:rFonts w:eastAsia="楷体_GB2312" w:cs="Calibri"/>
                <w:b/>
                <w:bCs/>
                <w:kern w:val="2"/>
                <w:sz w:val="20"/>
                <w:szCs w:val="20"/>
              </w:rPr>
            </w:pPr>
            <w:r>
              <w:rPr>
                <w:rFonts w:eastAsia="楷体_GB2312" w:cs="Calibri"/>
                <w:b/>
                <w:bCs/>
                <w:kern w:val="2"/>
                <w:sz w:val="20"/>
                <w:szCs w:val="20"/>
              </w:rPr>
              <w:t>资料来源：公司官网，</w:t>
            </w:r>
            <w:r>
              <w:rPr>
                <w:rFonts w:eastAsia="楷体_GB2312" w:cs="Calibri"/>
                <w:b/>
                <w:bCs/>
                <w:sz w:val="20"/>
                <w:szCs w:val="20"/>
              </w:rPr>
              <w:t>HFI</w:t>
            </w:r>
          </w:p>
        </w:tc>
      </w:tr>
    </w:tbl>
    <w:p w14:paraId="222A6AC3">
      <w:pPr>
        <w:overflowPunct w:val="0"/>
        <w:jc w:val="both"/>
        <w:rPr>
          <w:rFonts w:eastAsia="楷体_GB2312" w:cs="Calibri"/>
          <w:kern w:val="2"/>
          <w:sz w:val="22"/>
          <w:szCs w:val="22"/>
        </w:rPr>
      </w:pPr>
    </w:p>
    <w:p w14:paraId="504E7ECD">
      <w:pPr>
        <w:pStyle w:val="149"/>
        <w:overflowPunct w:val="0"/>
        <w:ind w:right="42"/>
        <w:jc w:val="both"/>
        <w:rPr>
          <w:rFonts w:ascii="Calibri" w:hAnsi="Calibri" w:eastAsia="楷体_GB2312" w:cs="Calibri"/>
          <w:color w:val="23558C"/>
          <w:sz w:val="24"/>
          <w:szCs w:val="24"/>
        </w:rPr>
      </w:pPr>
      <w:bookmarkStart w:id="13" w:name="_Toc30198"/>
      <w:r>
        <w:rPr>
          <w:rFonts w:ascii="Calibri" w:hAnsi="Calibri" w:eastAsia="楷体_GB2312" w:cs="Calibri"/>
          <w:color w:val="23558C"/>
          <w:sz w:val="24"/>
          <w:szCs w:val="24"/>
        </w:rPr>
        <w:t>3.3招标持续领先巩固行业头部地位</w:t>
      </w:r>
      <w:bookmarkEnd w:id="13"/>
    </w:p>
    <w:p w14:paraId="6E634EA5">
      <w:pPr>
        <w:overflowPunct w:val="0"/>
        <w:jc w:val="both"/>
        <w:rPr>
          <w:rFonts w:eastAsia="楷体_GB2312" w:cs="Calibri"/>
          <w:kern w:val="2"/>
          <w:sz w:val="22"/>
          <w:szCs w:val="22"/>
        </w:rPr>
      </w:pPr>
      <w:r>
        <w:rPr>
          <w:rFonts w:eastAsia="楷体_GB2312" w:cs="Calibri"/>
          <w:b/>
          <w:bCs/>
          <w:kern w:val="2"/>
          <w:sz w:val="22"/>
          <w:szCs w:val="22"/>
        </w:rPr>
        <w:t>威胜控股是中国电智能计量领域的头部企业，在国网、南网计量设备集中招标中保持持续领先。</w:t>
      </w:r>
      <w:r>
        <w:rPr>
          <w:rFonts w:eastAsia="楷体_GB2312" w:cs="Calibri"/>
          <w:kern w:val="2"/>
          <w:sz w:val="22"/>
          <w:szCs w:val="22"/>
        </w:rPr>
        <w:t>2020年，公司在国网、南网集采招标中合计中标金额为6.2亿元人民币；至2024年，这一数字已攀升至10.4亿元，创下历史新高，2020–2024年中标金额复合增长率（CAGR）达13.8%，显著高于行业平均水平。份额方面，2020–2024年威胜在国网电能表设备招标中的份额稳定在3%左右，在南方电网计量设备招标中的份额始终保持在10.2%–11.1%的行业领先区间，头部地位持续巩固。</w:t>
      </w:r>
    </w:p>
    <w:p w14:paraId="72CCF76A">
      <w:pPr>
        <w:overflowPunct w:val="0"/>
        <w:jc w:val="both"/>
        <w:rPr>
          <w:rFonts w:eastAsia="楷体_GB2312" w:cs="Calibri"/>
          <w:kern w:val="2"/>
          <w:sz w:val="22"/>
          <w:szCs w:val="22"/>
        </w:rPr>
      </w:pPr>
    </w:p>
    <w:p w14:paraId="3C3C97DE">
      <w:pPr>
        <w:overflowPunct w:val="0"/>
        <w:jc w:val="both"/>
        <w:rPr>
          <w:rFonts w:eastAsia="楷体_GB2312" w:cs="Calibri"/>
          <w:kern w:val="2"/>
          <w:sz w:val="22"/>
          <w:szCs w:val="22"/>
        </w:rPr>
      </w:pPr>
      <w:r>
        <w:rPr>
          <w:rFonts w:eastAsia="楷体_GB2312" w:cs="Calibri"/>
          <w:b/>
          <w:bCs/>
          <w:kern w:val="2"/>
          <w:sz w:val="22"/>
          <w:szCs w:val="22"/>
        </w:rPr>
        <w:t>尤为值得关注的是，公司在高端智能电表领域的竞争优势更为突出。</w:t>
      </w:r>
      <w:r>
        <w:rPr>
          <w:rFonts w:eastAsia="楷体_GB2312" w:cs="Calibri"/>
          <w:kern w:val="2"/>
          <w:sz w:val="22"/>
          <w:szCs w:val="22"/>
        </w:rPr>
        <w:t>2025年，尽管国网、南网招标启动较晚，但已公布批次中威胜表现依旧抢眼：在国家电网计量设备第一、二批集中招标中，威胜累计中标金额排名行业第一，中标份额超过3%；在南方电网公布的第一批计量设备招标中，威胜同样以10.7%的份额位居首位。随着电网智能化、低碳化转型加速，对高精度、高可靠性、多功能集成的高端电表需求将持续释放。威胜凭借强劲的研发实力与在高端产品上的先发优势，已在新一代智能物联表、多芯模组化电表等前沿领域形成技术卡位。展望未来，公司在国网、南网后续批次及高端产品招标中有望延续优异表现，头部份额有望进一步扩张。</w:t>
      </w:r>
    </w:p>
    <w:p w14:paraId="7B9AEAF3">
      <w:pPr>
        <w:overflowPunct w:val="0"/>
        <w:jc w:val="both"/>
        <w:rPr>
          <w:rFonts w:eastAsia="楷体_GB2312" w:cs="Calibri"/>
          <w:kern w:val="2"/>
          <w:sz w:val="22"/>
          <w:szCs w:val="22"/>
        </w:rPr>
      </w:pPr>
    </w:p>
    <w:p w14:paraId="01345B2D">
      <w:pPr>
        <w:pStyle w:val="149"/>
        <w:overflowPunct w:val="0"/>
        <w:ind w:right="42"/>
        <w:jc w:val="both"/>
        <w:rPr>
          <w:rFonts w:ascii="Calibri" w:hAnsi="Calibri" w:eastAsia="楷体_GB2312" w:cs="Calibri"/>
          <w:color w:val="23558C"/>
          <w:sz w:val="24"/>
          <w:szCs w:val="24"/>
        </w:rPr>
      </w:pPr>
      <w:bookmarkStart w:id="14" w:name="_Toc30671"/>
      <w:r>
        <w:rPr>
          <w:rFonts w:ascii="Calibri" w:hAnsi="Calibri" w:eastAsia="楷体_GB2312" w:cs="Calibri"/>
          <w:color w:val="23558C"/>
          <w:sz w:val="24"/>
          <w:szCs w:val="24"/>
        </w:rPr>
        <w:t>3.4配电网升级投资加码，拉动智能终端设备需求</w:t>
      </w:r>
      <w:bookmarkEnd w:id="14"/>
    </w:p>
    <w:p w14:paraId="509A7A3B">
      <w:pPr>
        <w:overflowPunct w:val="0"/>
        <w:jc w:val="both"/>
        <w:rPr>
          <w:rFonts w:eastAsia="楷体_GB2312" w:cs="Calibri"/>
          <w:kern w:val="2"/>
          <w:sz w:val="22"/>
          <w:szCs w:val="22"/>
        </w:rPr>
      </w:pPr>
      <w:r>
        <w:rPr>
          <w:rFonts w:eastAsia="楷体_GB2312" w:cs="Calibri"/>
          <w:b/>
          <w:bCs/>
          <w:kern w:val="2"/>
          <w:sz w:val="22"/>
          <w:szCs w:val="22"/>
        </w:rPr>
        <w:t>十五五”电网投资高景气，配网智能化改造成主战场。</w:t>
      </w:r>
      <w:r>
        <w:rPr>
          <w:rFonts w:eastAsia="楷体_GB2312" w:cs="Calibri"/>
          <w:kern w:val="2"/>
          <w:sz w:val="22"/>
          <w:szCs w:val="22"/>
        </w:rPr>
        <w:t>国家电网已明确“十五五”期间固定资产投资预计达4万亿元，较“十四五”增长40%，投资方向明确向配网侧倾斜，聚焦服务每年2亿千瓦风光新能源接网、3500万台充电桩互动调控等新要素接入需求。南方电网2026年计划投资1800亿元，重点投向配网升级与智能化转型。配电网功能定位正从“输电网络”向“有源互动平台”转变，对智能化终端设备的刚性需求随之提升。</w:t>
      </w:r>
    </w:p>
    <w:p w14:paraId="514FFBB5">
      <w:pPr>
        <w:overflowPunct w:val="0"/>
        <w:jc w:val="both"/>
        <w:rPr>
          <w:rFonts w:eastAsia="楷体_GB2312" w:cs="Calibri"/>
          <w:kern w:val="2"/>
          <w:sz w:val="22"/>
          <w:szCs w:val="22"/>
        </w:rPr>
      </w:pPr>
    </w:p>
    <w:p w14:paraId="04781EA2">
      <w:pPr>
        <w:pStyle w:val="149"/>
        <w:overflowPunct w:val="0"/>
        <w:ind w:right="42"/>
        <w:jc w:val="both"/>
        <w:rPr>
          <w:rFonts w:ascii="Calibri" w:hAnsi="Calibri" w:eastAsia="楷体_GB2312" w:cs="Calibri"/>
          <w:color w:val="23558C"/>
          <w:sz w:val="24"/>
          <w:szCs w:val="24"/>
        </w:rPr>
      </w:pPr>
      <w:bookmarkStart w:id="15" w:name="_Toc3098"/>
      <w:r>
        <w:rPr>
          <w:rFonts w:ascii="Calibri" w:hAnsi="Calibri" w:eastAsia="楷体_GB2312" w:cs="Calibri"/>
          <w:color w:val="23558C"/>
          <w:sz w:val="24"/>
          <w:szCs w:val="24"/>
        </w:rPr>
        <w:t>3.5海外扩张纵深推进，全球化产能与市场布局持续突破</w:t>
      </w:r>
      <w:bookmarkEnd w:id="15"/>
    </w:p>
    <w:p w14:paraId="0F3BD218">
      <w:pPr>
        <w:overflowPunct w:val="0"/>
        <w:jc w:val="both"/>
        <w:rPr>
          <w:rFonts w:eastAsia="楷体_GB2312" w:cs="Calibri"/>
          <w:kern w:val="2"/>
          <w:sz w:val="22"/>
          <w:szCs w:val="22"/>
        </w:rPr>
      </w:pPr>
      <w:r>
        <w:rPr>
          <w:rFonts w:eastAsia="楷体_GB2312" w:cs="Calibri"/>
          <w:b/>
          <w:bCs/>
          <w:kern w:val="2"/>
          <w:sz w:val="22"/>
          <w:szCs w:val="22"/>
        </w:rPr>
        <w:t>“产能出海+本地化运营”升级，全球六大基地相继落成。</w:t>
      </w:r>
      <w:r>
        <w:rPr>
          <w:rFonts w:eastAsia="楷体_GB2312" w:cs="Calibri"/>
          <w:kern w:val="2"/>
          <w:sz w:val="22"/>
          <w:szCs w:val="22"/>
        </w:rPr>
        <w:t xml:space="preserve"> 威胜控股正加速搭建覆盖全球的产能与市场网络，海外业务已从“产品出海”升级为“产能出海+本地化运营”，成为公司中长期增长的核心引擎。截至目前，公司已在全球设立六大生产与研发基地——墨西哥、巴西、坦桑尼亚、匈牙利、印尼及马来西亚工厂相继投入运营。匈牙利工厂的落成标志着公司正式切入欧洲市场，可针对欧盟标准推出本地化产品及解决方案；印尼及马来西亚工厂的投产则强化了东南亚市场的交付能力，其中马来西亚附属公司Weyoung Technology已与万国数据国际业务分支DayOne签署战略合作协议，围绕数据中心领域展开深度协同，共同建设长期、绿色数字生态系统。沙特技术服务中心亦顺利落成，进一步完善中东布局。</w:t>
      </w:r>
    </w:p>
    <w:p w14:paraId="04F7A0C3">
      <w:pPr>
        <w:overflowPunct w:val="0"/>
        <w:jc w:val="both"/>
        <w:rPr>
          <w:rFonts w:eastAsia="楷体_GB2312" w:cs="Calibri"/>
          <w:kern w:val="2"/>
          <w:sz w:val="22"/>
          <w:szCs w:val="22"/>
        </w:rPr>
      </w:pPr>
    </w:p>
    <w:p w14:paraId="2ADF1B9A">
      <w:pPr>
        <w:overflowPunct w:val="0"/>
        <w:jc w:val="both"/>
        <w:rPr>
          <w:rFonts w:eastAsia="楷体_GB2312" w:cs="Calibri"/>
          <w:kern w:val="2"/>
          <w:sz w:val="22"/>
          <w:szCs w:val="22"/>
        </w:rPr>
      </w:pPr>
      <w:r>
        <w:rPr>
          <w:rFonts w:eastAsia="楷体_GB2312" w:cs="Calibri"/>
          <w:b/>
          <w:bCs/>
          <w:kern w:val="2"/>
          <w:sz w:val="22"/>
          <w:szCs w:val="22"/>
        </w:rPr>
        <w:t>海外订单持续放量，AIDC需求成新增长极。 海外本地化产能的持续完善，显著提升了公司在海外市场的竞标能力与交付效率。</w:t>
      </w:r>
      <w:r>
        <w:rPr>
          <w:rFonts w:eastAsia="楷体_GB2312" w:cs="Calibri"/>
          <w:kern w:val="2"/>
          <w:sz w:val="22"/>
          <w:szCs w:val="22"/>
        </w:rPr>
        <w:t>2025年威胜信息境外营业收入达5.64亿元，同比增长33.98%，占主营业务收入19.06%，较上市前增长4.36倍。目前业务版图已覆盖埃及、南非、中东、东南亚等地。受强劲的人工智能数据中心(AIDC)需求推动，公司海外客户2026年新订单金额预计将增长54%至20亿元人民币。伴随全球电网智能化升级与数据中心建设浪潮，公司海外订单有望持续放量，向2025年海外业务占比进一步提升的目标稳步迈进。</w:t>
      </w:r>
    </w:p>
    <w:p w14:paraId="4C32B6B7">
      <w:pPr>
        <w:pStyle w:val="149"/>
        <w:overflowPunct w:val="0"/>
        <w:ind w:right="42"/>
        <w:jc w:val="both"/>
        <w:rPr>
          <w:rFonts w:ascii="Calibri" w:hAnsi="Calibri" w:eastAsia="楷体_GB2312" w:cs="Calibri"/>
          <w:color w:val="23558C"/>
          <w:sz w:val="24"/>
          <w:szCs w:val="24"/>
        </w:rPr>
      </w:pPr>
      <w:bookmarkStart w:id="16" w:name="_Toc9633"/>
      <w:r>
        <w:rPr>
          <w:rFonts w:ascii="Calibri" w:hAnsi="Calibri" w:eastAsia="楷体_GB2312" w:cs="Calibri"/>
          <w:color w:val="23558C"/>
          <w:sz w:val="24"/>
          <w:szCs w:val="24"/>
        </w:rPr>
        <w:t>3.6 AIDC机架密度提升+冗余要求升级，配电架构优化驱动增量投资</w:t>
      </w:r>
      <w:bookmarkEnd w:id="16"/>
    </w:p>
    <w:p w14:paraId="5098672B">
      <w:pPr>
        <w:overflowPunct w:val="0"/>
        <w:jc w:val="both"/>
        <w:rPr>
          <w:rFonts w:eastAsia="楷体_GB2312" w:cs="Calibri"/>
          <w:kern w:val="2"/>
          <w:sz w:val="22"/>
          <w:szCs w:val="22"/>
        </w:rPr>
      </w:pPr>
      <w:r>
        <w:rPr>
          <w:rFonts w:eastAsia="楷体_GB2312" w:cs="Calibri"/>
          <w:b/>
          <w:bCs/>
          <w:kern w:val="2"/>
          <w:sz w:val="22"/>
          <w:szCs w:val="22"/>
        </w:rPr>
        <w:t>功率密度飙升倒逼供电架构革新。</w:t>
      </w:r>
      <w:r>
        <w:rPr>
          <w:rFonts w:eastAsia="楷体_GB2312" w:cs="Calibri"/>
          <w:kern w:val="2"/>
          <w:sz w:val="22"/>
          <w:szCs w:val="22"/>
        </w:rPr>
        <w:t>随着人工智能算力需求呈指数级增长，数据中心单机柜功率密度正从传统的4-6kW快速跃升至20-40kW，并进一步向百千瓦乃至兆瓦级迈进。这一量级跃迁对供电架构提出了前所未有的挑战：传统UPS交流供电方案在效率和空间占用上面临瓶颈，240V直流及OCP整机柜48V直流架构在高功率传输下损耗过大、线缆成本激增，且难以满足下一代AI芯片对动态响应和电压稳定性的严苛要求。与此同时，功率密度提升带来的散热压力也迫使供电系统必须与制冷架构协同重构，传统供配电制式已难以同时满足空间、能效、可靠性和负载响应四重约束。</w:t>
      </w:r>
    </w:p>
    <w:p w14:paraId="01BAAA8D">
      <w:pPr>
        <w:rPr>
          <w:rFonts w:eastAsia="楷体_GB2312" w:cs="Calibri"/>
          <w:kern w:val="2"/>
          <w:sz w:val="22"/>
          <w:szCs w:val="22"/>
        </w:rPr>
      </w:pPr>
      <w:r>
        <w:rPr>
          <w:rFonts w:eastAsia="楷体_GB2312" w:cs="Calibri"/>
          <w:kern w:val="2"/>
          <w:sz w:val="22"/>
          <w:szCs w:val="22"/>
        </w:rPr>
        <w:br w:type="page"/>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74"/>
      </w:tblGrid>
      <w:tr w14:paraId="7C712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712D9319">
            <w:pPr>
              <w:overflowPunct w:val="0"/>
              <w:rPr>
                <w:rFonts w:eastAsia="楷体_GB2312" w:cs="Calibri"/>
                <w:b/>
                <w:bCs/>
                <w:kern w:val="2"/>
                <w:sz w:val="20"/>
                <w:szCs w:val="20"/>
              </w:rPr>
            </w:pPr>
            <w:r>
              <w:rPr>
                <w:rFonts w:eastAsia="楷体_GB2312" w:cs="Calibri"/>
                <w:b/>
                <w:bCs/>
                <w:kern w:val="2"/>
                <w:sz w:val="20"/>
                <w:szCs w:val="20"/>
              </w:rPr>
              <w:t>图：数据中心供电方案对比</w:t>
            </w:r>
          </w:p>
        </w:tc>
      </w:tr>
      <w:tr w14:paraId="287C5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1C3B42BF">
            <w:pPr>
              <w:overflowPunct w:val="0"/>
              <w:rPr>
                <w:rFonts w:eastAsia="楷体_GB2312" w:cs="Calibri"/>
                <w:kern w:val="2"/>
                <w:sz w:val="22"/>
                <w:szCs w:val="22"/>
              </w:rPr>
            </w:pPr>
            <w:r>
              <w:rPr>
                <w:rFonts w:eastAsia="楷体_GB2312" w:cs="Calibri"/>
              </w:rPr>
              <w:drawing>
                <wp:inline distT="0" distB="0" distL="0" distR="0">
                  <wp:extent cx="4377690" cy="3082290"/>
                  <wp:effectExtent l="0" t="0" r="11430" b="11430"/>
                  <wp:docPr id="1040339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39501" name="图片 1"/>
                          <pic:cNvPicPr>
                            <a:picLocks noChangeAspect="1"/>
                          </pic:cNvPicPr>
                        </pic:nvPicPr>
                        <pic:blipFill>
                          <a:blip r:embed="rId47"/>
                          <a:stretch>
                            <a:fillRect/>
                          </a:stretch>
                        </pic:blipFill>
                        <pic:spPr>
                          <a:xfrm>
                            <a:off x="0" y="0"/>
                            <a:ext cx="4379874" cy="3083853"/>
                          </a:xfrm>
                          <a:prstGeom prst="rect">
                            <a:avLst/>
                          </a:prstGeom>
                        </pic:spPr>
                      </pic:pic>
                    </a:graphicData>
                  </a:graphic>
                </wp:inline>
              </w:drawing>
            </w:r>
          </w:p>
        </w:tc>
      </w:tr>
      <w:tr w14:paraId="52D04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44A04051">
            <w:pPr>
              <w:overflowPunct w:val="0"/>
              <w:rPr>
                <w:rFonts w:eastAsia="楷体_GB2312" w:cs="Calibri"/>
                <w:b/>
                <w:bCs/>
                <w:kern w:val="2"/>
                <w:sz w:val="20"/>
                <w:szCs w:val="20"/>
              </w:rPr>
            </w:pPr>
            <w:r>
              <w:rPr>
                <w:rFonts w:eastAsia="楷体_GB2312" w:cs="Calibri"/>
                <w:b/>
                <w:bCs/>
                <w:kern w:val="2"/>
                <w:sz w:val="20"/>
                <w:szCs w:val="20"/>
              </w:rPr>
              <w:t>资料来源：英伟达白皮书，</w:t>
            </w:r>
            <w:r>
              <w:rPr>
                <w:rFonts w:eastAsia="楷体_GB2312" w:cs="Calibri"/>
                <w:b/>
                <w:bCs/>
                <w:sz w:val="20"/>
                <w:szCs w:val="20"/>
              </w:rPr>
              <w:t>HFI</w:t>
            </w:r>
          </w:p>
        </w:tc>
      </w:tr>
    </w:tbl>
    <w:p w14:paraId="1BA2962B">
      <w:pPr>
        <w:overflowPunct w:val="0"/>
        <w:jc w:val="both"/>
        <w:rPr>
          <w:rFonts w:eastAsia="楷体_GB2312" w:cs="Calibri"/>
          <w:kern w:val="2"/>
          <w:sz w:val="22"/>
          <w:szCs w:val="22"/>
        </w:rPr>
      </w:pPr>
    </w:p>
    <w:p w14:paraId="4767B155">
      <w:pPr>
        <w:overflowPunct w:val="0"/>
        <w:jc w:val="both"/>
        <w:rPr>
          <w:rFonts w:eastAsia="楷体_GB2312" w:cs="Calibri"/>
          <w:kern w:val="2"/>
          <w:sz w:val="22"/>
          <w:szCs w:val="22"/>
        </w:rPr>
      </w:pPr>
      <w:r>
        <w:rPr>
          <w:rFonts w:eastAsia="楷体_GB2312" w:cs="Calibri"/>
          <w:b/>
          <w:bCs/>
          <w:kern w:val="2"/>
          <w:sz w:val="22"/>
          <w:szCs w:val="22"/>
        </w:rPr>
        <w:t>800V HVDC成智算中心标配方向。</w:t>
      </w:r>
      <w:r>
        <w:rPr>
          <w:rFonts w:eastAsia="楷体_GB2312" w:cs="Calibri"/>
          <w:kern w:val="2"/>
          <w:sz w:val="22"/>
          <w:szCs w:val="22"/>
        </w:rPr>
        <w:t xml:space="preserve"> 在此背景下，800V高压直流（HVDC）凭借稳定、高效、节材和高带载能力的显著优势，正成为智算中心供配电架构的演进共识。目前行业主要探索两条技术路径：一是±400V HVDC方案，产业链相对成熟、安全性较高，但需三线传输且对负载平衡要求严格；二是800V（含750V）方案，可实现全链路供电损耗最低、铜材用量最省，能效优势最为突出，且完美适配英伟达下一代AI服务器的电源接口需求，但供应链配套、绝缘安全及成本控制仍是规模化应用需要攻克的关键挑战。</w:t>
      </w:r>
    </w:p>
    <w:p w14:paraId="700AEF2E">
      <w:pPr>
        <w:overflowPunct w:val="0"/>
        <w:jc w:val="both"/>
        <w:rPr>
          <w:rFonts w:eastAsia="楷体_GB2312" w:cs="Calibri"/>
          <w:kern w:val="2"/>
          <w:sz w:val="22"/>
          <w:szCs w:val="22"/>
        </w:rPr>
      </w:pPr>
    </w:p>
    <w:p w14:paraId="6E86A7BA">
      <w:pPr>
        <w:overflowPunct w:val="0"/>
        <w:jc w:val="both"/>
        <w:rPr>
          <w:rFonts w:eastAsia="楷体_GB2312" w:cs="Calibri"/>
          <w:kern w:val="2"/>
          <w:sz w:val="22"/>
          <w:szCs w:val="22"/>
        </w:rPr>
      </w:pPr>
      <w:r>
        <w:rPr>
          <w:rFonts w:eastAsia="楷体_GB2312" w:cs="Calibri"/>
          <w:b/>
          <w:bCs/>
          <w:kern w:val="2"/>
          <w:sz w:val="22"/>
          <w:szCs w:val="22"/>
        </w:rPr>
        <w:t xml:space="preserve">巨头布局驱动配电设备增量投资。 </w:t>
      </w:r>
      <w:r>
        <w:rPr>
          <w:rFonts w:eastAsia="楷体_GB2312" w:cs="Calibri"/>
          <w:kern w:val="2"/>
          <w:sz w:val="22"/>
          <w:szCs w:val="22"/>
        </w:rPr>
        <w:t>供电架构的全面升级正催生配电设备全链条的增量投资机会。国际科技巨头已率先布局：谷歌、微软、Meta等聚焦分离式独立电源架构，将电源组件从IT机柜独立至侧边机柜，并联合发布OCP Diablo 400项目规范，推动±400V HVDC方案标准化；英伟达则联合英飞凌等前瞻布局800V HVDC全栈架构，实现800V直流全程传输，计划2027年量产，适配兆瓦级机架与下一代AI芯片。这一趋势将直接拉动高压直流配电柜、智能母线、DC/DC变换器、保护开关等核心设备的迭代需求，并为具备电力电子与配电系统融合设计能力的供应商打开全新成长空间。威胜信息2025年AI+收入同比增长89.7%，收入占比同比提升9个百分点至24%，在低中压配电侧积累的供电架构与控制逻辑理解，使其具备向数据中心房间侧电源及相关控制系统拓展的能力，有望在“电力-算力”协同重构中占据关键卡位。</w:t>
      </w:r>
    </w:p>
    <w:p w14:paraId="3EDD79B0">
      <w:pPr>
        <w:overflowPunct w:val="0"/>
        <w:jc w:val="both"/>
        <w:rPr>
          <w:rFonts w:eastAsia="楷体_GB2312" w:cs="Calibri"/>
          <w:kern w:val="2"/>
          <w:sz w:val="22"/>
          <w:szCs w:val="22"/>
        </w:rPr>
      </w:pPr>
    </w:p>
    <w:p w14:paraId="51923D29">
      <w:pPr>
        <w:overflowPunct w:val="0"/>
        <w:jc w:val="both"/>
        <w:rPr>
          <w:rFonts w:eastAsia="楷体_GB2312" w:cs="Calibri"/>
          <w:kern w:val="2"/>
          <w:sz w:val="22"/>
          <w:szCs w:val="22"/>
        </w:rPr>
      </w:pPr>
    </w:p>
    <w:p w14:paraId="72414122">
      <w:pPr>
        <w:overflowPunct w:val="0"/>
        <w:jc w:val="both"/>
        <w:rPr>
          <w:rFonts w:eastAsia="楷体_GB2312" w:cs="Calibri"/>
          <w:kern w:val="2"/>
          <w:sz w:val="22"/>
          <w:szCs w:val="22"/>
        </w:rPr>
      </w:pPr>
    </w:p>
    <w:p w14:paraId="4C6C9D20">
      <w:pPr>
        <w:rPr>
          <w:rFonts w:eastAsia="楷体_GB2312" w:cs="Calibri"/>
          <w:kern w:val="2"/>
          <w:sz w:val="22"/>
          <w:szCs w:val="22"/>
        </w:rPr>
      </w:pPr>
      <w:r>
        <w:rPr>
          <w:rFonts w:eastAsia="楷体_GB2312" w:cs="Calibri"/>
          <w:kern w:val="2"/>
          <w:sz w:val="22"/>
          <w:szCs w:val="22"/>
        </w:rPr>
        <w:br w:type="page"/>
      </w:r>
    </w:p>
    <w:bookmarkEnd w:id="6"/>
    <w:p w14:paraId="7DD4C47D">
      <w:pPr>
        <w:pStyle w:val="2"/>
        <w:overflowPunct w:val="0"/>
        <w:spacing w:beforeLines="100" w:after="240" w:afterLines="100"/>
        <w:jc w:val="both"/>
        <w:rPr>
          <w:rFonts w:eastAsia="楷体_GB2312" w:cs="Calibri"/>
          <w:color w:val="23558C"/>
          <w:sz w:val="28"/>
          <w:szCs w:val="28"/>
        </w:rPr>
      </w:pPr>
      <w:bookmarkStart w:id="17" w:name="_Toc10760"/>
      <w:r>
        <w:rPr>
          <w:rFonts w:eastAsia="楷体_GB2312" w:cs="Calibri"/>
          <w:color w:val="23558C"/>
          <w:sz w:val="28"/>
          <w:szCs w:val="28"/>
        </w:rPr>
        <w:t>4.估值与投资建议</w:t>
      </w:r>
      <w:bookmarkEnd w:id="17"/>
    </w:p>
    <w:p w14:paraId="6682F6E1">
      <w:pPr>
        <w:pStyle w:val="149"/>
        <w:overflowPunct w:val="0"/>
        <w:jc w:val="both"/>
        <w:rPr>
          <w:rFonts w:ascii="Calibri" w:hAnsi="Calibri" w:eastAsia="楷体_GB2312" w:cs="Calibri"/>
          <w:color w:val="23558C"/>
          <w:sz w:val="24"/>
        </w:rPr>
      </w:pPr>
      <w:bookmarkStart w:id="18" w:name="_Toc27988"/>
      <w:r>
        <w:rPr>
          <w:rFonts w:ascii="Calibri" w:hAnsi="Calibri" w:eastAsia="楷体_GB2312" w:cs="Calibri"/>
          <w:color w:val="23558C"/>
          <w:sz w:val="24"/>
        </w:rPr>
        <w:t>4.1 盈利预测</w:t>
      </w:r>
      <w:bookmarkEnd w:id="18"/>
    </w:p>
    <w:p w14:paraId="4945FF2A">
      <w:pPr>
        <w:pStyle w:val="26"/>
        <w:numPr>
          <w:ilvl w:val="0"/>
          <w:numId w:val="13"/>
        </w:numPr>
        <w:overflowPunct w:val="0"/>
        <w:jc w:val="both"/>
        <w:rPr>
          <w:rFonts w:eastAsia="楷体_GB2312" w:cs="Calibri"/>
          <w:sz w:val="22"/>
          <w:szCs w:val="22"/>
        </w:rPr>
      </w:pPr>
      <w:r>
        <w:rPr>
          <w:rFonts w:eastAsia="楷体_GB2312" w:cs="Calibri"/>
          <w:b/>
          <w:bCs/>
          <w:sz w:val="22"/>
          <w:szCs w:val="22"/>
        </w:rPr>
        <w:t>总营收</w:t>
      </w:r>
    </w:p>
    <w:p w14:paraId="1D5AB78A">
      <w:pPr>
        <w:overflowPunct w:val="0"/>
        <w:jc w:val="both"/>
        <w:rPr>
          <w:rFonts w:eastAsia="楷体_GB2312" w:cs="Calibri"/>
          <w:b/>
          <w:bCs/>
          <w:sz w:val="22"/>
          <w:szCs w:val="22"/>
        </w:rPr>
      </w:pPr>
      <w:bookmarkStart w:id="19" w:name="_Toc186105501"/>
    </w:p>
    <w:p w14:paraId="3C3FF556">
      <w:pPr>
        <w:overflowPunct w:val="0"/>
        <w:jc w:val="both"/>
        <w:rPr>
          <w:rFonts w:eastAsia="楷体_GB2312" w:cs="Calibri"/>
          <w:sz w:val="22"/>
          <w:szCs w:val="22"/>
        </w:rPr>
      </w:pPr>
      <w:r>
        <w:rPr>
          <w:rFonts w:eastAsia="楷体_GB2312" w:cs="Calibri"/>
          <w:sz w:val="22"/>
          <w:szCs w:val="22"/>
        </w:rPr>
        <w:t>我们预计公司在2026年至2028年期间的收入将分别达到123.41/147.07/</w:t>
      </w:r>
      <w:r>
        <w:rPr>
          <w:rFonts w:hint="eastAsia" w:eastAsia="楷体_GB2312" w:cs="Calibri"/>
          <w:sz w:val="22"/>
          <w:szCs w:val="22"/>
          <w:lang w:eastAsia="zh-CN"/>
        </w:rPr>
        <w:t xml:space="preserve"> </w:t>
      </w:r>
      <w:r>
        <w:rPr>
          <w:rFonts w:eastAsia="楷体_GB2312" w:cs="Calibri"/>
          <w:sz w:val="22"/>
          <w:szCs w:val="22"/>
        </w:rPr>
        <w:t>172.28亿人民币，净利润分别为18.73/22.27/26.22亿人民币。</w:t>
      </w:r>
    </w:p>
    <w:p w14:paraId="7CB3B3AA">
      <w:pPr>
        <w:overflowPunct w:val="0"/>
        <w:jc w:val="both"/>
        <w:rPr>
          <w:rFonts w:eastAsia="楷体_GB2312" w:cs="Calibri"/>
          <w:sz w:val="22"/>
          <w:szCs w:val="22"/>
        </w:rPr>
      </w:pPr>
    </w:p>
    <w:tbl>
      <w:tblPr>
        <w:tblStyle w:val="12"/>
        <w:tblW w:w="7466" w:type="dxa"/>
        <w:tblInd w:w="0" w:type="dxa"/>
        <w:tblLayout w:type="fixed"/>
        <w:tblCellMar>
          <w:top w:w="0" w:type="dxa"/>
          <w:left w:w="108" w:type="dxa"/>
          <w:bottom w:w="0" w:type="dxa"/>
          <w:right w:w="108" w:type="dxa"/>
        </w:tblCellMar>
      </w:tblPr>
      <w:tblGrid>
        <w:gridCol w:w="7466"/>
      </w:tblGrid>
      <w:tr w14:paraId="4CB9CDA2">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15006F48">
            <w:pPr>
              <w:overflowPunct w:val="0"/>
              <w:spacing w:before="48" w:beforeLines="20" w:after="48" w:afterLines="20"/>
              <w:jc w:val="both"/>
              <w:textAlignment w:val="center"/>
              <w:rPr>
                <w:rFonts w:eastAsia="楷体_GB2312" w:cs="Calibri"/>
                <w:b/>
                <w:sz w:val="20"/>
                <w:szCs w:val="20"/>
              </w:rPr>
            </w:pPr>
            <w:bookmarkStart w:id="20" w:name="_Hlk219374613"/>
            <w:r>
              <w:rPr>
                <w:rFonts w:eastAsia="楷体_GB2312" w:cs="Calibri"/>
                <w:b/>
                <w:sz w:val="20"/>
                <w:szCs w:val="20"/>
              </w:rPr>
              <w:t>图：2026-2028年收入分业务板块拆分（百万元）</w:t>
            </w:r>
          </w:p>
        </w:tc>
      </w:tr>
      <w:tr w14:paraId="5A9E6A71">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0F12ADB3">
            <w:pPr>
              <w:overflowPunct w:val="0"/>
              <w:spacing w:before="48" w:beforeLines="20" w:after="48" w:afterLines="20"/>
              <w:jc w:val="center"/>
              <w:textAlignment w:val="center"/>
              <w:rPr>
                <w:rFonts w:eastAsia="楷体_GB2312" w:cs="Calibri"/>
                <w:b/>
                <w:bCs/>
                <w:sz w:val="20"/>
                <w:szCs w:val="20"/>
              </w:rPr>
            </w:pPr>
            <w:r>
              <w:rPr>
                <w:rFonts w:eastAsia="楷体_GB2312" w:cs="Calibri"/>
                <w:b/>
                <w:bCs/>
                <w:sz w:val="20"/>
                <w:szCs w:val="20"/>
              </w:rPr>
              <w:drawing>
                <wp:inline distT="0" distB="0" distL="0" distR="0">
                  <wp:extent cx="4653280" cy="1002665"/>
                  <wp:effectExtent l="0" t="0" r="10160" b="3175"/>
                  <wp:docPr id="1271451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51512" name="图片 1"/>
                          <pic:cNvPicPr>
                            <a:picLocks noChangeAspect="1"/>
                          </pic:cNvPicPr>
                        </pic:nvPicPr>
                        <pic:blipFill>
                          <a:blip r:embed="rId48"/>
                          <a:stretch>
                            <a:fillRect/>
                          </a:stretch>
                        </pic:blipFill>
                        <pic:spPr>
                          <a:xfrm>
                            <a:off x="0" y="0"/>
                            <a:ext cx="4756942" cy="1024875"/>
                          </a:xfrm>
                          <a:prstGeom prst="rect">
                            <a:avLst/>
                          </a:prstGeom>
                        </pic:spPr>
                      </pic:pic>
                    </a:graphicData>
                  </a:graphic>
                </wp:inline>
              </w:drawing>
            </w:r>
          </w:p>
        </w:tc>
      </w:tr>
      <w:tr w14:paraId="13172A33">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0A6656A8">
            <w:pPr>
              <w:overflowPunct w:val="0"/>
              <w:spacing w:line="240" w:lineRule="atLeast"/>
              <w:jc w:val="both"/>
              <w:textAlignment w:val="center"/>
              <w:rPr>
                <w:rFonts w:eastAsia="楷体_GB2312" w:cs="Calibri"/>
                <w:sz w:val="20"/>
                <w:szCs w:val="20"/>
              </w:rPr>
            </w:pPr>
            <w:r>
              <w:rPr>
                <w:rFonts w:eastAsia="楷体_GB2312" w:cs="Calibri"/>
                <w:b/>
                <w:bCs/>
                <w:sz w:val="20"/>
                <w:szCs w:val="20"/>
              </w:rPr>
              <w:t xml:space="preserve">资料来源: </w:t>
            </w:r>
            <w:r>
              <w:rPr>
                <w:rFonts w:eastAsia="楷体_GB2312" w:cs="Calibri"/>
                <w:sz w:val="20"/>
                <w:szCs w:val="20"/>
              </w:rPr>
              <w:t>Wind, HFI</w:t>
            </w:r>
          </w:p>
        </w:tc>
      </w:tr>
      <w:bookmarkEnd w:id="20"/>
    </w:tbl>
    <w:p w14:paraId="7ABA9EB8">
      <w:pPr>
        <w:pStyle w:val="149"/>
        <w:overflowPunct w:val="0"/>
        <w:jc w:val="both"/>
        <w:rPr>
          <w:rFonts w:ascii="Calibri" w:hAnsi="Calibri" w:eastAsia="楷体_GB2312" w:cs="Calibri"/>
          <w:color w:val="23558C"/>
          <w:sz w:val="24"/>
        </w:rPr>
      </w:pPr>
      <w:bookmarkStart w:id="21" w:name="_Toc10137"/>
      <w:r>
        <w:rPr>
          <w:rFonts w:ascii="Calibri" w:hAnsi="Calibri" w:eastAsia="楷体_GB2312" w:cs="Calibri"/>
          <w:color w:val="23558C"/>
          <w:sz w:val="24"/>
        </w:rPr>
        <w:t>4.2 估值分析</w:t>
      </w:r>
      <w:bookmarkEnd w:id="21"/>
    </w:p>
    <w:p w14:paraId="646801E3">
      <w:pPr>
        <w:overflowPunct w:val="0"/>
        <w:jc w:val="both"/>
        <w:rPr>
          <w:rFonts w:eastAsia="楷体_GB2312" w:cs="Calibri"/>
          <w:sz w:val="22"/>
          <w:szCs w:val="22"/>
        </w:rPr>
      </w:pPr>
      <w:r>
        <w:rPr>
          <w:rFonts w:eastAsia="楷体_GB2312" w:cs="Calibri"/>
          <w:sz w:val="22"/>
          <w:szCs w:val="22"/>
        </w:rPr>
        <w:t>基于贴现现金流（DCF）估值模型，我们对公司未来经营现金流进行测算，并综合考虑行业增长前景、公司竞争地位及盈利能力，给予公司目标价40.94元。首次覆盖，给予“</w:t>
      </w:r>
      <w:r>
        <w:rPr>
          <w:rFonts w:hint="eastAsia" w:eastAsia="楷体_GB2312" w:cs="Calibri"/>
          <w:sz w:val="22"/>
          <w:szCs w:val="22"/>
          <w:lang w:eastAsia="zh-CN"/>
        </w:rPr>
        <w:t>优于</w:t>
      </w:r>
      <w:r>
        <w:rPr>
          <w:rFonts w:eastAsia="楷体_GB2312" w:cs="Calibri"/>
          <w:sz w:val="22"/>
          <w:szCs w:val="22"/>
        </w:rPr>
        <w:t>大市” 的投资评级。</w:t>
      </w:r>
    </w:p>
    <w:p w14:paraId="051D43DA">
      <w:pPr>
        <w:overflowPunct w:val="0"/>
        <w:jc w:val="both"/>
        <w:rPr>
          <w:rFonts w:eastAsia="楷体_GB2312" w:cs="Calibri"/>
          <w:sz w:val="22"/>
          <w:szCs w:val="22"/>
        </w:rPr>
      </w:pPr>
    </w:p>
    <w:tbl>
      <w:tblPr>
        <w:tblStyle w:val="12"/>
        <w:tblW w:w="7466" w:type="dxa"/>
        <w:tblInd w:w="0" w:type="dxa"/>
        <w:tblLayout w:type="fixed"/>
        <w:tblCellMar>
          <w:top w:w="0" w:type="dxa"/>
          <w:left w:w="108" w:type="dxa"/>
          <w:bottom w:w="0" w:type="dxa"/>
          <w:right w:w="108" w:type="dxa"/>
        </w:tblCellMar>
      </w:tblPr>
      <w:tblGrid>
        <w:gridCol w:w="7466"/>
      </w:tblGrid>
      <w:tr w14:paraId="4F1DDAA7">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4EC0A244">
            <w:pPr>
              <w:overflowPunct w:val="0"/>
              <w:spacing w:before="48" w:beforeLines="20" w:after="48" w:afterLines="20"/>
              <w:jc w:val="both"/>
              <w:textAlignment w:val="center"/>
              <w:rPr>
                <w:rFonts w:eastAsia="楷体_GB2312" w:cs="Calibri"/>
                <w:b/>
                <w:sz w:val="20"/>
                <w:szCs w:val="20"/>
              </w:rPr>
            </w:pPr>
            <w:r>
              <w:rPr>
                <w:rFonts w:eastAsia="楷体_GB2312" w:cs="Calibri"/>
                <w:b/>
                <w:sz w:val="20"/>
                <w:szCs w:val="20"/>
              </w:rPr>
              <w:t>图：DCF模型</w:t>
            </w:r>
          </w:p>
        </w:tc>
      </w:tr>
      <w:tr w14:paraId="646E0371">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475A0B3D">
            <w:pPr>
              <w:overflowPunct w:val="0"/>
              <w:spacing w:before="48" w:beforeLines="20" w:after="48" w:afterLines="20"/>
              <w:jc w:val="center"/>
              <w:textAlignment w:val="center"/>
              <w:rPr>
                <w:rFonts w:eastAsia="楷体_GB2312" w:cs="Calibri"/>
                <w:b/>
                <w:bCs/>
                <w:sz w:val="20"/>
                <w:szCs w:val="20"/>
              </w:rPr>
            </w:pPr>
            <w:r>
              <w:rPr>
                <w:rFonts w:eastAsia="楷体_GB2312" w:cs="Calibri"/>
                <w:b/>
                <w:bCs/>
                <w:sz w:val="20"/>
                <w:szCs w:val="20"/>
              </w:rPr>
              <w:drawing>
                <wp:inline distT="0" distB="0" distL="0" distR="0">
                  <wp:extent cx="4603750" cy="1973580"/>
                  <wp:effectExtent l="0" t="0" r="13970" b="7620"/>
                  <wp:docPr id="1129621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21793" name="图片 1"/>
                          <pic:cNvPicPr>
                            <a:picLocks noChangeAspect="1"/>
                          </pic:cNvPicPr>
                        </pic:nvPicPr>
                        <pic:blipFill>
                          <a:blip r:embed="rId49"/>
                          <a:stretch>
                            <a:fillRect/>
                          </a:stretch>
                        </pic:blipFill>
                        <pic:spPr>
                          <a:xfrm>
                            <a:off x="0" y="0"/>
                            <a:ext cx="4603750" cy="1973580"/>
                          </a:xfrm>
                          <a:prstGeom prst="rect">
                            <a:avLst/>
                          </a:prstGeom>
                        </pic:spPr>
                      </pic:pic>
                    </a:graphicData>
                  </a:graphic>
                </wp:inline>
              </w:drawing>
            </w:r>
          </w:p>
        </w:tc>
      </w:tr>
      <w:tr w14:paraId="32A0C47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B86EF8C">
            <w:pPr>
              <w:overflowPunct w:val="0"/>
              <w:spacing w:line="240" w:lineRule="atLeast"/>
              <w:jc w:val="both"/>
              <w:textAlignment w:val="center"/>
              <w:rPr>
                <w:rFonts w:eastAsia="楷体_GB2312" w:cs="Calibri"/>
                <w:sz w:val="20"/>
                <w:szCs w:val="20"/>
              </w:rPr>
            </w:pPr>
            <w:r>
              <w:rPr>
                <w:rFonts w:eastAsia="楷体_GB2312" w:cs="Calibri"/>
                <w:b/>
                <w:bCs/>
                <w:sz w:val="20"/>
                <w:szCs w:val="20"/>
              </w:rPr>
              <w:t xml:space="preserve">资料来源: </w:t>
            </w:r>
            <w:r>
              <w:rPr>
                <w:rFonts w:eastAsia="楷体_GB2312" w:cs="Calibri"/>
                <w:sz w:val="20"/>
                <w:szCs w:val="20"/>
              </w:rPr>
              <w:t>Wind, HFI</w:t>
            </w:r>
          </w:p>
        </w:tc>
      </w:tr>
    </w:tbl>
    <w:p w14:paraId="5C9E1E1D">
      <w:pPr>
        <w:overflowPunct w:val="0"/>
        <w:jc w:val="both"/>
        <w:rPr>
          <w:rFonts w:eastAsia="楷体_GB2312" w:cs="Calibri"/>
          <w:sz w:val="22"/>
          <w:szCs w:val="22"/>
          <w:highlight w:val="yellow"/>
        </w:rPr>
      </w:pPr>
    </w:p>
    <w:p w14:paraId="38F6154E">
      <w:pPr>
        <w:overflowPunct w:val="0"/>
        <w:jc w:val="both"/>
        <w:rPr>
          <w:rFonts w:eastAsia="楷体_GB2312" w:cs="Calibri"/>
          <w:sz w:val="22"/>
          <w:szCs w:val="22"/>
          <w:highlight w:val="yellow"/>
        </w:rPr>
      </w:pPr>
    </w:p>
    <w:p w14:paraId="539C11D9">
      <w:pPr>
        <w:overflowPunct w:val="0"/>
        <w:jc w:val="both"/>
        <w:rPr>
          <w:rFonts w:eastAsia="楷体_GB2312" w:cs="Calibri"/>
          <w:sz w:val="22"/>
          <w:szCs w:val="22"/>
          <w:highlight w:val="yellow"/>
        </w:rPr>
      </w:pPr>
    </w:p>
    <w:p w14:paraId="25659ABC">
      <w:pPr>
        <w:overflowPunct w:val="0"/>
        <w:jc w:val="both"/>
        <w:rPr>
          <w:rFonts w:eastAsia="楷体_GB2312" w:cs="Calibri"/>
          <w:sz w:val="22"/>
          <w:szCs w:val="22"/>
          <w:highlight w:val="yellow"/>
        </w:rPr>
      </w:pPr>
    </w:p>
    <w:p w14:paraId="45EDDD29">
      <w:pPr>
        <w:overflowPunct w:val="0"/>
        <w:jc w:val="both"/>
        <w:rPr>
          <w:rFonts w:eastAsia="楷体_GB2312" w:cs="Calibri"/>
          <w:sz w:val="22"/>
          <w:szCs w:val="22"/>
          <w:highlight w:val="yellow"/>
        </w:rPr>
      </w:pPr>
    </w:p>
    <w:p w14:paraId="514A56F1">
      <w:pPr>
        <w:overflowPunct w:val="0"/>
        <w:jc w:val="both"/>
        <w:rPr>
          <w:rFonts w:eastAsia="楷体_GB2312" w:cs="Calibri"/>
          <w:sz w:val="22"/>
          <w:szCs w:val="22"/>
          <w:highlight w:val="yellow"/>
        </w:rPr>
      </w:pPr>
    </w:p>
    <w:p w14:paraId="2BF64EB8">
      <w:pPr>
        <w:overflowPunct w:val="0"/>
        <w:jc w:val="both"/>
        <w:rPr>
          <w:rFonts w:eastAsia="楷体_GB2312" w:cs="Calibri"/>
          <w:sz w:val="22"/>
          <w:szCs w:val="22"/>
          <w:highlight w:val="yellow"/>
        </w:rPr>
      </w:pPr>
    </w:p>
    <w:p w14:paraId="2336A34A">
      <w:pPr>
        <w:overflowPunct w:val="0"/>
        <w:jc w:val="both"/>
        <w:rPr>
          <w:rFonts w:eastAsia="楷体_GB2312" w:cs="Calibri"/>
          <w:sz w:val="22"/>
          <w:szCs w:val="22"/>
          <w:highlight w:val="yellow"/>
        </w:rPr>
      </w:pPr>
    </w:p>
    <w:p w14:paraId="02231B70">
      <w:pPr>
        <w:overflowPunct w:val="0"/>
        <w:jc w:val="both"/>
        <w:rPr>
          <w:rFonts w:eastAsia="楷体_GB2312" w:cs="Calibri"/>
          <w:sz w:val="22"/>
          <w:szCs w:val="22"/>
          <w:highlight w:val="yellow"/>
        </w:rPr>
      </w:pPr>
    </w:p>
    <w:p w14:paraId="17E04B17">
      <w:pPr>
        <w:overflowPunct w:val="0"/>
        <w:jc w:val="both"/>
        <w:rPr>
          <w:rFonts w:eastAsia="楷体_GB2312" w:cs="Calibri"/>
          <w:sz w:val="22"/>
          <w:szCs w:val="22"/>
          <w:highlight w:val="yellow"/>
        </w:rPr>
      </w:pPr>
    </w:p>
    <w:tbl>
      <w:tblPr>
        <w:tblStyle w:val="12"/>
        <w:tblW w:w="7466" w:type="dxa"/>
        <w:tblInd w:w="0" w:type="dxa"/>
        <w:tblLayout w:type="fixed"/>
        <w:tblCellMar>
          <w:top w:w="0" w:type="dxa"/>
          <w:left w:w="108" w:type="dxa"/>
          <w:bottom w:w="0" w:type="dxa"/>
          <w:right w:w="108" w:type="dxa"/>
        </w:tblCellMar>
      </w:tblPr>
      <w:tblGrid>
        <w:gridCol w:w="7466"/>
      </w:tblGrid>
      <w:tr w14:paraId="247D3FF7">
        <w:trPr>
          <w:trHeight w:val="302" w:hRule="atLeast"/>
        </w:trPr>
        <w:tc>
          <w:tcPr>
            <w:tcW w:w="7466" w:type="dxa"/>
            <w:tcBorders>
              <w:bottom w:val="single" w:color="auto" w:sz="4" w:space="0"/>
            </w:tcBorders>
            <w:tcMar>
              <w:left w:w="0" w:type="dxa"/>
              <w:right w:w="28" w:type="dxa"/>
            </w:tcMar>
          </w:tcPr>
          <w:p w14:paraId="12AD7C10">
            <w:pPr>
              <w:overflowPunct w:val="0"/>
              <w:spacing w:before="48" w:beforeLines="20" w:after="48" w:afterLines="20"/>
              <w:jc w:val="both"/>
              <w:textAlignment w:val="center"/>
              <w:rPr>
                <w:rFonts w:eastAsia="楷体_GB2312" w:cs="Calibri"/>
                <w:b/>
                <w:sz w:val="20"/>
                <w:szCs w:val="20"/>
              </w:rPr>
            </w:pPr>
            <w:r>
              <w:rPr>
                <w:rFonts w:eastAsia="楷体_GB2312" w:cs="Calibri"/>
                <w:b/>
                <w:sz w:val="20"/>
                <w:szCs w:val="20"/>
              </w:rPr>
              <w:t>图：财务汇总</w:t>
            </w:r>
          </w:p>
        </w:tc>
      </w:tr>
      <w:tr w14:paraId="7EBFB70C">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40BAB83">
            <w:pPr>
              <w:overflowPunct w:val="0"/>
              <w:spacing w:before="48" w:beforeLines="20" w:after="48" w:afterLines="20"/>
              <w:jc w:val="center"/>
              <w:textAlignment w:val="center"/>
              <w:rPr>
                <w:rFonts w:eastAsia="楷体_GB2312" w:cs="Calibri"/>
                <w:b/>
                <w:bCs/>
                <w:sz w:val="20"/>
                <w:szCs w:val="20"/>
              </w:rPr>
            </w:pPr>
            <w:r>
              <w:rPr>
                <w:rFonts w:eastAsia="楷体_GB2312" w:cs="Calibri"/>
                <w:b/>
                <w:bCs/>
                <w:sz w:val="20"/>
                <w:szCs w:val="20"/>
              </w:rPr>
              <w:drawing>
                <wp:inline distT="0" distB="0" distL="0" distR="0">
                  <wp:extent cx="4603750" cy="2656840"/>
                  <wp:effectExtent l="0" t="0" r="13970" b="10160"/>
                  <wp:docPr id="615105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05348" name="图片 1"/>
                          <pic:cNvPicPr>
                            <a:picLocks noChangeAspect="1"/>
                          </pic:cNvPicPr>
                        </pic:nvPicPr>
                        <pic:blipFill>
                          <a:blip r:embed="rId50"/>
                          <a:stretch>
                            <a:fillRect/>
                          </a:stretch>
                        </pic:blipFill>
                        <pic:spPr>
                          <a:xfrm>
                            <a:off x="0" y="0"/>
                            <a:ext cx="4603750" cy="2656840"/>
                          </a:xfrm>
                          <a:prstGeom prst="rect">
                            <a:avLst/>
                          </a:prstGeom>
                        </pic:spPr>
                      </pic:pic>
                    </a:graphicData>
                  </a:graphic>
                </wp:inline>
              </w:drawing>
            </w:r>
          </w:p>
        </w:tc>
      </w:tr>
      <w:tr w14:paraId="3A6EE56C">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1BDE4E4F">
            <w:pPr>
              <w:overflowPunct w:val="0"/>
              <w:spacing w:line="240" w:lineRule="atLeast"/>
              <w:jc w:val="both"/>
              <w:textAlignment w:val="center"/>
              <w:rPr>
                <w:rFonts w:eastAsia="楷体_GB2312" w:cs="Calibri"/>
                <w:sz w:val="20"/>
                <w:szCs w:val="20"/>
              </w:rPr>
            </w:pPr>
            <w:r>
              <w:rPr>
                <w:rFonts w:eastAsia="楷体_GB2312" w:cs="Calibri"/>
                <w:b/>
                <w:bCs/>
                <w:sz w:val="20"/>
                <w:szCs w:val="20"/>
              </w:rPr>
              <w:t xml:space="preserve">资料来源: </w:t>
            </w:r>
            <w:r>
              <w:rPr>
                <w:rFonts w:eastAsia="楷体_GB2312" w:cs="Calibri"/>
                <w:sz w:val="20"/>
                <w:szCs w:val="20"/>
              </w:rPr>
              <w:t>Wind, HFI</w:t>
            </w:r>
          </w:p>
        </w:tc>
      </w:tr>
    </w:tbl>
    <w:p w14:paraId="4B6426F7">
      <w:pPr>
        <w:pStyle w:val="2"/>
        <w:overflowPunct w:val="0"/>
        <w:spacing w:beforeLines="100" w:after="240" w:afterLines="100"/>
        <w:jc w:val="both"/>
        <w:rPr>
          <w:rFonts w:eastAsia="楷体_GB2312" w:cs="Calibri"/>
          <w:color w:val="23558C"/>
          <w:sz w:val="28"/>
          <w:szCs w:val="28"/>
        </w:rPr>
      </w:pPr>
      <w:bookmarkStart w:id="22" w:name="_Toc19258"/>
      <w:r>
        <w:rPr>
          <w:rFonts w:eastAsia="楷体_GB2312" w:cs="Calibri"/>
          <w:color w:val="23558C"/>
          <w:sz w:val="28"/>
          <w:szCs w:val="28"/>
        </w:rPr>
        <w:t xml:space="preserve">5. </w:t>
      </w:r>
      <w:bookmarkEnd w:id="19"/>
      <w:r>
        <w:rPr>
          <w:rFonts w:eastAsia="楷体_GB2312" w:cs="Calibri"/>
          <w:color w:val="23558C"/>
          <w:sz w:val="28"/>
          <w:szCs w:val="28"/>
        </w:rPr>
        <w:t>风险</w:t>
      </w:r>
      <w:bookmarkEnd w:id="22"/>
    </w:p>
    <w:p w14:paraId="5C37BD8D">
      <w:pPr>
        <w:pStyle w:val="19"/>
        <w:overflowPunct w:val="0"/>
        <w:jc w:val="both"/>
        <w:rPr>
          <w:rFonts w:eastAsia="楷体_GB2312" w:cs="Calibri"/>
          <w:lang w:eastAsia="zh-CN"/>
        </w:rPr>
      </w:pPr>
      <w:r>
        <w:rPr>
          <w:rFonts w:eastAsia="楷体_GB2312" w:cs="Calibri"/>
          <w:sz w:val="22"/>
          <w:szCs w:val="22"/>
        </w:rPr>
        <w:t>国家电网及南方电网集采招标量价不及预期；海外市场业务增长速度慢于预期；海外生产成本上升</w:t>
      </w:r>
    </w:p>
    <w:p w14:paraId="616FB2AC">
      <w:pPr>
        <w:pStyle w:val="19"/>
        <w:overflowPunct w:val="0"/>
        <w:rPr>
          <w:rFonts w:eastAsia="楷体_GB2312" w:cs="Calibri"/>
          <w:lang w:eastAsia="zh-CN"/>
        </w:rPr>
      </w:pPr>
    </w:p>
    <w:p w14:paraId="15265245">
      <w:pPr>
        <w:pStyle w:val="19"/>
        <w:overflowPunct w:val="0"/>
        <w:rPr>
          <w:rFonts w:eastAsia="楷体_GB2312" w:cs="Calibri"/>
          <w:lang w:eastAsia="zh-CN"/>
        </w:rPr>
      </w:pPr>
    </w:p>
    <w:p w14:paraId="7A2ED61D">
      <w:pPr>
        <w:pStyle w:val="19"/>
        <w:overflowPunct w:val="0"/>
        <w:rPr>
          <w:rFonts w:eastAsia="楷体_GB2312" w:cs="Calibri"/>
          <w:lang w:eastAsia="zh-CN"/>
        </w:rPr>
      </w:pPr>
    </w:p>
    <w:p w14:paraId="71D90773">
      <w:pPr>
        <w:pStyle w:val="19"/>
        <w:overflowPunct w:val="0"/>
        <w:rPr>
          <w:rFonts w:eastAsia="楷体_GB2312" w:cs="Calibri"/>
          <w:sz w:val="4"/>
          <w:szCs w:val="4"/>
          <w:lang w:eastAsia="zh-CN"/>
        </w:rPr>
      </w:pPr>
    </w:p>
    <w:p w14:paraId="2DFFBCCA">
      <w:pPr>
        <w:pStyle w:val="19"/>
        <w:overflowPunct w:val="0"/>
        <w:rPr>
          <w:rFonts w:eastAsia="楷体_GB2312" w:cs="Calibri"/>
          <w:lang w:eastAsia="zh-CN"/>
        </w:rPr>
        <w:sectPr>
          <w:headerReference r:id="rId9" w:type="default"/>
          <w:footerReference r:id="rId10" w:type="default"/>
          <w:pgSz w:w="11909" w:h="16834"/>
          <w:pgMar w:top="1599" w:right="851" w:bottom="1680" w:left="3600" w:header="720" w:footer="881" w:gutter="0"/>
          <w:cols w:space="720" w:num="1"/>
          <w:docGrid w:linePitch="360" w:charSpace="0"/>
        </w:sectPr>
      </w:pPr>
    </w:p>
    <w:p w14:paraId="46FA6E85">
      <w:pPr>
        <w:overflowPunct w:val="0"/>
        <w:rPr>
          <w:rFonts w:eastAsia="楷体_GB2312" w:cs="Calibri"/>
          <w:lang w:eastAsia="zh-CN"/>
        </w:rPr>
      </w:pPr>
    </w:p>
    <w:p w14:paraId="106EB5B1">
      <w:pPr>
        <w:overflowPunct w:val="0"/>
        <w:rPr>
          <w:rFonts w:eastAsia="楷体_GB2312" w:cs="Calibri"/>
          <w:b/>
          <w:sz w:val="20"/>
          <w:szCs w:val="20"/>
        </w:rPr>
      </w:pPr>
      <w:r>
        <w:rPr>
          <w:rFonts w:eastAsia="楷体_GB2312" w:cs="Calibri"/>
          <w:b/>
          <w:sz w:val="20"/>
          <w:szCs w:val="20"/>
        </w:rPr>
        <w:t>APPENDIX 1</w:t>
      </w:r>
    </w:p>
    <w:p w14:paraId="2C5133C5">
      <w:pPr>
        <w:pStyle w:val="5"/>
        <w:overflowPunct w:val="0"/>
        <w:spacing w:before="120" w:beforeLines="50" w:after="120" w:afterLines="50" w:line="260" w:lineRule="exact"/>
        <w:ind w:left="0" w:leftChars="0" w:right="42" w:firstLine="0"/>
        <w:jc w:val="both"/>
        <w:rPr>
          <w:rFonts w:hint="eastAsia" w:eastAsia="楷体_GB2312" w:cs="Calibri"/>
          <w:lang w:eastAsia="zh-CN"/>
        </w:rPr>
      </w:pPr>
      <w:r>
        <w:rPr>
          <w:rFonts w:ascii="Calibri" w:hAnsi="Calibri" w:eastAsia="楷体_GB2312" w:cs="Calibri"/>
          <w:b/>
          <w:sz w:val="20"/>
          <w:szCs w:val="20"/>
        </w:rPr>
        <w:t>Summary</w:t>
      </w:r>
    </w:p>
    <w:p w14:paraId="360B1DCB">
      <w:pPr>
        <w:pStyle w:val="19"/>
        <w:overflowPunct w:val="0"/>
        <w:jc w:val="both"/>
        <w:rPr>
          <w:rFonts w:eastAsia="楷体_GB2312" w:cs="Calibri"/>
          <w:lang w:eastAsia="zh-CN"/>
        </w:rPr>
      </w:pPr>
      <w:r>
        <w:rPr>
          <w:rFonts w:eastAsia="楷体_GB2312" w:cs="Calibri"/>
          <w:b/>
          <w:bCs/>
          <w:lang w:eastAsia="zh-CN"/>
        </w:rPr>
        <w:t xml:space="preserve">Wasion Holdings: Expert in Energy Metering and Energy Efficiency Management. </w:t>
      </w:r>
      <w:r>
        <w:rPr>
          <w:rFonts w:eastAsia="楷体_GB2312" w:cs="Calibri"/>
          <w:lang w:eastAsia="zh-CN"/>
        </w:rPr>
        <w:t>As China's leading provider of overall solutions for energy metering and smart power distribution and utilization, the company has built a matrix of three major businesses: Smart Grid Solutions, Smart Energy Efficiency Management Solutions, and Digital Energy Service Provider. By covering the entire product chain of "metering - communication - power distribution and utilization," the company has formed a deep client moat in fields such as power, water, gas, and large-scale public buildings.</w:t>
      </w:r>
    </w:p>
    <w:p w14:paraId="6382BABA">
      <w:pPr>
        <w:pStyle w:val="19"/>
        <w:overflowPunct w:val="0"/>
        <w:jc w:val="both"/>
        <w:rPr>
          <w:rFonts w:eastAsia="楷体_GB2312" w:cs="Calibri"/>
          <w:lang w:eastAsia="zh-CN"/>
        </w:rPr>
      </w:pPr>
    </w:p>
    <w:p w14:paraId="29426470">
      <w:pPr>
        <w:pStyle w:val="19"/>
        <w:overflowPunct w:val="0"/>
        <w:jc w:val="both"/>
        <w:rPr>
          <w:rFonts w:eastAsia="楷体_GB2312" w:cs="Calibri"/>
          <w:lang w:eastAsia="zh-CN"/>
        </w:rPr>
      </w:pPr>
      <w:r>
        <w:rPr>
          <w:rFonts w:eastAsia="楷体_GB2312" w:cs="Calibri"/>
          <w:b/>
          <w:bCs/>
          <w:lang w:eastAsia="zh-CN"/>
        </w:rPr>
        <w:t xml:space="preserve">Power Grid Investment in the "15th Five-Year Plan" Enters the 4-Trillion Era; Smart Distribution Networks Usher in a Cycle of Rising Volume and Prices. </w:t>
      </w:r>
      <w:r>
        <w:rPr>
          <w:rFonts w:eastAsia="楷体_GB2312" w:cs="Calibri"/>
          <w:lang w:eastAsia="zh-CN"/>
        </w:rPr>
        <w:t>With the large-scale grid connection of new energy under the "Dual Carbon" strategy, the intelligent transformation of the distribution network has become a rigid demand. The State Grid's fixed asset investment during the "15th Five-Year Plan" is expected to reach 4 trillion yuan, an increase of 40% compared to the "14th Five-Year Plan," with the investment focus clearly shifting towards the distribution network side. Starting from 2026, the new standard electricity meters will enter a major year of comprehensive supplementary bidding, and the price limits are generally over 20% higher than the previous average winning bid prices. As a top-tier enterprise in the industry, the company is expected to deeply benefit from the new cycle of "rising volume and prices".</w:t>
      </w:r>
    </w:p>
    <w:p w14:paraId="7313E19E">
      <w:pPr>
        <w:pStyle w:val="19"/>
        <w:overflowPunct w:val="0"/>
        <w:jc w:val="both"/>
        <w:rPr>
          <w:rFonts w:eastAsia="楷体_GB2312" w:cs="Calibri"/>
          <w:lang w:eastAsia="zh-CN"/>
        </w:rPr>
      </w:pPr>
    </w:p>
    <w:p w14:paraId="5CC36ECC">
      <w:pPr>
        <w:pStyle w:val="19"/>
        <w:overflowPunct w:val="0"/>
        <w:jc w:val="both"/>
        <w:rPr>
          <w:rFonts w:eastAsia="楷体_GB2312" w:cs="Calibri"/>
          <w:lang w:eastAsia="zh-CN"/>
        </w:rPr>
      </w:pPr>
      <w:r>
        <w:rPr>
          <w:rFonts w:eastAsia="楷体_GB2312" w:cs="Calibri"/>
          <w:b/>
          <w:bCs/>
          <w:lang w:eastAsia="zh-CN"/>
        </w:rPr>
        <w:t xml:space="preserve">AIDC Computing Power Explosion Drives Power Distribution Architecture Innovation; Digital Energy Business Opens a New Growth Pole. </w:t>
      </w:r>
      <w:r>
        <w:rPr>
          <w:rFonts w:eastAsia="楷体_GB2312" w:cs="Calibri"/>
          <w:lang w:eastAsia="zh-CN"/>
        </w:rPr>
        <w:t>The exponential growth of AI computing power has driven the rack density of data centers (AIDC) to jump from 4-6kW to 20-40kW and above, forcing the power supply architecture to evolve towards 800V high-voltage direct current (HVDC). The company has deep technical reserves on the low and medium voltage power distribution side, and its digital energy business is accelerating its penetration into high-value scenarios such as data centers and energy storage. In 2025, the company's AI-related revenue grew by nearly 90% year-on-year, which has become one of the strongest drivers for its performance growth.</w:t>
      </w:r>
    </w:p>
    <w:p w14:paraId="507E6073">
      <w:pPr>
        <w:pStyle w:val="19"/>
        <w:overflowPunct w:val="0"/>
        <w:jc w:val="both"/>
        <w:rPr>
          <w:rFonts w:eastAsia="楷体_GB2312" w:cs="Calibri"/>
          <w:lang w:eastAsia="zh-CN"/>
        </w:rPr>
      </w:pPr>
    </w:p>
    <w:p w14:paraId="1B46FB8A">
      <w:pPr>
        <w:pStyle w:val="19"/>
        <w:overflowPunct w:val="0"/>
        <w:jc w:val="both"/>
        <w:rPr>
          <w:rFonts w:eastAsia="楷体_GB2312" w:cs="Calibri"/>
          <w:lang w:eastAsia="zh-CN"/>
        </w:rPr>
      </w:pPr>
      <w:r>
        <w:rPr>
          <w:rFonts w:eastAsia="楷体_GB2312" w:cs="Calibri"/>
          <w:b/>
          <w:bCs/>
          <w:lang w:eastAsia="zh-CN"/>
        </w:rPr>
        <w:t>Deepening Global Layout; "Capacity Going Global" Enters the Fast Lane of Value Release.</w:t>
      </w:r>
      <w:r>
        <w:rPr>
          <w:rFonts w:eastAsia="楷体_GB2312" w:cs="Calibri"/>
          <w:lang w:eastAsia="zh-CN"/>
        </w:rPr>
        <w:t xml:space="preserve"> The company has established six major production and R&amp;D bases globally, including in Mexico, Brazil, and Hungary, achieving a strategic upgrade from "products going global" to "localized operations". Benefiting from overseas power grid upgrades and AIDC demand, new overseas orders are expected to grow by 54% to 2 billion RMB in 2026. The continuous increase in the proportion of overseas business will further optimize the company's gross profit structure.</w:t>
      </w:r>
    </w:p>
    <w:p w14:paraId="0D2C95DB">
      <w:pPr>
        <w:pStyle w:val="19"/>
        <w:overflowPunct w:val="0"/>
        <w:jc w:val="both"/>
        <w:rPr>
          <w:rFonts w:eastAsia="楷体_GB2312" w:cs="Calibri"/>
          <w:lang w:eastAsia="zh-CN"/>
        </w:rPr>
      </w:pPr>
    </w:p>
    <w:p w14:paraId="027DB94C">
      <w:pPr>
        <w:pStyle w:val="19"/>
        <w:overflowPunct w:val="0"/>
        <w:jc w:val="both"/>
        <w:rPr>
          <w:rFonts w:eastAsia="楷体_GB2312" w:cs="Calibri"/>
          <w:b/>
          <w:bCs/>
          <w:lang w:eastAsia="zh-CN"/>
        </w:rPr>
      </w:pPr>
      <w:r>
        <w:rPr>
          <w:rFonts w:eastAsia="楷体_GB2312" w:cs="Calibri"/>
          <w:b/>
          <w:bCs/>
          <w:lang w:eastAsia="zh-CN"/>
        </w:rPr>
        <w:t>Valuation and Recommendations</w:t>
      </w:r>
    </w:p>
    <w:p w14:paraId="2C3A37B5">
      <w:pPr>
        <w:pStyle w:val="19"/>
        <w:overflowPunct w:val="0"/>
        <w:jc w:val="both"/>
        <w:rPr>
          <w:rFonts w:eastAsia="楷体_GB2312" w:cs="Calibri"/>
          <w:lang w:eastAsia="zh-CN"/>
        </w:rPr>
      </w:pPr>
      <w:r>
        <w:rPr>
          <w:rFonts w:eastAsia="楷体_GB2312" w:cs="Calibri"/>
          <w:lang w:eastAsia="zh-CN"/>
        </w:rPr>
        <w:t>We expect the company's revenue to reach 12.341 billion / 14.707 billion / 17.228 billion RMB during the period from 2026 to 2028, with net profits of 1.873 billion / 2.227 billion / 2.622 billion RMB, respectively. Based on the Discounted Cash Flow (DCF) valuation model, we initiate coverage with an "Outperform" rating and a target price of 40.94 RMB.</w:t>
      </w:r>
    </w:p>
    <w:p w14:paraId="5077DCD8">
      <w:pPr>
        <w:pStyle w:val="19"/>
        <w:overflowPunct w:val="0"/>
        <w:jc w:val="both"/>
        <w:rPr>
          <w:rFonts w:eastAsia="楷体_GB2312" w:cs="Calibri"/>
          <w:lang w:eastAsia="zh-CN"/>
        </w:rPr>
      </w:pPr>
    </w:p>
    <w:p w14:paraId="21601CE4">
      <w:pPr>
        <w:pStyle w:val="19"/>
        <w:overflowPunct w:val="0"/>
        <w:jc w:val="both"/>
        <w:rPr>
          <w:rFonts w:eastAsia="楷体_GB2312" w:cs="Calibri"/>
          <w:b/>
          <w:bCs/>
          <w:lang w:eastAsia="zh-CN"/>
        </w:rPr>
      </w:pPr>
      <w:r>
        <w:rPr>
          <w:rFonts w:eastAsia="楷体_GB2312" w:cs="Calibri"/>
          <w:b/>
          <w:bCs/>
          <w:lang w:eastAsia="zh-CN"/>
        </w:rPr>
        <w:t>Risk Warnings</w:t>
      </w:r>
    </w:p>
    <w:p w14:paraId="4540ABA9">
      <w:pPr>
        <w:pStyle w:val="19"/>
        <w:overflowPunct w:val="0"/>
        <w:jc w:val="both"/>
        <w:rPr>
          <w:rFonts w:eastAsia="楷体_GB2312" w:cs="Calibri"/>
          <w:lang w:eastAsia="zh-CN"/>
        </w:rPr>
      </w:pPr>
      <w:r>
        <w:rPr>
          <w:rFonts w:eastAsia="楷体_GB2312" w:cs="Calibri"/>
          <w:lang w:eastAsia="zh-CN"/>
        </w:rPr>
        <w:t>Centralized procurement bidding volume and prices of the State Grid and China Southern Power Grid failing to meet expectations; slower-than-expected business growth in overseas markets; rising overseas production costs.</w:t>
      </w:r>
    </w:p>
    <w:p w14:paraId="5D064FE7">
      <w:pPr>
        <w:pStyle w:val="19"/>
        <w:overflowPunct w:val="0"/>
        <w:jc w:val="both"/>
        <w:rPr>
          <w:rFonts w:eastAsia="楷体_GB2312" w:cs="Calibri"/>
          <w:lang w:eastAsia="zh-CN"/>
        </w:rPr>
      </w:pPr>
    </w:p>
    <w:p w14:paraId="56344521">
      <w:pPr>
        <w:pStyle w:val="19"/>
        <w:overflowPunct w:val="0"/>
        <w:rPr>
          <w:rFonts w:eastAsia="楷体_GB2312" w:cs="Calibri"/>
          <w:sz w:val="4"/>
          <w:szCs w:val="4"/>
          <w:lang w:eastAsia="zh-CN"/>
        </w:rPr>
      </w:pPr>
    </w:p>
    <w:p w14:paraId="2E4CF8A1">
      <w:pPr>
        <w:pStyle w:val="5"/>
        <w:overflowPunct w:val="0"/>
        <w:spacing w:before="240" w:beforeLines="100" w:after="240" w:afterLines="100" w:line="260" w:lineRule="exact"/>
        <w:ind w:left="0" w:leftChars="0" w:right="42" w:firstLine="0"/>
        <w:jc w:val="both"/>
        <w:rPr>
          <w:rFonts w:ascii="Calibri" w:hAnsi="Calibri" w:eastAsia="楷体_GB2312" w:cs="Calibri"/>
          <w:sz w:val="20"/>
          <w:szCs w:val="20"/>
        </w:rPr>
        <w:sectPr>
          <w:headerReference r:id="rId12" w:type="first"/>
          <w:footerReference r:id="rId14" w:type="first"/>
          <w:headerReference r:id="rId11" w:type="default"/>
          <w:footerReference r:id="rId13" w:type="default"/>
          <w:pgSz w:w="11909" w:h="16834"/>
          <w:pgMar w:top="1610" w:right="851" w:bottom="1707" w:left="567" w:header="720" w:footer="1520" w:gutter="0"/>
          <w:cols w:space="720" w:num="1"/>
          <w:docGrid w:linePitch="360" w:charSpace="0"/>
        </w:sectPr>
      </w:pPr>
    </w:p>
    <w:tbl>
      <w:tblPr>
        <w:tblStyle w:val="13"/>
        <w:tblW w:w="11199" w:type="dxa"/>
        <w:tblCaption w:val=" [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88"/>
        <w:gridCol w:w="11"/>
      </w:tblGrid>
      <w:tr w14:paraId="7C6F0A0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199" w:type="dxa"/>
            <w:gridSpan w:val="2"/>
          </w:tcPr>
          <w:p w14:paraId="1C081089">
            <w:pPr>
              <w:overflowPunct w:val="0"/>
              <w:rPr>
                <w:rFonts w:eastAsia="楷体_GB2312" w:cs="Calibri"/>
                <w:lang w:eastAsia="zh-CN"/>
              </w:rPr>
            </w:pPr>
            <w:r>
              <w:rPr>
                <w:rFonts w:eastAsia="楷体_GB2312" w:cs="Calibri"/>
                <w:color w:val="FFFFFF" w:themeColor="background1"/>
                <w:lang w:eastAsia="zh-CN"/>
                <w14:textFill>
                  <w14:solidFill>
                    <w14:schemeClr w14:val="bg1"/>
                  </w14:solidFill>
                </w14:textFill>
              </w:rPr>
              <w:t>[Table_APPENDIX]</w:t>
            </w:r>
          </w:p>
        </w:tc>
      </w:tr>
      <w:tr w14:paraId="10D6A7D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gridSpan w:val="2"/>
          </w:tcPr>
          <w:tbl>
            <w:tblPr>
              <w:tblStyle w:val="13"/>
              <w:tblW w:w="11196"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96"/>
            </w:tblGrid>
            <w:tr w14:paraId="3EEC463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96" w:type="dxa"/>
                  <w:tcBorders>
                    <w:top w:val="nil"/>
                    <w:bottom w:val="single" w:color="C0C0C0" w:sz="4" w:space="0"/>
                  </w:tcBorders>
                </w:tcPr>
                <w:p w14:paraId="4AE143A1">
                  <w:pPr>
                    <w:pStyle w:val="25"/>
                    <w:overflowPunct w:val="0"/>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[Table_disclaimer]</w:t>
                  </w:r>
                </w:p>
              </w:tc>
            </w:tr>
            <w:tr w14:paraId="5BA022B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24" w:space="0"/>
                  </w:tcBorders>
                </w:tcPr>
                <w:p w14:paraId="094F6855">
                  <w:pPr>
                    <w:pStyle w:val="25"/>
                    <w:overflowPunct w:val="0"/>
                    <w:spacing w:after="60"/>
                    <w:rPr>
                      <w:rFonts w:eastAsia="楷体_GB2312" w:cs="Calibri"/>
                      <w:b/>
                      <w:bCs/>
                      <w:w w:val="70"/>
                      <w:sz w:val="22"/>
                      <w:szCs w:val="22"/>
                      <w:lang w:eastAsia="zh-CN"/>
                    </w:rPr>
                  </w:pPr>
                  <w:r>
                    <w:rPr>
                      <w:rFonts w:eastAsia="楷体_GB2312" w:cs="Calibri"/>
                      <w:b/>
                      <w:bCs/>
                      <w:w w:val="70"/>
                      <w:sz w:val="22"/>
                      <w:szCs w:val="22"/>
                    </w:rPr>
                    <w:t>附录APPENDIX</w:t>
                  </w:r>
                </w:p>
                <w:p w14:paraId="46623402">
                  <w:pPr>
                    <w:pStyle w:val="25"/>
                    <w:overflowPunct w:val="0"/>
                    <w:rPr>
                      <w:rFonts w:eastAsia="楷体_GB2312" w:cs="Calibri"/>
                      <w:b/>
                      <w:w w:val="70"/>
                      <w:sz w:val="20"/>
                      <w:szCs w:val="20"/>
                    </w:rPr>
                  </w:pPr>
                  <w:r>
                    <w:rPr>
                      <w:rFonts w:eastAsia="楷体_GB2312" w:cs="Calibri"/>
                      <w:b/>
                      <w:w w:val="70"/>
                      <w:sz w:val="20"/>
                      <w:szCs w:val="20"/>
                    </w:rPr>
                    <w:t>重要信息披露</w:t>
                  </w:r>
                </w:p>
                <w:p w14:paraId="4072143B">
                  <w:pPr>
                    <w:pStyle w:val="25"/>
                    <w:overflowPunct w:val="0"/>
                    <w:rPr>
                      <w:rFonts w:eastAsia="楷体_GB2312" w:cs="Calibri"/>
                      <w:w w:val="70"/>
                      <w:sz w:val="20"/>
                      <w:szCs w:val="20"/>
                      <w:lang w:eastAsia="zh-CN"/>
                    </w:rPr>
                  </w:pPr>
                  <w:r>
                    <w:rPr>
                      <w:rFonts w:eastAsia="楷体_GB2312" w:cs="Calibri"/>
                      <w:w w:val="70"/>
                      <w:sz w:val="20"/>
                      <w:szCs w:val="20"/>
                    </w:rPr>
                    <w:t>本研究报告由</w:t>
                  </w:r>
                  <w:r>
                    <w:rPr>
                      <w:rFonts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（香港）金融控股有限公司（下称华福国际）</w:t>
                  </w:r>
                  <w:r>
                    <w:rPr>
                      <w:rFonts w:eastAsia="楷体_GB2312" w:cs="Calibri"/>
                      <w:w w:val="70"/>
                      <w:sz w:val="20"/>
                      <w:szCs w:val="20"/>
                    </w:rPr>
                    <w:t>分销</w:t>
                  </w:r>
                  <w:r>
                    <w:rPr>
                      <w:rFonts w:eastAsia="楷体_GB2312" w:cs="Calibri"/>
                      <w:w w:val="70"/>
                      <w:sz w:val="20"/>
                      <w:szCs w:val="20"/>
                      <w:lang w:eastAsia="zh-CN"/>
                    </w:rPr>
                    <w:t>，</w:t>
                  </w:r>
                  <w:r>
                    <w:rPr>
                      <w:rFonts w:eastAsia="楷体_GB2312" w:cs="Calibri"/>
                      <w:w w:val="70"/>
                      <w:sz w:val="20"/>
                      <w:szCs w:val="20"/>
                    </w:rPr>
                    <w:t>在其许可的司法管辖区内从事证券活动。</w:t>
                  </w:r>
                </w:p>
                <w:p w14:paraId="737EFDA9">
                  <w:pPr>
                    <w:pStyle w:val="25"/>
                    <w:overflowPunct w:val="0"/>
                    <w:rPr>
                      <w:rFonts w:eastAsia="楷体_GB2312" w:cs="Calibri"/>
                      <w:b/>
                      <w:bCs/>
                      <w:w w:val="70"/>
                      <w:sz w:val="20"/>
                      <w:szCs w:val="20"/>
                    </w:rPr>
                  </w:pPr>
                  <w:r>
                    <w:rPr>
                      <w:rFonts w:eastAsia="楷体_GB2312" w:cs="Calibri"/>
                      <w:b/>
                      <w:bCs/>
                      <w:w w:val="70"/>
                      <w:sz w:val="20"/>
                      <w:szCs w:val="20"/>
                    </w:rPr>
                    <w:t>IMPORTANT DISCLOSURES</w:t>
                  </w:r>
                </w:p>
                <w:p w14:paraId="69D6419D">
                  <w:pPr>
                    <w:pStyle w:val="25"/>
                    <w:overflowPunct w:val="0"/>
                    <w:spacing w:after="60"/>
                    <w:rPr>
                      <w:rFonts w:eastAsia="楷体_GB2312" w:cs="Calibri"/>
                      <w:lang w:eastAsia="zh-CN"/>
                    </w:rPr>
                  </w:pPr>
                  <w:r>
                    <w:rPr>
                      <w:rFonts w:eastAsia="楷体_GB2312" w:cs="Calibri"/>
                      <w:w w:val="70"/>
                      <w:sz w:val="20"/>
                      <w:szCs w:val="20"/>
                    </w:rPr>
                    <w:t xml:space="preserve">This research report is distributed by </w:t>
                  </w:r>
                  <w:r>
                    <w:rPr>
                      <w:rFonts w:eastAsia="楷体_GB2312" w:cs="Calibri"/>
                      <w:w w:val="70"/>
                      <w:sz w:val="20"/>
                      <w:szCs w:val="20"/>
                      <w:lang w:eastAsia="zh-CN"/>
                    </w:rPr>
                    <w:t>HuaFu</w:t>
                  </w:r>
                  <w:r>
                    <w:rPr>
                      <w:rFonts w:eastAsia="楷体_GB2312" w:cs="Calibri"/>
                      <w:w w:val="70"/>
                      <w:sz w:val="20"/>
                      <w:szCs w:val="20"/>
                    </w:rPr>
                    <w:t xml:space="preserve"> International</w:t>
                  </w:r>
                  <w:r>
                    <w:rPr>
                      <w:rFonts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eastAsia="楷体_GB2312" w:cs="Calibri"/>
                      <w:w w:val="70"/>
                      <w:sz w:val="20"/>
                      <w:szCs w:val="20"/>
                      <w:lang w:eastAsia="zh-CN"/>
                    </w:rPr>
                    <w:t>which</w:t>
                  </w:r>
                  <w:r>
                    <w:rPr>
                      <w:rFonts w:eastAsia="楷体_GB2312" w:cs="Calibri"/>
                      <w:w w:val="70"/>
                      <w:sz w:val="20"/>
                      <w:szCs w:val="20"/>
                    </w:rPr>
                    <w:t xml:space="preserve"> </w:t>
                  </w:r>
                  <w:r>
                    <w:rPr>
                      <w:rFonts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1E54C3F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tcBorders>
                </w:tcPr>
                <w:p w14:paraId="29618C6C">
                  <w:pPr>
                    <w:pStyle w:val="25"/>
                    <w:overflowPunct w:val="0"/>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14:paraId="36359C1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bottom w:val="single" w:color="C0C0C0" w:sz="24" w:space="0"/>
                  </w:tcBorders>
                </w:tcPr>
                <w:p w14:paraId="34EE54BD">
                  <w:pPr>
                    <w:overflowPunct w:val="0"/>
                    <w:jc w:val="both"/>
                    <w:rPr>
                      <w:rFonts w:eastAsia="楷体_GB2312" w:cs="Calibri"/>
                      <w:w w:val="70"/>
                      <w:sz w:val="20"/>
                      <w:szCs w:val="20"/>
                      <w:lang w:eastAsia="zh-CN"/>
                    </w:rPr>
                  </w:pPr>
                  <w:r>
                    <w:rPr>
                      <w:rFonts w:ascii="Calibri" w:eastAsia="楷体_GB2312"/>
                      <w:b w:val="0"/>
                      <w:i w:val="0"/>
                      <w:color w:val="000000"/>
                      <w:w w:val="70"/>
                      <w:sz w:val="20"/>
                    </w:rPr>
                    <w:t>我， 杨斌，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p w14:paraId="363C9FCE">
                  <w:r>
                    <w:rPr>
                      <w:rFonts w:ascii="Calibri" w:eastAsia="楷体_GB2312"/>
                      <w:b w:val="0"/>
                      <w:i w:val="0"/>
                      <w:color w:val="000000"/>
                      <w:w w:val="70"/>
                      <w:sz w:val="20"/>
                    </w:rPr>
                    <w:t>我， 邓轶达，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Yida Deng,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0DFA1F1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bottom w:val="nil"/>
                  </w:tcBorders>
                </w:tcPr>
                <w:p w14:paraId="41B31359">
                  <w:pPr>
                    <w:pStyle w:val="25"/>
                    <w:overflowPunct w:val="0"/>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14:paraId="050744F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nil"/>
                    <w:bottom w:val="single" w:color="C0C0C0" w:sz="4" w:space="0"/>
                  </w:tcBorders>
                </w:tcPr>
                <w:p w14:paraId="4F8876F2">
                  <w:pPr>
                    <w:pStyle w:val="25"/>
                    <w:overflowPunct w:val="0"/>
                    <w:rPr>
                      <w:rFonts w:eastAsia="楷体_GB2312" w:cs="Calibri"/>
                      <w:w w:val="70"/>
                      <w:sz w:val="20"/>
                      <w:szCs w:val="20"/>
                    </w:rPr>
                  </w:pPr>
                  <w:r>
                    <w:rPr>
                      <w:rFonts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国际及其某些关联公司可从事投资银行业务和/或对本研究中的特定股票或公司进行做市或持有自营头寸。就本研究报告而言，如需了解其中提到的某一公司信息，</w:t>
                  </w:r>
                  <w:r>
                    <w:rPr>
                      <w:rFonts w:eastAsia="楷体_GB2312" w:cs="Calibri"/>
                      <w:w w:val="70"/>
                      <w:sz w:val="20"/>
                      <w:szCs w:val="20"/>
                    </w:rPr>
                    <w:fldChar w:fldCharType="begin"/>
                  </w:r>
                  <w:r>
                    <w:rPr>
                      <w:rFonts w:eastAsia="楷体_GB2312" w:cs="Calibri"/>
                      <w:w w:val="70"/>
                      <w:sz w:val="20"/>
                      <w:szCs w:val="20"/>
                    </w:rPr>
                    <w:instrText xml:space="preserve"> HYPERLINK "mailto:请发邮件至lcd@hfisec.com.hk" </w:instrText>
                  </w:r>
                  <w:r>
                    <w:rPr>
                      <w:rFonts w:eastAsia="楷体_GB2312" w:cs="Calibri"/>
                      <w:w w:val="70"/>
                      <w:sz w:val="20"/>
                      <w:szCs w:val="20"/>
                    </w:rPr>
                    <w:fldChar w:fldCharType="separate"/>
                  </w:r>
                  <w:r>
                    <w:rPr>
                      <w:rStyle w:val="15"/>
                      <w:rFonts w:eastAsia="楷体_GB2312" w:cs="Calibri"/>
                      <w:w w:val="70"/>
                      <w:sz w:val="20"/>
                      <w:szCs w:val="20"/>
                    </w:rPr>
                    <w:t>请发邮件至lcd@hfisec.com.hk</w:t>
                  </w:r>
                  <w:r>
                    <w:rPr>
                      <w:rFonts w:eastAsia="楷体_GB2312" w:cs="Calibri"/>
                      <w:w w:val="70"/>
                      <w:sz w:val="20"/>
                      <w:szCs w:val="20"/>
                    </w:rPr>
                    <w:fldChar w:fldCharType="end"/>
                  </w:r>
                  <w:r>
                    <w:rPr>
                      <w:rFonts w:eastAsia="楷体_GB2312" w:cs="Calibri"/>
                      <w:w w:val="70"/>
                      <w:sz w:val="20"/>
                      <w:szCs w:val="20"/>
                    </w:rPr>
                    <w:t>）</w:t>
                  </w:r>
                </w:p>
                <w:p w14:paraId="414812D5">
                  <w:pPr>
                    <w:pStyle w:val="25"/>
                    <w:overflowPunct w:val="0"/>
                    <w:rPr>
                      <w:rFonts w:eastAsia="楷体_GB2312" w:cs="Calibri"/>
                      <w:b/>
                      <w:bCs/>
                      <w:w w:val="70"/>
                      <w:sz w:val="20"/>
                      <w:szCs w:val="20"/>
                      <w:lang w:eastAsia="zh-CN"/>
                    </w:rPr>
                  </w:pPr>
                  <w:r>
                    <w:rPr>
                      <w:rFonts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5D276CD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02ED1ABD">
                  <w:pPr>
                    <w:pStyle w:val="25"/>
                    <w:overflowPunct w:val="0"/>
                    <w:rPr>
                      <w:rFonts w:eastAsia="楷体_GB2312" w:cs="Calibri"/>
                      <w:w w:val="70"/>
                      <w:sz w:val="20"/>
                      <w:szCs w:val="20"/>
                    </w:rPr>
                  </w:pPr>
                </w:p>
              </w:tc>
            </w:tr>
            <w:tr w14:paraId="4D310DD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1196" w:type="dxa"/>
                  <w:tcBorders>
                    <w:top w:val="single" w:color="C0C0C0" w:sz="4" w:space="0"/>
                  </w:tcBorders>
                </w:tcPr>
                <w:p w14:paraId="4C869BEB">
                  <w:pPr>
                    <w:pStyle w:val="25"/>
                    <w:overflowPunct w:val="0"/>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14:paraId="631858DE">
                  <w:pPr>
                    <w:pStyle w:val="25"/>
                    <w:overflowPunct w:val="0"/>
                    <w:rPr>
                      <w:rFonts w:eastAsia="楷体_GB2312" w:cs="Calibri"/>
                      <w:w w:val="70"/>
                      <w:sz w:val="20"/>
                      <w:szCs w:val="20"/>
                    </w:rPr>
                  </w:pPr>
                  <w:r>
                    <w:rPr>
                      <w:rFonts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bookmarkStart w:id="23" w:name="_GoBack"/>
                  <w:r>
                    <w:rPr>
                      <w:rFonts w:eastAsia="楷体_GB2312" w:cs="Calibri"/>
                      <w:w w:val="70"/>
                      <w:sz w:val="20"/>
                      <w:szCs w:val="20"/>
                      <w:lang w:eastAsia="zh-CN"/>
                    </w:rPr>
                    <w:t>优于</w:t>
                  </w:r>
                  <w:bookmarkEnd w:id="23"/>
                  <w:r>
                    <w:rPr>
                      <w:rFonts w:eastAsia="楷体_GB2312" w:cs="Calibri"/>
                      <w:w w:val="70"/>
                      <w:sz w:val="20"/>
                      <w:szCs w:val="20"/>
                      <w:lang w:eastAsia="zh-CN"/>
                    </w:rPr>
                    <w:t>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投资者应仔细阅读华福</w:t>
                  </w:r>
                  <w:r>
                    <w:rPr>
                      <w:rFonts w:eastAsia="楷体_GB2312" w:cs="Calibri"/>
                      <w:w w:val="70"/>
                      <w:sz w:val="20"/>
                      <w:szCs w:val="20"/>
                    </w:rPr>
                    <w:t>国际</w:t>
                  </w:r>
                  <w:r>
                    <w:rPr>
                      <w:rFonts w:eastAsia="楷体_GB2312" w:cs="Calibri"/>
                      <w:w w:val="70"/>
                      <w:sz w:val="20"/>
                      <w:szCs w:val="20"/>
                      <w:lang w:eastAsia="zh-CN"/>
                    </w:rPr>
                    <w:t>的评级定义。并且华福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14:paraId="381615F7">
                  <w:pPr>
                    <w:pStyle w:val="25"/>
                    <w:overflowPunct w:val="0"/>
                    <w:rPr>
                      <w:rFonts w:eastAsia="楷体_GB2312" w:cs="Calibri"/>
                      <w:b/>
                      <w:w w:val="70"/>
                      <w:sz w:val="20"/>
                      <w:szCs w:val="20"/>
                      <w:lang w:eastAsia="zh-CN"/>
                    </w:rPr>
                  </w:pPr>
                  <w:r>
                    <w:rPr>
                      <w:rFonts w:eastAsia="楷体_GB2312" w:cs="Calibri"/>
                      <w:b/>
                      <w:w w:val="70"/>
                      <w:sz w:val="20"/>
                      <w:szCs w:val="20"/>
                      <w:lang w:eastAsia="zh-CN"/>
                    </w:rPr>
                    <w:t>分析师股票评级</w:t>
                  </w:r>
                </w:p>
                <w:p w14:paraId="42556BFD">
                  <w:pPr>
                    <w:pStyle w:val="25"/>
                    <w:overflowPunct w:val="0"/>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14:paraId="621C98C8">
                  <w:pPr>
                    <w:pStyle w:val="25"/>
                    <w:overflowPunct w:val="0"/>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14:paraId="7E1E229E">
                  <w:pPr>
                    <w:pStyle w:val="25"/>
                    <w:overflowPunct w:val="0"/>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14:paraId="6523122A">
                  <w:pPr>
                    <w:pStyle w:val="25"/>
                    <w:overflowPunct w:val="0"/>
                    <w:rPr>
                      <w:rFonts w:eastAsia="楷体_GB2312" w:cs="Calibri"/>
                      <w:w w:val="70"/>
                      <w:sz w:val="20"/>
                      <w:szCs w:val="20"/>
                      <w:lang w:eastAsia="zh-CN"/>
                    </w:rPr>
                  </w:pPr>
                  <w:r>
                    <w:rPr>
                      <w:rFonts w:eastAsia="楷体_GB2312" w:cs="Calibri"/>
                      <w:w w:val="70"/>
                      <w:sz w:val="20"/>
                      <w:szCs w:val="20"/>
                      <w:lang w:eastAsia="zh-CN"/>
                    </w:rPr>
                    <w:t>各地股票基准指数：日本 – TOPIX, 韩国 – KOSPI, 台湾 – TAIEX, 印度 – Nifty100, 美国 – SP500; 其他所有中国概念股 – MSCI China.</w:t>
                  </w:r>
                </w:p>
                <w:p w14:paraId="0D7CBE63">
                  <w:pPr>
                    <w:pStyle w:val="25"/>
                    <w:overflowPunct w:val="0"/>
                    <w:rPr>
                      <w:rFonts w:eastAsia="楷体_GB2312" w:cs="Calibri"/>
                      <w:w w:val="79"/>
                      <w:sz w:val="20"/>
                      <w:szCs w:val="20"/>
                    </w:rPr>
                  </w:pPr>
                  <w:r>
                    <w:rPr>
                      <w:rFonts w:eastAsia="楷体_GB2312" w:cs="Calibri"/>
                      <w:b/>
                      <w:w w:val="79"/>
                      <w:sz w:val="20"/>
                      <w:szCs w:val="20"/>
                    </w:rPr>
                    <w:t xml:space="preserve">Ratings Definitions (from 1 Jul 2020): </w:t>
                  </w:r>
                </w:p>
                <w:p w14:paraId="05A08960">
                  <w:pPr>
                    <w:pStyle w:val="25"/>
                    <w:overflowPunct w:val="0"/>
                    <w:rPr>
                      <w:rFonts w:eastAsia="楷体_GB2312" w:cs="Calibri"/>
                      <w:w w:val="79"/>
                      <w:sz w:val="20"/>
                      <w:szCs w:val="20"/>
                    </w:rPr>
                  </w:pPr>
                  <w:r>
                    <w:rPr>
                      <w:rFonts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7AC2DE32">
                  <w:pPr>
                    <w:pStyle w:val="25"/>
                    <w:overflowPunct w:val="0"/>
                    <w:rPr>
                      <w:rFonts w:eastAsia="楷体_GB2312" w:cs="Calibri"/>
                      <w:b/>
                      <w:w w:val="79"/>
                      <w:sz w:val="20"/>
                      <w:szCs w:val="20"/>
                    </w:rPr>
                  </w:pPr>
                  <w:r>
                    <w:rPr>
                      <w:rFonts w:eastAsia="楷体_GB2312" w:cs="Calibri"/>
                      <w:b/>
                      <w:w w:val="79"/>
                      <w:sz w:val="20"/>
                      <w:szCs w:val="20"/>
                    </w:rPr>
                    <w:t>Analyst Stock Ratings</w:t>
                  </w:r>
                </w:p>
                <w:p w14:paraId="20D31874">
                  <w:pPr>
                    <w:pStyle w:val="25"/>
                    <w:overflowPunct w:val="0"/>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eastAsia="楷体_GB2312" w:cs="Calibri"/>
                      <w:w w:val="79"/>
                      <w:sz w:val="20"/>
                      <w:szCs w:val="20"/>
                      <w:lang w:eastAsia="zh-CN"/>
                    </w:rPr>
                    <w:t xml:space="preserve"> by over 10%</w:t>
                  </w:r>
                  <w:r>
                    <w:rPr>
                      <w:rFonts w:eastAsia="楷体_GB2312" w:cs="Calibri"/>
                      <w:w w:val="79"/>
                      <w:sz w:val="20"/>
                      <w:szCs w:val="20"/>
                    </w:rPr>
                    <w:t xml:space="preserve">, as indicated below. </w:t>
                  </w:r>
                </w:p>
                <w:p w14:paraId="5D5DF062">
                  <w:pPr>
                    <w:pStyle w:val="25"/>
                    <w:overflowPunct w:val="0"/>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eastAsia="楷体_GB2312" w:cs="Calibri"/>
                      <w:w w:val="79"/>
                      <w:sz w:val="20"/>
                      <w:szCs w:val="20"/>
                      <w:lang w:eastAsia="zh-CN"/>
                    </w:rPr>
                    <w:t xml:space="preserve"> by over 10%</w:t>
                  </w:r>
                  <w:r>
                    <w:rPr>
                      <w:rFonts w:eastAsia="楷体_GB2312" w:cs="Calibri"/>
                      <w:w w:val="79"/>
                      <w:sz w:val="20"/>
                      <w:szCs w:val="20"/>
                    </w:rPr>
                    <w:t>, as indicated below.</w:t>
                  </w:r>
                </w:p>
                <w:p w14:paraId="77DBBC0F">
                  <w:pPr>
                    <w:pStyle w:val="25"/>
                    <w:overflowPunct w:val="0"/>
                    <w:rPr>
                      <w:rFonts w:eastAsia="楷体_GB2312" w:cs="Calibri"/>
                      <w:b/>
                      <w:w w:val="79"/>
                      <w:sz w:val="20"/>
                      <w:szCs w:val="20"/>
                    </w:rPr>
                  </w:pPr>
                  <w:r>
                    <w:rPr>
                      <w:rFonts w:eastAsia="楷体_GB2312" w:cs="Calibri"/>
                      <w:b/>
                      <w:w w:val="79"/>
                      <w:sz w:val="20"/>
                      <w:szCs w:val="20"/>
                    </w:rPr>
                    <w:t>Benchmarks for each stock’s listed region are as follows: Japan – TOPIX, Korea – KOSPI, Taiwan – TAIEX, India – Nifty100, US – SP500; for all other China-concept stocks – MSCI China.</w:t>
                  </w:r>
                </w:p>
                <w:p w14:paraId="43CA9132">
                  <w:pPr>
                    <w:pStyle w:val="25"/>
                    <w:overflowPunct w:val="0"/>
                    <w:rPr>
                      <w:rFonts w:eastAsia="楷体_GB2312" w:cs="Calibri"/>
                      <w:w w:val="70"/>
                      <w:sz w:val="20"/>
                      <w:szCs w:val="20"/>
                      <w:lang w:eastAsia="zh-CN"/>
                    </w:rPr>
                  </w:pPr>
                </w:p>
              </w:tc>
            </w:tr>
            <w:tr w14:paraId="550B149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6DECF9C6">
                  <w:pPr>
                    <w:pStyle w:val="25"/>
                    <w:overflowPunct w:val="0"/>
                    <w:spacing w:after="60"/>
                    <w:rPr>
                      <w:rFonts w:eastAsia="楷体_GB2312" w:cs="Calibri"/>
                      <w:w w:val="70"/>
                      <w:sz w:val="20"/>
                      <w:szCs w:val="20"/>
                    </w:rPr>
                  </w:pPr>
                  <w:r>
                    <w:rPr>
                      <w:rFonts w:eastAsia="楷体_GB2312" w:cs="Calibri"/>
                      <w:b/>
                      <w:w w:val="70"/>
                      <w:sz w:val="20"/>
                      <w:szCs w:val="20"/>
                      <w:lang w:eastAsia="zh-CN"/>
                    </w:rPr>
                    <w:t>华福</w:t>
                  </w:r>
                  <w:r>
                    <w:rPr>
                      <w:rFonts w:eastAsia="楷体_GB2312" w:cs="Calibri"/>
                      <w:b/>
                      <w:w w:val="70"/>
                      <w:sz w:val="20"/>
                      <w:szCs w:val="20"/>
                    </w:rPr>
                    <w:t>国际非评级研究：</w:t>
                  </w:r>
                  <w:r>
                    <w:rPr>
                      <w:rFonts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373706C2">
                  <w:pPr>
                    <w:pStyle w:val="25"/>
                    <w:overflowPunct w:val="0"/>
                    <w:rPr>
                      <w:rFonts w:eastAsia="楷体_GB2312" w:cs="Calibri"/>
                      <w:w w:val="70"/>
                      <w:sz w:val="20"/>
                      <w:szCs w:val="20"/>
                      <w:lang w:eastAsia="zh-CN"/>
                    </w:rPr>
                  </w:pPr>
                  <w:r>
                    <w:rPr>
                      <w:rFonts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2E0F37C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522F0EE">
                  <w:pPr>
                    <w:pStyle w:val="25"/>
                    <w:overflowPunct w:val="0"/>
                    <w:spacing w:after="60"/>
                    <w:rPr>
                      <w:rFonts w:eastAsia="楷体_GB2312" w:cs="Calibri"/>
                      <w:w w:val="70"/>
                      <w:sz w:val="20"/>
                      <w:szCs w:val="20"/>
                      <w:lang w:eastAsia="zh-CN"/>
                    </w:rPr>
                  </w:pPr>
                  <w:r>
                    <w:rPr>
                      <w:rFonts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可能会就中国A股进行覆盖及评级。华福证券，华福国际于福州的母公司，也会于中国发布中国A股的研究报告。但是，华福</w:t>
                  </w:r>
                  <w:r>
                    <w:rPr>
                      <w:rFonts w:eastAsia="楷体_GB2312" w:cs="Calibri"/>
                      <w:w w:val="70"/>
                      <w:sz w:val="20"/>
                      <w:szCs w:val="20"/>
                    </w:rPr>
                    <w:t>国际</w:t>
                  </w:r>
                  <w:r>
                    <w:rPr>
                      <w:rFonts w:eastAsia="楷体_GB2312" w:cs="Calibri"/>
                      <w:w w:val="70"/>
                      <w:sz w:val="20"/>
                      <w:szCs w:val="20"/>
                      <w:lang w:eastAsia="zh-CN"/>
                    </w:rPr>
                    <w:t>使用与华福证券不同的评级系统，且可能有完全独立的不同研究覆盖团队，所以华福</w:t>
                  </w:r>
                  <w:r>
                    <w:rPr>
                      <w:rFonts w:eastAsia="楷体_GB2312" w:cs="Calibri"/>
                      <w:w w:val="70"/>
                      <w:sz w:val="20"/>
                      <w:szCs w:val="20"/>
                    </w:rPr>
                    <w:t>国际</w:t>
                  </w:r>
                  <w:r>
                    <w:rPr>
                      <w:rFonts w:eastAsia="楷体_GB2312" w:cs="Calibri"/>
                      <w:w w:val="70"/>
                      <w:sz w:val="20"/>
                      <w:szCs w:val="20"/>
                      <w:lang w:eastAsia="zh-CN"/>
                    </w:rPr>
                    <w:t>与华福证券的中国A股评级、目标价乃至分析逻辑可能有所不同。</w:t>
                  </w:r>
                </w:p>
                <w:p w14:paraId="488193C8">
                  <w:pPr>
                    <w:pStyle w:val="25"/>
                    <w:overflowPunct w:val="0"/>
                    <w:rPr>
                      <w:rFonts w:eastAsia="楷体_GB2312" w:cs="Calibri"/>
                      <w:w w:val="70"/>
                      <w:sz w:val="20"/>
                      <w:szCs w:val="20"/>
                    </w:rPr>
                  </w:pPr>
                  <w:r>
                    <w:rPr>
                      <w:rFonts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eastAsia="楷体_GB2312" w:cs="Calibri"/>
                      <w:w w:val="70"/>
                      <w:sz w:val="20"/>
                      <w:szCs w:val="20"/>
                      <w:lang w:eastAsia="zh-CN"/>
                    </w:rPr>
                    <w:t>HuaFu International</w:t>
                  </w:r>
                  <w:r>
                    <w:rPr>
                      <w:rFonts w:eastAsia="楷体_GB2312" w:cs="Calibri"/>
                      <w:w w:val="70"/>
                      <w:sz w:val="20"/>
                      <w:szCs w:val="20"/>
                    </w:rPr>
                    <w:t xml:space="preserve"> based in </w:t>
                  </w:r>
                  <w:r>
                    <w:rPr>
                      <w:rFonts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eastAsia="楷体_GB2312" w:cs="Calibri"/>
                      <w:w w:val="70"/>
                      <w:sz w:val="20"/>
                      <w:szCs w:val="20"/>
                      <w:lang w:eastAsia="zh-CN"/>
                    </w:rPr>
                    <w:t>uaFu International</w:t>
                  </w:r>
                  <w:r>
                    <w:rPr>
                      <w:rFonts w:eastAsia="楷体_GB2312" w:cs="Calibri"/>
                      <w:w w:val="70"/>
                      <w:sz w:val="20"/>
                      <w:szCs w:val="20"/>
                    </w:rPr>
                    <w:t xml:space="preserve"> differs from that used by </w:t>
                  </w:r>
                  <w:r>
                    <w:rPr>
                      <w:rFonts w:eastAsia="楷体_GB2312" w:cs="Calibri"/>
                      <w:w w:val="70"/>
                      <w:sz w:val="20"/>
                      <w:szCs w:val="20"/>
                      <w:lang w:eastAsia="zh-CN"/>
                    </w:rPr>
                    <w:t>HuaFu Securites</w:t>
                  </w:r>
                  <w:r>
                    <w:rPr>
                      <w:rFonts w:eastAsia="楷体_GB2312" w:cs="Calibri"/>
                      <w:w w:val="70"/>
                      <w:sz w:val="20"/>
                      <w:szCs w:val="20"/>
                    </w:rPr>
                    <w:t xml:space="preserve"> and </w:t>
                  </w:r>
                  <w:r>
                    <w:rPr>
                      <w:rFonts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eastAsia="楷体_GB2312" w:cs="Calibri"/>
                      <w:w w:val="70"/>
                      <w:sz w:val="20"/>
                      <w:szCs w:val="20"/>
                      <w:lang w:eastAsia="zh-CN"/>
                    </w:rPr>
                    <w:t>their coverage</w:t>
                  </w:r>
                  <w:r>
                    <w:rPr>
                      <w:rFonts w:eastAsia="楷体_GB2312" w:cs="Calibri"/>
                      <w:w w:val="70"/>
                      <w:sz w:val="20"/>
                      <w:szCs w:val="20"/>
                    </w:rPr>
                    <w:t xml:space="preserve"> ratings</w:t>
                  </w:r>
                  <w:r>
                    <w:rPr>
                      <w:rFonts w:eastAsia="楷体_GB2312" w:cs="Calibri"/>
                      <w:w w:val="70"/>
                      <w:sz w:val="20"/>
                      <w:szCs w:val="20"/>
                      <w:lang w:eastAsia="zh-CN"/>
                    </w:rPr>
                    <w:t>, target prices</w:t>
                  </w:r>
                  <w:r>
                    <w:rPr>
                      <w:rFonts w:eastAsia="楷体_GB2312" w:cs="Calibri"/>
                      <w:w w:val="70"/>
                      <w:sz w:val="20"/>
                      <w:szCs w:val="20"/>
                    </w:rPr>
                    <w:t xml:space="preserve"> </w:t>
                  </w:r>
                  <w:r>
                    <w:rPr>
                      <w:rFonts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35A8F11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18DB71C9">
                  <w:pPr>
                    <w:pStyle w:val="25"/>
                    <w:overflowPunct w:val="0"/>
                    <w:rPr>
                      <w:rFonts w:eastAsia="楷体_GB2312" w:cs="Calibri"/>
                      <w:w w:val="70"/>
                      <w:sz w:val="20"/>
                      <w:szCs w:val="20"/>
                    </w:rPr>
                  </w:pPr>
                </w:p>
              </w:tc>
            </w:tr>
            <w:tr w14:paraId="3C9231D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D365E6B">
                  <w:pPr>
                    <w:pStyle w:val="25"/>
                    <w:overflowPunct w:val="0"/>
                    <w:spacing w:after="60"/>
                    <w:rPr>
                      <w:rFonts w:eastAsia="楷体_GB2312" w:cs="Calibri"/>
                      <w:b/>
                      <w:w w:val="70"/>
                      <w:sz w:val="20"/>
                      <w:szCs w:val="20"/>
                    </w:rPr>
                  </w:pPr>
                  <w:r>
                    <w:rPr>
                      <w:rFonts w:eastAsia="楷体_GB2312" w:cs="Calibri"/>
                      <w:b/>
                      <w:w w:val="70"/>
                      <w:sz w:val="20"/>
                      <w:szCs w:val="20"/>
                    </w:rPr>
                    <w:t>重要免责声明：</w:t>
                  </w:r>
                </w:p>
                <w:p w14:paraId="19D0FEE6">
                  <w:pPr>
                    <w:pStyle w:val="25"/>
                    <w:overflowPunct w:val="0"/>
                    <w:spacing w:after="60"/>
                    <w:rPr>
                      <w:rFonts w:eastAsia="楷体_GB2312" w:cs="Calibri"/>
                      <w:w w:val="70"/>
                      <w:sz w:val="20"/>
                      <w:szCs w:val="20"/>
                    </w:rPr>
                  </w:pPr>
                  <w:r>
                    <w:rPr>
                      <w:rFonts w:eastAsia="楷体_GB2312" w:cs="Calibri"/>
                      <w:w w:val="70"/>
                      <w:sz w:val="20"/>
                      <w:szCs w:val="20"/>
                    </w:rPr>
                    <w:t>本报告由</w:t>
                  </w:r>
                  <w:r>
                    <w:rPr>
                      <w:rFonts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14:paraId="01CF70BC">
                  <w:pPr>
                    <w:pStyle w:val="25"/>
                    <w:overflowPunct w:val="0"/>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eastAsia="楷体_GB2312" w:cs="Calibri"/>
                      <w:w w:val="70"/>
                      <w:sz w:val="20"/>
                      <w:szCs w:val="20"/>
                      <w:lang w:eastAsia="zh-CN"/>
                    </w:rPr>
                    <w:t>华福国际</w:t>
                  </w:r>
                  <w:r>
                    <w:rPr>
                      <w:rFonts w:eastAsia="楷体_GB2312" w:cs="Calibri"/>
                      <w:w w:val="70"/>
                      <w:sz w:val="20"/>
                      <w:szCs w:val="20"/>
                    </w:rPr>
                    <w:t>或任何其他属于</w:t>
                  </w:r>
                  <w:r>
                    <w:rPr>
                      <w:rFonts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14:paraId="0E249219">
                  <w:pPr>
                    <w:pStyle w:val="25"/>
                    <w:overflowPunct w:val="0"/>
                    <w:spacing w:after="60"/>
                    <w:rPr>
                      <w:rFonts w:eastAsia="楷体_GB2312" w:cs="Calibri"/>
                      <w:w w:val="70"/>
                      <w:sz w:val="20"/>
                      <w:szCs w:val="20"/>
                    </w:rPr>
                  </w:pPr>
                  <w:r>
                    <w:rPr>
                      <w:rFonts w:eastAsia="楷体_GB2312" w:cs="Calibri"/>
                      <w:w w:val="70"/>
                      <w:sz w:val="20"/>
                      <w:szCs w:val="20"/>
                    </w:rPr>
                    <w:t>除对本文内容承担责任的分析师除外，</w:t>
                  </w:r>
                  <w:r>
                    <w:rPr>
                      <w:rFonts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eastAsia="楷体_GB2312" w:cs="Calibri"/>
                      <w:w w:val="70"/>
                      <w:sz w:val="20"/>
                      <w:szCs w:val="20"/>
                      <w:lang w:eastAsia="zh-CN"/>
                    </w:rPr>
                    <w:t>华福国际</w:t>
                  </w:r>
                  <w:r>
                    <w:rPr>
                      <w:rFonts w:eastAsia="楷体_GB2312" w:cs="Calibri"/>
                      <w:w w:val="70"/>
                      <w:sz w:val="20"/>
                      <w:szCs w:val="20"/>
                    </w:rPr>
                    <w:t>的销售员、交易员和其他专业人士均可向</w:t>
                  </w:r>
                  <w:r>
                    <w:rPr>
                      <w:rFonts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14:paraId="2C058C99">
                  <w:pPr>
                    <w:pStyle w:val="25"/>
                    <w:overflowPunct w:val="0"/>
                    <w:spacing w:after="60"/>
                    <w:rPr>
                      <w:rFonts w:eastAsia="楷体_GB2312" w:cs="Calibri"/>
                      <w:snapToGrid/>
                      <w:w w:val="70"/>
                      <w:sz w:val="20"/>
                      <w:szCs w:val="20"/>
                    </w:rPr>
                  </w:pPr>
                  <w:r>
                    <w:rPr>
                      <w:rFonts w:eastAsia="楷体_GB2312" w:cs="Calibri"/>
                      <w:snapToGrid/>
                      <w:w w:val="70"/>
                      <w:sz w:val="20"/>
                      <w:szCs w:val="20"/>
                    </w:rPr>
                    <w:t>请访问</w:t>
                  </w:r>
                  <w:r>
                    <w:rPr>
                      <w:rFonts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"http://www.hfisec.com.hk" </w:instrText>
                  </w:r>
                  <w:r>
                    <w:fldChar w:fldCharType="separate"/>
                  </w:r>
                  <w:r>
                    <w:rPr>
                      <w:rStyle w:val="15"/>
                      <w:rFonts w:eastAsia="楷体_GB2312" w:cs="Calibri"/>
                      <w:snapToGrid/>
                      <w:w w:val="70"/>
                      <w:sz w:val="20"/>
                      <w:szCs w:val="20"/>
                      <w:lang w:eastAsia="zh-CN"/>
                    </w:rPr>
                    <w:t>www.hfisec.com.hk</w:t>
                  </w:r>
                  <w:r>
                    <w:rPr>
                      <w:rStyle w:val="15"/>
                      <w:rFonts w:eastAsia="楷体_GB2312" w:cs="Calibri"/>
                      <w:snapToGrid/>
                      <w:w w:val="70"/>
                      <w:sz w:val="20"/>
                      <w:szCs w:val="20"/>
                      <w:lang w:eastAsia="zh-CN"/>
                    </w:rPr>
                    <w:fldChar w:fldCharType="end"/>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14:paraId="6BEF86F2">
                  <w:pPr>
                    <w:pStyle w:val="25"/>
                    <w:overflowPunct w:val="0"/>
                    <w:spacing w:after="40"/>
                    <w:rPr>
                      <w:rFonts w:eastAsia="楷体_GB2312" w:cs="Calibri"/>
                      <w:b/>
                      <w:bCs/>
                      <w:w w:val="70"/>
                      <w:sz w:val="20"/>
                      <w:szCs w:val="20"/>
                    </w:rPr>
                  </w:pPr>
                  <w:r>
                    <w:rPr>
                      <w:rFonts w:eastAsia="楷体_GB2312" w:cs="Calibri"/>
                      <w:b/>
                      <w:bCs/>
                      <w:w w:val="70"/>
                      <w:sz w:val="20"/>
                      <w:szCs w:val="20"/>
                    </w:rPr>
                    <w:t>IMPORTANT DISCLAIMER</w:t>
                  </w:r>
                </w:p>
                <w:p w14:paraId="5F18E90C">
                  <w:pPr>
                    <w:pStyle w:val="25"/>
                    <w:overflowPunct w:val="0"/>
                    <w:spacing w:after="40"/>
                    <w:rPr>
                      <w:rFonts w:eastAsia="楷体_GB2312" w:cs="Calibri"/>
                      <w:w w:val="70"/>
                      <w:sz w:val="20"/>
                      <w:szCs w:val="20"/>
                    </w:rPr>
                  </w:pPr>
                  <w:r>
                    <w:rPr>
                      <w:rFonts w:eastAsia="楷体_GB2312" w:cs="Calibri"/>
                      <w:w w:val="70"/>
                      <w:sz w:val="20"/>
                      <w:szCs w:val="20"/>
                    </w:rPr>
                    <w:t xml:space="preserve">The research report is issued by </w:t>
                  </w:r>
                  <w:r>
                    <w:rPr>
                      <w:rFonts w:eastAsia="楷体_GB2312" w:cs="Calibri"/>
                      <w:w w:val="70"/>
                      <w:sz w:val="20"/>
                      <w:szCs w:val="20"/>
                      <w:lang w:eastAsia="zh-CN"/>
                    </w:rPr>
                    <w:t>HuaFu</w:t>
                  </w:r>
                  <w:r>
                    <w:rPr>
                      <w:rFonts w:eastAsia="楷体_GB2312" w:cs="Calibri"/>
                      <w:w w:val="70"/>
                      <w:sz w:val="20"/>
                      <w:szCs w:val="20"/>
                    </w:rPr>
                    <w:t xml:space="preserve"> International</w:t>
                  </w:r>
                  <w:r>
                    <w:rPr>
                      <w:rFonts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59B16A5E">
                  <w:pPr>
                    <w:pStyle w:val="25"/>
                    <w:overflowPunct w:val="0"/>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eastAsia="楷体_GB2312" w:cs="Calibri"/>
                      <w:w w:val="70"/>
                      <w:sz w:val="20"/>
                      <w:szCs w:val="20"/>
                      <w:lang w:eastAsia="zh-CN"/>
                    </w:rPr>
                    <w:t>HuaFu International</w:t>
                  </w:r>
                  <w:r>
                    <w:rPr>
                      <w:rFonts w:eastAsia="楷体_GB2312" w:cs="Calibri"/>
                      <w:w w:val="70"/>
                      <w:sz w:val="20"/>
                      <w:szCs w:val="20"/>
                    </w:rPr>
                    <w:t xml:space="preserve"> or any other </w:t>
                  </w:r>
                  <w:r>
                    <w:rPr>
                      <w:rFonts w:eastAsia="楷体_GB2312" w:cs="Calibri"/>
                      <w:w w:val="70"/>
                      <w:sz w:val="20"/>
                      <w:szCs w:val="20"/>
                      <w:lang w:eastAsia="zh-CN"/>
                    </w:rPr>
                    <w:t xml:space="preserve">related </w:t>
                  </w:r>
                  <w:r>
                    <w:rPr>
                      <w:rFonts w:eastAsia="楷体_GB2312" w:cs="Calibri"/>
                      <w:w w:val="70"/>
                      <w:sz w:val="20"/>
                      <w:szCs w:val="20"/>
                    </w:rPr>
                    <w:t>members</w:t>
                  </w:r>
                  <w:r>
                    <w:rPr>
                      <w:rFonts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064A7F67">
                  <w:pPr>
                    <w:pStyle w:val="25"/>
                    <w:overflowPunct w:val="0"/>
                    <w:spacing w:after="40"/>
                    <w:rPr>
                      <w:rFonts w:eastAsia="楷体_GB2312" w:cs="Calibri"/>
                      <w:w w:val="70"/>
                      <w:sz w:val="20"/>
                      <w:szCs w:val="20"/>
                    </w:rPr>
                  </w:pPr>
                  <w:r>
                    <w:rPr>
                      <w:rFonts w:eastAsia="楷体_GB2312" w:cs="Calibri"/>
                      <w:w w:val="70"/>
                      <w:sz w:val="20"/>
                      <w:szCs w:val="20"/>
                      <w:lang w:eastAsia="zh-CN"/>
                    </w:rPr>
                    <w:t>HuaFu International</w:t>
                  </w:r>
                  <w:r>
                    <w:rPr>
                      <w:rFonts w:eastAsia="楷体_GB2312" w:cs="Calibri"/>
                      <w:w w:val="70"/>
                      <w:sz w:val="20"/>
                      <w:szCs w:val="20"/>
                    </w:rPr>
                    <w:t xml:space="preserve"> and </w:t>
                  </w:r>
                  <w:r>
                    <w:rPr>
                      <w:rFonts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7306516E">
                  <w:pPr>
                    <w:pStyle w:val="25"/>
                    <w:overflowPunct w:val="0"/>
                    <w:spacing w:after="40"/>
                    <w:rPr>
                      <w:rFonts w:eastAsia="楷体_GB2312" w:cs="Calibri"/>
                      <w:bCs/>
                      <w:w w:val="70"/>
                      <w:sz w:val="20"/>
                      <w:szCs w:val="20"/>
                    </w:rPr>
                  </w:pPr>
                  <w:r>
                    <w:rPr>
                      <w:rFonts w:eastAsia="楷体_GB2312" w:cs="Calibri"/>
                      <w:bCs/>
                      <w:w w:val="70"/>
                      <w:sz w:val="20"/>
                      <w:szCs w:val="20"/>
                    </w:rPr>
                    <w:t xml:space="preserve">Please refer to </w:t>
                  </w:r>
                  <w:r>
                    <w:rPr>
                      <w:rFonts w:eastAsia="楷体_GB2312" w:cs="Calibri"/>
                      <w:bCs/>
                      <w:w w:val="70"/>
                      <w:sz w:val="20"/>
                      <w:szCs w:val="20"/>
                      <w:lang w:eastAsia="zh-CN"/>
                    </w:rPr>
                    <w:t>HuaFu International’s</w:t>
                  </w:r>
                  <w:r>
                    <w:rPr>
                      <w:rFonts w:eastAsia="楷体_GB2312" w:cs="Calibri"/>
                      <w:bCs/>
                      <w:w w:val="70"/>
                      <w:sz w:val="20"/>
                      <w:szCs w:val="20"/>
                    </w:rPr>
                    <w:t xml:space="preserve"> website </w:t>
                  </w:r>
                  <w:r>
                    <w:fldChar w:fldCharType="begin"/>
                  </w:r>
                  <w:r>
                    <w:instrText xml:space="preserve"> HYPERLINK "http://www.hfisec.com.hk" </w:instrText>
                  </w:r>
                  <w:r>
                    <w:fldChar w:fldCharType="separate"/>
                  </w:r>
                  <w:r>
                    <w:rPr>
                      <w:rStyle w:val="15"/>
                      <w:rFonts w:eastAsia="楷体_GB2312" w:cs="Calibri"/>
                      <w:bCs/>
                      <w:w w:val="70"/>
                      <w:sz w:val="20"/>
                      <w:szCs w:val="20"/>
                    </w:rPr>
                    <w:t xml:space="preserve">www.hfisec.com.hk </w:t>
                  </w:r>
                  <w:r>
                    <w:rPr>
                      <w:rStyle w:val="15"/>
                      <w:rFonts w:eastAsia="楷体_GB2312" w:cs="Calibri"/>
                      <w:bCs/>
                      <w:w w:val="70"/>
                      <w:sz w:val="20"/>
                      <w:szCs w:val="20"/>
                    </w:rPr>
                    <w:fldChar w:fldCharType="end"/>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eastAsia="楷体_GB2312" w:cs="Calibri"/>
                      <w:bCs/>
                      <w:w w:val="70"/>
                      <w:sz w:val="20"/>
                      <w:szCs w:val="20"/>
                      <w:lang w:eastAsia="zh-CN"/>
                    </w:rPr>
                    <w:t xml:space="preserve">HuaFu International’s </w:t>
                  </w:r>
                  <w:r>
                    <w:rPr>
                      <w:rFonts w:eastAsia="楷体_GB2312" w:cs="Calibri"/>
                      <w:bCs/>
                      <w:w w:val="70"/>
                      <w:sz w:val="20"/>
                      <w:szCs w:val="20"/>
                    </w:rPr>
                    <w:t>organizational and administrative arrangements set up for the prevention and avoidance of conflicts of interest with respect to Research.</w:t>
                  </w:r>
                </w:p>
                <w:p w14:paraId="546EDFF2">
                  <w:pPr>
                    <w:pStyle w:val="25"/>
                    <w:overflowPunct w:val="0"/>
                    <w:spacing w:after="60"/>
                    <w:rPr>
                      <w:rFonts w:eastAsia="楷体_GB2312" w:cs="Calibri"/>
                      <w:b/>
                      <w:w w:val="70"/>
                      <w:sz w:val="20"/>
                      <w:szCs w:val="20"/>
                    </w:rPr>
                  </w:pPr>
                </w:p>
              </w:tc>
            </w:tr>
            <w:tr w14:paraId="466CBF9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4F8EC04C">
                  <w:pPr>
                    <w:pStyle w:val="25"/>
                    <w:overflowPunct w:val="0"/>
                    <w:spacing w:after="60"/>
                    <w:rPr>
                      <w:rFonts w:eastAsia="楷体_GB2312" w:cs="Calibri"/>
                      <w:b/>
                      <w:snapToGrid/>
                      <w:w w:val="70"/>
                      <w:sz w:val="20"/>
                      <w:szCs w:val="20"/>
                    </w:rPr>
                  </w:pPr>
                  <w:r>
                    <w:rPr>
                      <w:rFonts w:eastAsia="楷体_GB2312" w:cs="Calibri"/>
                      <w:b/>
                      <w:snapToGrid/>
                      <w:w w:val="70"/>
                      <w:sz w:val="20"/>
                      <w:szCs w:val="20"/>
                    </w:rPr>
                    <w:t>分发和地区通知：</w:t>
                  </w:r>
                </w:p>
                <w:p w14:paraId="3274107B">
                  <w:pPr>
                    <w:pStyle w:val="25"/>
                    <w:overflowPunct w:val="0"/>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eastAsia="楷体_GB2312" w:cs="Calibri"/>
                      <w:snapToGrid/>
                      <w:w w:val="70"/>
                      <w:sz w:val="20"/>
                      <w:szCs w:val="20"/>
                      <w:lang w:eastAsia="zh-CN"/>
                    </w:rPr>
                    <w:t>华福</w:t>
                  </w:r>
                  <w:r>
                    <w:rPr>
                      <w:rFonts w:eastAsia="楷体_GB2312" w:cs="Calibri"/>
                      <w:snapToGrid/>
                      <w:w w:val="70"/>
                      <w:sz w:val="20"/>
                      <w:szCs w:val="20"/>
                    </w:rPr>
                    <w:t xml:space="preserve">国际销售人员。  </w:t>
                  </w:r>
                </w:p>
                <w:p w14:paraId="29A9159A">
                  <w:pPr>
                    <w:pStyle w:val="25"/>
                    <w:overflowPunct w:val="0"/>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eastAsia="楷体_GB2312" w:cs="Calibri"/>
                      <w:snapToGrid/>
                      <w:w w:val="70"/>
                      <w:sz w:val="20"/>
                      <w:szCs w:val="20"/>
                      <w:lang w:eastAsia="zh-CN"/>
                    </w:rPr>
                    <w:t>华福国际是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eastAsia="楷体_GB2312" w:cs="Calibri"/>
                      <w:snapToGrid/>
                      <w:w w:val="70"/>
                      <w:sz w:val="20"/>
                      <w:szCs w:val="20"/>
                      <w:lang w:eastAsia="zh-CN"/>
                    </w:rPr>
                    <w:t>华福国际</w:t>
                  </w:r>
                  <w:r>
                    <w:rPr>
                      <w:rFonts w:eastAsia="楷体_GB2312" w:cs="Calibri"/>
                      <w:snapToGrid/>
                      <w:w w:val="70"/>
                      <w:sz w:val="20"/>
                      <w:szCs w:val="20"/>
                    </w:rPr>
                    <w:t>销售人员。</w:t>
                  </w:r>
                </w:p>
                <w:p w14:paraId="56AE8365">
                  <w:pPr>
                    <w:pStyle w:val="25"/>
                    <w:overflowPunct w:val="0"/>
                    <w:spacing w:after="40"/>
                    <w:rPr>
                      <w:rFonts w:eastAsia="楷体_GB2312" w:cs="Calibri"/>
                      <w:b/>
                      <w:bCs/>
                      <w:w w:val="70"/>
                      <w:sz w:val="20"/>
                      <w:szCs w:val="20"/>
                    </w:rPr>
                  </w:pPr>
                  <w:r>
                    <w:rPr>
                      <w:rFonts w:eastAsia="楷体_GB2312" w:cs="Calibri"/>
                      <w:b/>
                      <w:bCs/>
                      <w:w w:val="70"/>
                      <w:sz w:val="20"/>
                      <w:szCs w:val="20"/>
                    </w:rPr>
                    <w:t>DISTRIBUTION AND REGIONAL NOTICES</w:t>
                  </w:r>
                </w:p>
                <w:p w14:paraId="7FF39A58">
                  <w:pPr>
                    <w:pStyle w:val="25"/>
                    <w:overflowPunct w:val="0"/>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3F752E4F">
                  <w:pPr>
                    <w:pStyle w:val="25"/>
                    <w:overflowPunct w:val="0"/>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0D7E6EC9">
                  <w:pPr>
                    <w:pStyle w:val="25"/>
                    <w:overflowPunct w:val="0"/>
                    <w:spacing w:after="60"/>
                    <w:rPr>
                      <w:rFonts w:eastAsia="楷体_GB2312" w:cs="Calibri"/>
                      <w:b/>
                      <w:w w:val="70"/>
                      <w:sz w:val="20"/>
                      <w:szCs w:val="20"/>
                    </w:rPr>
                  </w:pPr>
                </w:p>
              </w:tc>
            </w:tr>
            <w:tr w14:paraId="64F26EF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54FE7133">
                  <w:pPr>
                    <w:pStyle w:val="25"/>
                    <w:overflowPunct w:val="0"/>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4049829A">
                  <w:pPr>
                    <w:pStyle w:val="25"/>
                    <w:overflowPunct w:val="0"/>
                    <w:spacing w:after="60"/>
                    <w:rPr>
                      <w:rFonts w:eastAsia="楷体_GB2312" w:cs="Calibri"/>
                      <w:w w:val="70"/>
                      <w:sz w:val="20"/>
                      <w:szCs w:val="20"/>
                    </w:rPr>
                  </w:pPr>
                  <w:r>
                    <w:rPr>
                      <w:rFonts w:eastAsia="楷体_GB2312" w:cs="Calibri"/>
                      <w:w w:val="70"/>
                      <w:sz w:val="20"/>
                      <w:szCs w:val="20"/>
                    </w:rPr>
                    <w:t>本项研究仅供收件人使用，未经</w:t>
                  </w:r>
                  <w:r>
                    <w:rPr>
                      <w:rFonts w:eastAsia="楷体_GB2312" w:cs="Calibri"/>
                      <w:w w:val="70"/>
                      <w:sz w:val="20"/>
                      <w:szCs w:val="20"/>
                      <w:lang w:eastAsia="zh-CN"/>
                    </w:rPr>
                    <w:t>华福</w:t>
                  </w:r>
                  <w:r>
                    <w:rPr>
                      <w:rFonts w:eastAsia="楷体_GB2312" w:cs="Calibri"/>
                      <w:w w:val="70"/>
                      <w:sz w:val="20"/>
                      <w:szCs w:val="20"/>
                    </w:rPr>
                    <w:t>国际的书面同意不得予以复制和再次分发。</w:t>
                  </w:r>
                </w:p>
                <w:p w14:paraId="5F2415F3">
                  <w:pPr>
                    <w:pStyle w:val="25"/>
                    <w:overflowPunct w:val="0"/>
                    <w:rPr>
                      <w:rFonts w:eastAsia="楷体_GB2312" w:cs="Calibri"/>
                      <w:w w:val="70"/>
                      <w:sz w:val="20"/>
                      <w:szCs w:val="20"/>
                    </w:rPr>
                  </w:pPr>
                  <w:r>
                    <w:rPr>
                      <w:rFonts w:eastAsia="楷体_GB2312" w:cs="Calibri"/>
                      <w:w w:val="70"/>
                      <w:sz w:val="20"/>
                      <w:szCs w:val="20"/>
                    </w:rPr>
                    <w:t>版权所有：</w:t>
                  </w:r>
                  <w:r>
                    <w:rPr>
                      <w:rFonts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2025</w:t>
                  </w:r>
                  <w:r>
                    <w:rPr>
                      <w:rFonts w:eastAsia="楷体_GB2312" w:cs="Calibri"/>
                      <w:w w:val="70"/>
                      <w:sz w:val="20"/>
                      <w:szCs w:val="20"/>
                    </w:rPr>
                    <w:t>年。保留所有权利。</w:t>
                  </w:r>
                </w:p>
                <w:p w14:paraId="066AFA7A">
                  <w:pPr>
                    <w:pStyle w:val="25"/>
                    <w:overflowPunct w:val="0"/>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5117BCB6">
                  <w:pPr>
                    <w:pStyle w:val="25"/>
                    <w:overflowPunct w:val="0"/>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eastAsia="楷体_GB2312" w:cs="Calibri"/>
                      <w:w w:val="70"/>
                      <w:sz w:val="20"/>
                      <w:szCs w:val="20"/>
                      <w:lang w:eastAsia="zh-CN"/>
                    </w:rPr>
                    <w:t>HuaFu International</w:t>
                  </w:r>
                  <w:r>
                    <w:rPr>
                      <w:rFonts w:eastAsia="楷体_GB2312" w:cs="Calibri"/>
                      <w:w w:val="70"/>
                      <w:sz w:val="20"/>
                      <w:szCs w:val="20"/>
                    </w:rPr>
                    <w:t>.</w:t>
                  </w:r>
                </w:p>
                <w:p w14:paraId="16AF7A45">
                  <w:pPr>
                    <w:pStyle w:val="25"/>
                    <w:overflowPunct w:val="0"/>
                    <w:spacing w:after="60"/>
                    <w:rPr>
                      <w:rFonts w:eastAsia="楷体_GB2312" w:cs="Calibri"/>
                      <w:b/>
                      <w:w w:val="70"/>
                      <w:sz w:val="20"/>
                      <w:szCs w:val="20"/>
                    </w:rPr>
                  </w:pPr>
                  <w:r>
                    <w:rPr>
                      <w:rFonts w:eastAsia="楷体_GB2312" w:cs="Calibri"/>
                      <w:w w:val="70"/>
                      <w:sz w:val="20"/>
                      <w:szCs w:val="20"/>
                    </w:rPr>
                    <w:t xml:space="preserve">Copyright: </w:t>
                  </w:r>
                  <w:r>
                    <w:rPr>
                      <w:rFonts w:eastAsia="楷体_GB2312" w:cs="Calibri"/>
                      <w:w w:val="70"/>
                      <w:sz w:val="20"/>
                      <w:szCs w:val="20"/>
                      <w:lang w:eastAsia="zh-CN"/>
                    </w:rPr>
                    <w:t>HuaFu</w:t>
                  </w:r>
                  <w:r>
                    <w:rPr>
                      <w:rFonts w:eastAsia="楷体_GB2312" w:cs="Calibri"/>
                      <w:w w:val="70"/>
                      <w:sz w:val="20"/>
                      <w:szCs w:val="20"/>
                    </w:rPr>
                    <w:t xml:space="preserve"> International </w:t>
                  </w:r>
                  <w:r>
                    <w:rPr>
                      <w:rFonts w:eastAsia="楷体_GB2312" w:cs="Calibri"/>
                      <w:w w:val="70"/>
                      <w:sz w:val="20"/>
                      <w:szCs w:val="20"/>
                      <w:lang w:eastAsia="zh-CN"/>
                    </w:rPr>
                    <w:t>2025</w:t>
                  </w:r>
                  <w:r>
                    <w:rPr>
                      <w:rFonts w:eastAsia="楷体_GB2312" w:cs="Calibri"/>
                      <w:w w:val="70"/>
                      <w:sz w:val="20"/>
                      <w:szCs w:val="20"/>
                    </w:rPr>
                    <w:t>. All rights reserved</w:t>
                  </w:r>
                </w:p>
              </w:tc>
            </w:tr>
            <w:tr w14:paraId="40D0961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4398325B">
                  <w:pPr>
                    <w:pStyle w:val="25"/>
                    <w:overflowPunct w:val="0"/>
                    <w:spacing w:after="60"/>
                    <w:rPr>
                      <w:rFonts w:eastAsia="楷体_GB2312" w:cs="Calibri"/>
                      <w:b/>
                      <w:w w:val="70"/>
                      <w:sz w:val="20"/>
                      <w:szCs w:val="20"/>
                    </w:rPr>
                  </w:pPr>
                </w:p>
              </w:tc>
            </w:tr>
            <w:tr w14:paraId="4ADCBDF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nil"/>
                  </w:tcBorders>
                </w:tcPr>
                <w:p w14:paraId="1D1BB433">
                  <w:pPr>
                    <w:pStyle w:val="25"/>
                    <w:overflowPunct w:val="0"/>
                    <w:spacing w:after="60"/>
                    <w:rPr>
                      <w:rFonts w:eastAsia="楷体_GB2312" w:cs="Calibri"/>
                      <w:b/>
                      <w:w w:val="70"/>
                      <w:sz w:val="20"/>
                      <w:szCs w:val="20"/>
                      <w:lang w:eastAsia="zh-CN"/>
                    </w:rPr>
                  </w:pPr>
                </w:p>
              </w:tc>
            </w:tr>
          </w:tbl>
          <w:p w14:paraId="117000AD">
            <w:pPr>
              <w:overflowPunct w:val="0"/>
              <w:rPr>
                <w:rFonts w:eastAsia="楷体_GB2312" w:cs="Calibri"/>
                <w:sz w:val="20"/>
                <w:szCs w:val="20"/>
                <w:lang w:eastAsia="zh-CN"/>
              </w:rPr>
            </w:pPr>
          </w:p>
        </w:tc>
      </w:tr>
      <w:tr w14:paraId="55309A7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gridAfter w:val="1"/>
          <w:wAfter w:w="11" w:type="dxa"/>
          <w:trHeight w:val="227" w:hRule="atLeast"/>
        </w:trPr>
        <w:tc>
          <w:tcPr>
            <w:tcW w:w="11188" w:type="dxa"/>
          </w:tcPr>
          <w:p w14:paraId="15F0D4E5">
            <w:pPr>
              <w:pStyle w:val="25"/>
              <w:overflowPunct w:val="0"/>
              <w:rPr>
                <w:rFonts w:eastAsia="楷体_GB2312" w:cs="Calibri"/>
                <w:b/>
                <w:w w:val="70"/>
                <w:sz w:val="20"/>
                <w:szCs w:val="20"/>
              </w:rPr>
            </w:pPr>
            <w:r>
              <w:rPr>
                <w:rFonts w:eastAsia="楷体_GB2312" w:cs="Calibri"/>
                <w:b/>
                <w:w w:val="70"/>
                <w:sz w:val="20"/>
                <w:szCs w:val="20"/>
              </w:rPr>
              <w:t>Recommendation Chart</w:t>
            </w:r>
          </w:p>
          <w:tbl>
            <w:tblPr>
              <w:tblStyle w:val="13"/>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88"/>
            </w:tblGrid>
            <w:tr w14:paraId="29D7898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8" w:hRule="exact"/>
              </w:trPr>
              <w:tc>
                <w:tcPr>
                  <w:tcW w:w="11199" w:type="dxa"/>
                </w:tcPr>
                <w:p w14:paraId="5324121B">
                  <w:pPr>
                    <w:pStyle w:val="25"/>
                    <w:overflowPunct w:val="0"/>
                    <w:rPr>
                      <w:rFonts w:eastAsia="楷体_GB2312" w:cs="Calibri"/>
                      <w:b/>
                      <w:w w:val="70"/>
                      <w:sz w:val="20"/>
                      <w:szCs w:val="20"/>
                      <w:lang w:eastAsia="zh-CN"/>
                    </w:rPr>
                  </w:pPr>
                  <w:r>
                    <w:rPr>
                      <w:rFonts w:eastAsia="楷体_GB2312" w:cs="Calibri"/>
                      <w:b/>
                      <w:w w:val="70"/>
                      <w:sz w:val="20"/>
                      <w:szCs w:val="20"/>
                      <w:lang w:eastAsia="zh-CN"/>
                    </w:rPr>
                    <w:t>[Table_RecommendationChart]</w:t>
                  </w:r>
                </w:p>
              </w:tc>
            </w:tr>
            <w:tr w14:paraId="6527787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4CC2B85C">
                  <w:pPr>
                    <w:pStyle w:val="25"/>
                    <w:overflowPunct w:val="0"/>
                    <w:rPr>
                      <w:rFonts w:eastAsia="楷体_GB2312" w:cs="Calibri"/>
                      <w:b/>
                      <w:w w:val="70"/>
                      <w:sz w:val="20"/>
                      <w:szCs w:val="20"/>
                    </w:rPr>
                  </w:pPr>
                  <w:r>
                    <w:rPr>
                      <w:rFonts w:ascii="Calibri" w:eastAsia="楷体_GB2312"/>
                    </w:rPr>
                    <w:drawing>
                      <wp:inline distT="0" distB="0" distL="0" distR="0">
                        <wp:extent cx="6350000" cy="3810000"/>
                        <wp:effectExtent l="0" t="0" r="5080" b="0"/>
                        <wp:docPr id="34" name="Drawing 34" descr="/data/deploy/attachments/file/temp/202604/1775187017912_CEBM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34" descr="/data/deploy/attachments/file/temp/202604/1775187017912_CEBMQ.png"/>
                                <pic:cNvPicPr>
                                  <a:picLocks noChangeAspect="1"/>
                                </pic:cNvPicPr>
                              </pic:nvPicPr>
                              <pic:blipFill>
                                <a:blip r:embed="rId51"/>
                                <a:stretch>
                                  <a:fillRect/>
                                </a:stretch>
                              </pic:blipFill>
                              <pic:spPr>
                                <a:xfrm>
                                  <a:off x="0" y="0"/>
                                  <a:ext cx="6350000" cy="3810000"/>
                                </a:xfrm>
                                <a:prstGeom prst="rect">
                                  <a:avLst/>
                                </a:prstGeom>
                              </pic:spPr>
                            </pic:pic>
                          </a:graphicData>
                        </a:graphic>
                      </wp:inline>
                    </w:drawing>
                  </w:r>
                </w:p>
              </w:tc>
            </w:tr>
            <w:tr w14:paraId="3DA47D8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36462FCC">
                  <w:pPr>
                    <w:pStyle w:val="25"/>
                    <w:overflowPunct w:val="0"/>
                    <w:rPr>
                      <w:rFonts w:eastAsia="楷体_GB2312" w:cs="Calibri"/>
                      <w:b/>
                      <w:w w:val="70"/>
                      <w:sz w:val="20"/>
                      <w:szCs w:val="20"/>
                    </w:rPr>
                  </w:pPr>
                  <w:r>
                    <w:rPr>
                      <w:rFonts w:ascii="Calibri" w:eastAsia="楷体_GB2312"/>
                      <w:b w:val="0"/>
                      <w:i/>
                      <w:color w:val="000000"/>
                      <w:sz w:val="12"/>
                    </w:rPr>
                    <w:t>Source: Company data Bloomberg, HFI estimates</w:t>
                  </w:r>
                </w:p>
              </w:tc>
            </w:tr>
          </w:tbl>
          <w:p w14:paraId="6A706467">
            <w:pPr>
              <w:pStyle w:val="25"/>
              <w:overflowPunct w:val="0"/>
              <w:rPr>
                <w:rFonts w:eastAsia="楷体_GB2312" w:cs="Calibri"/>
                <w:b/>
                <w:w w:val="70"/>
                <w:sz w:val="20"/>
                <w:szCs w:val="20"/>
                <w:lang w:eastAsia="zh-CN"/>
              </w:rPr>
            </w:pPr>
          </w:p>
          <w:p w14:paraId="74C8C4BE">
            <w:pPr>
              <w:pStyle w:val="71"/>
              <w:overflowPunct w:val="0"/>
              <w:rPr>
                <w:rFonts w:eastAsia="楷体_GB2312" w:cs="Calibri"/>
              </w:rPr>
            </w:pPr>
          </w:p>
        </w:tc>
      </w:tr>
    </w:tbl>
    <w:p w14:paraId="44A3BC26">
      <w:pPr>
        <w:pStyle w:val="71"/>
        <w:overflowPunct w:val="0"/>
        <w:rPr>
          <w:rFonts w:eastAsia="楷体_GB2312" w:cs="Calibri"/>
          <w:sz w:val="20"/>
          <w:szCs w:val="20"/>
        </w:rPr>
      </w:pPr>
    </w:p>
    <w:sectPr>
      <w:headerReference r:id="rId16" w:type="first"/>
      <w:footerReference r:id="rId18" w:type="first"/>
      <w:headerReference r:id="rId15" w:type="default"/>
      <w:footerReference r:id="rId17" w:type="default"/>
      <w:pgSz w:w="11909" w:h="16834"/>
      <w:pgMar w:top="1077" w:right="567" w:bottom="1021" w:left="329" w:header="720" w:footer="14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汉仪大黑简">
    <w:altName w:val="微软雅黑"/>
    <w:panose1 w:val="020B0604020202020204"/>
    <w:charset w:val="86"/>
    <w:family w:val="roman"/>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PMingLiU">
    <w:altName w:val="Segoe Print"/>
    <w:panose1 w:val="00000000000000000000"/>
    <w:charset w:val="00"/>
    <w:family w:val="auto"/>
    <w:pitch w:val="default"/>
    <w:sig w:usb0="00000000" w:usb1="00000000" w:usb2="00000000" w:usb3="00000000" w:csb0="00000000" w:csb1="00000000"/>
  </w:font>
  <w:font w:name="Wingdings 3">
    <w:panose1 w:val="05040102010807070707"/>
    <w:charset w:val="00"/>
    <w:family w:val="decorative"/>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BB1CC">
    <w:pPr>
      <w:pStyle w:val="21"/>
    </w:pPr>
    <w:r>
      <w:rPr>
        <w:lang w:eastAsia="zh-CN"/>
      </w:rPr>
      <mc:AlternateContent>
        <mc:Choice Requires="wps">
          <w:drawing>
            <wp:anchor distT="0" distB="0" distL="114300" distR="114300" simplePos="0" relativeHeight="251660288" behindDoc="0" locked="0" layoutInCell="1" allowOverlap="1">
              <wp:simplePos x="0" y="0"/>
              <wp:positionH relativeFrom="page">
                <wp:posOffset>88900</wp:posOffset>
              </wp:positionH>
              <wp:positionV relativeFrom="page">
                <wp:posOffset>9778365</wp:posOffset>
              </wp:positionV>
              <wp:extent cx="7404100" cy="50165"/>
              <wp:effectExtent l="0" t="0" r="6350" b="6985"/>
              <wp:wrapNone/>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781854C8">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7pt;margin-top:769.95pt;height:3.95pt;width:583pt;mso-position-horizontal-relative:page;mso-position-vertical-relative:page;z-index:251660288;mso-width-relative:page;mso-height-relative:page;" fillcolor="#005BAC" filled="t" stroked="f" coordsize="21600,21600" o:gfxdata="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TvOSS2QAA&#10;AA0BAAAPAAAAAAAAAAEAIAAAACIAAABkcnMvZG93bnJldi54bWxQSwECFAAUAAAACACHTuJArWeX&#10;Vh0CAAA+BAAADgAAAAAAAAABACAAAAAoAQAAZHJzL2Uyb0RvYy54bWxQSwUGAAAAAAYABgBZAQAA&#10;twUAAAAA&#10;">
              <v:fill on="t" focussize="0,0"/>
              <v:stroke on="f"/>
              <v:imagedata o:title=""/>
              <o:lock v:ext="edit" aspectratio="f"/>
              <v:textbox>
                <w:txbxContent>
                  <w:p w14:paraId="781854C8">
                    <w:pPr>
                      <w:ind w:left="-180"/>
                    </w:pPr>
                  </w:p>
                </w:txbxContent>
              </v:textbox>
            </v:shape>
          </w:pict>
        </mc:Fallback>
      </mc:AlternateContent>
    </w:r>
    <w:r>
      <w:rPr>
        <w:lang w:eastAsia="zh-CN"/>
      </w:rPr>
      <mc:AlternateContent>
        <mc:Choice Requires="wps">
          <w:drawing>
            <wp:anchor distT="0" distB="0" distL="114300" distR="114300" simplePos="0" relativeHeight="251663360" behindDoc="0" locked="1" layoutInCell="1" allowOverlap="1">
              <wp:simplePos x="0" y="0"/>
              <wp:positionH relativeFrom="column">
                <wp:posOffset>-3177540</wp:posOffset>
              </wp:positionH>
              <wp:positionV relativeFrom="page">
                <wp:posOffset>9845040</wp:posOffset>
              </wp:positionV>
              <wp:extent cx="7376160" cy="807720"/>
              <wp:effectExtent l="0" t="0" r="1524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376160" cy="807720"/>
                      </a:xfrm>
                      <a:prstGeom prst="rect">
                        <a:avLst/>
                      </a:prstGeom>
                      <a:noFill/>
                      <a:ln>
                        <a:noFill/>
                      </a:ln>
                    </wps:spPr>
                    <wps:txbx>
                      <w:txbxContent>
                        <w:tbl>
                          <w:tblPr>
                            <w:tblStyle w:val="13"/>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583"/>
                          </w:tblGrid>
                          <w:tr w14:paraId="31D7A9A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460E68CF">
                                <w:pPr>
                                  <w:pStyle w:val="142"/>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148F8FE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399497C7">
                                <w:pPr>
                                  <w:pStyle w:val="142"/>
                                  <w:rPr>
                                    <w:rFonts w:eastAsia="MS Mincho"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29045E4">
                          <w:pPr>
                            <w:pStyle w:val="142"/>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250.2pt;margin-top:775.2pt;height:63.6pt;width:580.8pt;mso-position-vertical-relative:page;z-index:251663360;mso-width-relative:page;mso-height-relative:page;" filled="f" stroked="f" coordsize="21600,21600" o:gfxdata="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9a6352wAAAA4BAAAPAAAAAAAAAAEAIAAAACIAAABkcnMvZG93&#10;bnJldi54bWxQSwECFAAUAAAACACHTuJA0UYOX/0BAAAHBAAADgAAAAAAAAABACAAAAAqAQAAZHJz&#10;L2Uyb0RvYy54bWxQSwUGAAAAAAYABgBZAQAAmQUAAAAA&#10;">
              <v:fill on="f" focussize="0,0"/>
              <v:stroke on="f"/>
              <v:imagedata o:title=""/>
              <o:lock v:ext="edit" aspectratio="f"/>
              <v:textbox inset="0mm,0mm,0mm,0mm">
                <w:txbxContent>
                  <w:tbl>
                    <w:tblPr>
                      <w:tblStyle w:val="13"/>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583"/>
                    </w:tblGrid>
                    <w:tr w14:paraId="31D7A9A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460E68CF">
                          <w:pPr>
                            <w:pStyle w:val="142"/>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148F8FE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399497C7">
                          <w:pPr>
                            <w:pStyle w:val="142"/>
                            <w:rPr>
                              <w:rFonts w:eastAsia="MS Mincho"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29045E4">
                    <w:pPr>
                      <w:pStyle w:val="142"/>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7028B">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4EE64">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701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0F98765E">
          <w:pPr>
            <w:pStyle w:val="30"/>
            <w:framePr w:wrap="auto" w:vAnchor="margin" w:hAnchor="text" w:xAlign="left" w:yAlign="inline"/>
          </w:pPr>
          <w:r>
            <w:fldChar w:fldCharType="begin"/>
          </w:r>
          <w:r>
            <w:instrText xml:space="preserve"> DATE  \@ "d MMM yyyy"  \* MERGEFORMAT </w:instrText>
          </w:r>
          <w:r>
            <w:fldChar w:fldCharType="separate"/>
          </w:r>
          <w:r>
            <w:t>3 Apr 2026</w:t>
          </w:r>
          <w:r>
            <w:fldChar w:fldCharType="end"/>
          </w:r>
          <w:r>
            <w:tab/>
          </w:r>
          <w:r>
            <w:fldChar w:fldCharType="begin"/>
          </w:r>
          <w:r>
            <w:instrText xml:space="preserve"> PAGE </w:instrText>
          </w:r>
          <w:r>
            <w:fldChar w:fldCharType="separate"/>
          </w:r>
          <w:r>
            <w:t>2</w:t>
          </w:r>
          <w:r>
            <w:fldChar w:fldCharType="end"/>
          </w:r>
        </w:p>
      </w:tc>
    </w:tr>
  </w:tbl>
  <w:p w14:paraId="45C7B3F4">
    <w:pPr>
      <w:pStyle w:val="2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pPr w:vertAnchor="page" w:horzAnchor="page" w:tblpX="347" w:tblpY="15481"/>
      <w:tblOverlap w:val="never"/>
      <w:tblW w:w="109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958"/>
    </w:tblGrid>
    <w:tr w14:paraId="0E75D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8" w:hRule="atLeast"/>
      </w:trPr>
      <w:tc>
        <w:tcPr>
          <w:tcW w:w="10958" w:type="dxa"/>
          <w:tcBorders>
            <w:top w:val="nil"/>
            <w:left w:val="nil"/>
            <w:bottom w:val="nil"/>
            <w:right w:val="nil"/>
          </w:tcBorders>
          <w:vAlign w:val="center"/>
        </w:tcPr>
        <w:p w14:paraId="2FF96A75">
          <w:pPr>
            <w:pStyle w:val="30"/>
            <w:framePr w:wrap="auto" w:vAnchor="margin" w:hAnchor="text" w:xAlign="left" w:yAlign="inline"/>
          </w:pPr>
          <w:r>
            <w:fldChar w:fldCharType="begin"/>
          </w:r>
          <w:r>
            <w:instrText xml:space="preserve"> DATE  \@ "d MMM yyyy"  \* MERGEFORMAT </w:instrText>
          </w:r>
          <w:r>
            <w:fldChar w:fldCharType="separate"/>
          </w:r>
          <w:r>
            <w:t>3 Apr 2026</w:t>
          </w:r>
          <w:r>
            <w:fldChar w:fldCharType="end"/>
          </w:r>
          <w:r>
            <w:tab/>
          </w:r>
          <w:r>
            <w:fldChar w:fldCharType="begin"/>
          </w:r>
          <w:r>
            <w:instrText xml:space="preserve"> PAGE </w:instrText>
          </w:r>
          <w:r>
            <w:fldChar w:fldCharType="separate"/>
          </w:r>
          <w:r>
            <w:t>4</w:t>
          </w:r>
          <w:r>
            <w:fldChar w:fldCharType="end"/>
          </w:r>
        </w:p>
      </w:tc>
    </w:tr>
  </w:tbl>
  <w:p w14:paraId="59A96DF4">
    <w:pPr>
      <w:pStyle w:val="2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7D810">
    <w:pPr>
      <w:pStyle w:val="7"/>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2AEB9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6934D566">
          <w:pPr>
            <w:pStyle w:val="30"/>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2C62C97F">
    <w:pPr>
      <w:pStyle w:val="21"/>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CFB18">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5E0AB">
    <w:pPr>
      <w:pStyle w:val="21"/>
    </w:pPr>
    <w:r>
      <w:rPr>
        <w:lang w:eastAsia="zh-CN"/>
      </w:rPr>
      <mc:AlternateContent>
        <mc:Choice Requires="wps">
          <w:drawing>
            <wp:anchor distT="0" distB="0" distL="114300" distR="114300" simplePos="0" relativeHeight="251661312" behindDoc="0" locked="0" layoutInCell="1" allowOverlap="1">
              <wp:simplePos x="0" y="0"/>
              <wp:positionH relativeFrom="column">
                <wp:posOffset>-2529840</wp:posOffset>
              </wp:positionH>
              <wp:positionV relativeFrom="paragraph">
                <wp:posOffset>1930400</wp:posOffset>
              </wp:positionV>
              <wp:extent cx="2291715" cy="28956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89560"/>
                      </a:xfrm>
                      <a:prstGeom prst="rect">
                        <a:avLst/>
                      </a:prstGeom>
                      <a:noFill/>
                      <a:ln w="9525">
                        <a:noFill/>
                        <a:miter lim="800000"/>
                      </a:ln>
                    </wps:spPr>
                    <wps:txbx>
                      <w:txbxContent>
                        <w:tbl>
                          <w:tblPr>
                            <w:tblStyle w:val="13"/>
                            <w:tblW w:w="0" w:type="auto"/>
                            <w:tblCaption w:val="[Table_yemei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0005708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2AA11092">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53C41B0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6BB9D8EE">
                                <w:pPr>
                                  <w:rPr>
                                    <w:color w:val="23558C"/>
                                    <w:sz w:val="20"/>
                                    <w:szCs w:val="20"/>
                                  </w:rPr>
                                </w:pPr>
                                <w:r>
                                  <w:rPr>
                                    <w:rFonts w:hint="eastAsia" w:eastAsia="楷体_GB2312"/>
                                    <w:color w:val="23558C"/>
                                    <w:sz w:val="20"/>
                                    <w:szCs w:val="20"/>
                                    <w:lang w:eastAsia="zh-CN"/>
                                  </w:rPr>
                                  <w:t xml:space="preserve">观点聚焦 </w:t>
                                </w:r>
                                <w:r>
                                  <w:rPr>
                                    <w:rFonts w:eastAsia="楷体_GB2312"/>
                                    <w:color w:val="23558C"/>
                                    <w:sz w:val="20"/>
                                    <w:szCs w:val="20"/>
                                    <w:lang w:eastAsia="zh-CN"/>
                                  </w:rPr>
                                  <w:t>Investment Focus</w:t>
                                </w:r>
                              </w:p>
                            </w:tc>
                          </w:tr>
                        </w:tbl>
                        <w:p w14:paraId="254D807C">
                          <w:pPr>
                            <w:spacing w:line="40" w:lineRule="exact"/>
                            <w:rPr>
                              <w:rFonts w:eastAsia="楷体_GB2312"/>
                              <w:color w:val="23558C"/>
                              <w:sz w:val="10"/>
                              <w:szCs w:val="10"/>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99.2pt;margin-top:152pt;height:22.8pt;width:180.45pt;z-index:251661312;mso-width-relative:page;mso-height-relative:page;" filled="f" stroked="f" coordsize="21600,21600" o:gfxdata="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POxgh2QAAAAwBAAAPAAAAAAAAAAEAIAAAACIAAABkcnMvZG93bnJldi54bWxQSwECFAAUAAAA&#10;CACHTuJARDwKCyYCAAArBAAADgAAAAAAAAABACAAAAAoAQAAZHJzL2Uyb0RvYy54bWxQSwUGAAAA&#10;AAYABgBZAQAAwAUAAAAA&#10;">
              <v:fill on="f" focussize="0,0"/>
              <v:stroke on="f" miterlimit="8" joinstyle="miter"/>
              <v:imagedata o:title=""/>
              <o:lock v:ext="edit" aspectratio="f"/>
              <v:textbox>
                <w:txbxContent>
                  <w:tbl>
                    <w:tblPr>
                      <w:tblStyle w:val="13"/>
                      <w:tblW w:w="0" w:type="auto"/>
                      <w:tblCaption w:val="[Table_yemei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0005708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2AA11092">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53C41B0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6BB9D8EE">
                          <w:pPr>
                            <w:rPr>
                              <w:color w:val="23558C"/>
                              <w:sz w:val="20"/>
                              <w:szCs w:val="20"/>
                            </w:rPr>
                          </w:pPr>
                          <w:r>
                            <w:rPr>
                              <w:rFonts w:hint="eastAsia" w:eastAsia="楷体_GB2312"/>
                              <w:color w:val="23558C"/>
                              <w:sz w:val="20"/>
                              <w:szCs w:val="20"/>
                              <w:lang w:eastAsia="zh-CN"/>
                            </w:rPr>
                            <w:t xml:space="preserve">观点聚焦 </w:t>
                          </w:r>
                          <w:r>
                            <w:rPr>
                              <w:rFonts w:eastAsia="楷体_GB2312"/>
                              <w:color w:val="23558C"/>
                              <w:sz w:val="20"/>
                              <w:szCs w:val="20"/>
                              <w:lang w:eastAsia="zh-CN"/>
                            </w:rPr>
                            <w:t>Investment Focus</w:t>
                          </w:r>
                        </w:p>
                      </w:tc>
                    </w:tr>
                  </w:tbl>
                  <w:p w14:paraId="254D807C">
                    <w:pPr>
                      <w:spacing w:line="40" w:lineRule="exact"/>
                      <w:rPr>
                        <w:rFonts w:eastAsia="楷体_GB2312"/>
                        <w:color w:val="23558C"/>
                        <w:sz w:val="10"/>
                        <w:szCs w:val="10"/>
                        <w:lang w:eastAsia="zh-CN"/>
                      </w:rPr>
                    </w:pPr>
                  </w:p>
                </w:txbxContent>
              </v:textbox>
            </v:shape>
          </w:pict>
        </mc:Fallback>
      </mc:AlternateContent>
    </w:r>
    <w:r>
      <w:rPr>
        <w:lang w:eastAsia="zh-CN"/>
      </w:rPr>
      <w:drawing>
        <wp:anchor distT="0" distB="0" distL="114300" distR="114300" simplePos="0" relativeHeight="251662336" behindDoc="1" locked="0" layoutInCell="1" allowOverlap="1">
          <wp:simplePos x="0" y="0"/>
          <wp:positionH relativeFrom="column">
            <wp:posOffset>-3052445</wp:posOffset>
          </wp:positionH>
          <wp:positionV relativeFrom="paragraph">
            <wp:posOffset>1981200</wp:posOffset>
          </wp:positionV>
          <wp:extent cx="356235" cy="179705"/>
          <wp:effectExtent l="0" t="0" r="5715"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6400" cy="180000"/>
                  </a:xfrm>
                  <a:prstGeom prst="rect">
                    <a:avLst/>
                  </a:prstGeom>
                </pic:spPr>
              </pic:pic>
            </a:graphicData>
          </a:graphic>
        </wp:anchor>
      </w:drawing>
    </w:r>
    <w:r>
      <w:rPr>
        <w:snapToGrid/>
      </w:rPr>
      <w:drawing>
        <wp:anchor distT="0" distB="0" distL="114300" distR="114300" simplePos="0" relativeHeight="251664384" behindDoc="0" locked="0" layoutInCell="1" allowOverlap="1">
          <wp:simplePos x="0" y="0"/>
          <wp:positionH relativeFrom="margin">
            <wp:align>right</wp:align>
          </wp:positionH>
          <wp:positionV relativeFrom="paragraph">
            <wp:posOffset>291465</wp:posOffset>
          </wp:positionV>
          <wp:extent cx="1925955" cy="651510"/>
          <wp:effectExtent l="0" t="0" r="0" b="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eastAsia="zh-CN"/>
      </w:rPr>
      <mc:AlternateContent>
        <mc:Choice Requires="wps">
          <w:drawing>
            <wp:anchor distT="0" distB="0" distL="114300" distR="114300" simplePos="0" relativeHeight="251659264" behindDoc="0" locked="0" layoutInCell="1" hidden="1" allowOverlap="1">
              <wp:simplePos x="0" y="0"/>
              <wp:positionH relativeFrom="page">
                <wp:posOffset>234950</wp:posOffset>
              </wp:positionH>
              <wp:positionV relativeFrom="page">
                <wp:posOffset>174625</wp:posOffset>
              </wp:positionV>
              <wp:extent cx="2962275" cy="385445"/>
              <wp:effectExtent l="0" t="3175" r="3175" b="1905"/>
              <wp:wrapNone/>
              <wp:docPr id="24" name="shLogo_HTI" hidden="1"/>
              <wp:cNvGraphicFramePr/>
              <a:graphic xmlns:a="http://schemas.openxmlformats.org/drawingml/2006/main">
                <a:graphicData uri="http://schemas.microsoft.com/office/word/2010/wordprocessingShape">
                  <wps:wsp>
                    <wps:cNvSpPr txBox="1">
                      <a:spLocks noChangeArrowheads="1"/>
                    </wps:cNvSpPr>
                    <wps:spPr bwMode="auto">
                      <a:xfrm>
                        <a:off x="0" y="0"/>
                        <a:ext cx="2962275" cy="385445"/>
                      </a:xfrm>
                      <a:prstGeom prst="rect">
                        <a:avLst/>
                      </a:prstGeom>
                      <a:solidFill>
                        <a:srgbClr val="005BAC"/>
                      </a:solidFill>
                      <a:ln>
                        <a:noFill/>
                      </a:ln>
                    </wps:spPr>
                    <wps:txbx>
                      <w:txbxContent>
                        <w:p w14:paraId="1EAF4A03">
                          <w:pPr>
                            <w:pStyle w:val="21"/>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45B7275C"/>
                      </w:txbxContent>
                    </wps:txbx>
                    <wps:bodyPr rot="0" vert="horz" wrap="square" lIns="74295" tIns="0" rIns="74295" bIns="0" anchor="ctr" anchorCtr="0" upright="1">
                      <a:noAutofit/>
                    </wps:bodyPr>
                  </wps:wsp>
                </a:graphicData>
              </a:graphic>
            </wp:anchor>
          </w:drawing>
        </mc:Choice>
        <mc:Fallback>
          <w:pict>
            <v:shape id="shLogo_HTI" o:spid="_x0000_s1026" o:spt="202" type="#_x0000_t202" style="position:absolute;left:0pt;margin-left:18.5pt;margin-top:13.75pt;height:30.35pt;width:233.25pt;mso-position-horizontal-relative:page;mso-position-vertical-relative:page;visibility:hidden;z-index:251659264;v-text-anchor:middle;mso-width-relative:page;mso-height-relative:page;" fillcolor="#005BAC" filled="t" stroked="f" coordsize="21600,21600" o:gfxdata="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rL&#10;TTrYAAAACAEAAA8AAAAAAAAAAQAgAAAAIgAAAGRycy9kb3ducmV2LnhtbFBLAQIUABQAAAAIAIdO&#10;4kAY28lSIwIAAEMEAAAOAAAAAAAAAAEAIAAAACcBAABkcnMvZTJvRG9jLnhtbFBLBQYAAAAABgAG&#10;AFkBAAC8BQAAAAA=&#10;">
              <v:fill on="t" focussize="0,0"/>
              <v:stroke on="f"/>
              <v:imagedata o:title=""/>
              <o:lock v:ext="edit" aspectratio="f"/>
              <v:textbox inset="2.06375mm,0mm,2.06375mm,0mm">
                <w:txbxContent>
                  <w:p w14:paraId="1EAF4A03">
                    <w:pPr>
                      <w:pStyle w:val="21"/>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45B7275C"/>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C842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466B7">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0" w:type="auto"/>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339"/>
    </w:tblGrid>
    <w:tr w14:paraId="476174A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5D7E4803">
          <w:pPr>
            <w:pStyle w:val="21"/>
            <w:rPr>
              <w:rFonts w:eastAsia="楷体_GB2312"/>
              <w:sz w:val="24"/>
              <w:lang w:eastAsia="zh-CN"/>
            </w:rPr>
          </w:pPr>
          <w:r>
            <w:rPr>
              <w:rFonts w:eastAsia="楷体_GB2312"/>
              <w:color w:val="FFFFFF" w:themeColor="background1"/>
              <w:sz w:val="24"/>
              <w:lang w:eastAsia="zh-CN"/>
              <w14:textFill>
                <w14:solidFill>
                  <w14:schemeClr w14:val="bg1"/>
                </w14:solidFill>
              </w14:textFill>
            </w:rPr>
            <w:t>[Table_header1]</w:t>
          </w:r>
        </w:p>
      </w:tc>
      <w:tc>
        <w:tcPr>
          <w:tcW w:w="4339" w:type="dxa"/>
          <w:tcBorders>
            <w:top w:val="nil"/>
            <w:bottom w:val="nil"/>
          </w:tcBorders>
          <w:vAlign w:val="center"/>
        </w:tcPr>
        <w:p w14:paraId="509D8E1B">
          <w:pPr>
            <w:pStyle w:val="21"/>
            <w:jc w:val="right"/>
            <w:rPr>
              <w:rStyle w:val="63"/>
              <w:rFonts w:eastAsia="楷体_GB2312"/>
              <w:sz w:val="24"/>
              <w:lang w:eastAsia="zh-CN"/>
            </w:rPr>
          </w:pPr>
        </w:p>
      </w:tc>
    </w:tr>
    <w:tr w14:paraId="62C732F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00C60D02">
          <w:pPr>
            <w:pStyle w:val="21"/>
            <w:rPr>
              <w:rFonts w:eastAsia="楷体_GB2312" w:cs="Calibri"/>
              <w:color w:val="005BAC"/>
              <w:sz w:val="24"/>
              <w:szCs w:val="24"/>
              <w:lang w:eastAsia="zh-CN"/>
            </w:rPr>
          </w:pPr>
          <w:r>
            <w:rPr>
              <w:rFonts w:ascii="Calibri" w:eastAsia="楷体_GB2312"/>
              <w:b/>
              <w:i w:val="0"/>
              <w:color w:val="215E99"/>
              <w:sz w:val="24"/>
            </w:rPr>
            <w:t>威胜控股(3393 HK)</w:t>
          </w:r>
        </w:p>
      </w:tc>
      <w:tc>
        <w:tcPr>
          <w:tcW w:w="4339" w:type="dxa"/>
          <w:tcBorders>
            <w:top w:val="nil"/>
          </w:tcBorders>
          <w:vAlign w:val="center"/>
        </w:tcPr>
        <w:p w14:paraId="48EDB861">
          <w:pPr>
            <w:pStyle w:val="21"/>
            <w:jc w:val="right"/>
            <w:rPr>
              <w:rStyle w:val="63"/>
              <w:rFonts w:eastAsia="楷体_GB2312" w:cs="Calibri"/>
              <w:color w:val="005BAC"/>
              <w:sz w:val="24"/>
              <w:lang w:eastAsia="zh-CN"/>
            </w:rPr>
          </w:pPr>
          <w:r>
            <w:rPr>
              <w:rFonts w:ascii="Calibri" w:eastAsia="楷体_GB2312"/>
              <w:b/>
              <w:i w:val="0"/>
              <w:color w:val="215E99"/>
              <w:sz w:val="24"/>
            </w:rPr>
            <w:t>首次覆盖优于大市</w:t>
          </w:r>
        </w:p>
      </w:tc>
    </w:tr>
  </w:tbl>
  <w:p w14:paraId="0EFBD95F">
    <w:pPr>
      <w:pStyle w:val="21"/>
      <w:rPr>
        <w:sz w:val="2"/>
        <w:szCs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0" w:type="auto"/>
      <w:tblCaption w:val="[Table_header2]"/>
      <w:tblDescription w:val="表格隐藏标识（勿删除）"/>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54"/>
      <w:gridCol w:w="4453"/>
    </w:tblGrid>
    <w:tr w14:paraId="3887641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345" w:type="dxa"/>
          <w:tcBorders>
            <w:top w:val="nil"/>
            <w:bottom w:val="nil"/>
          </w:tcBorders>
          <w:vAlign w:val="center"/>
        </w:tcPr>
        <w:p w14:paraId="15996630">
          <w:pPr>
            <w:pStyle w:val="21"/>
            <w:rPr>
              <w:rFonts w:eastAsia="楷体_GB2312"/>
              <w:color w:val="FF0000"/>
              <w:sz w:val="24"/>
              <w:lang w:eastAsia="zh-CN"/>
            </w:rPr>
          </w:pPr>
          <w:r>
            <w:rPr>
              <w:rFonts w:eastAsia="楷体_GB2312"/>
              <w:color w:val="FFFFFF" w:themeColor="background1"/>
              <w:sz w:val="24"/>
              <w:lang w:eastAsia="zh-CN"/>
              <w14:textFill>
                <w14:solidFill>
                  <w14:schemeClr w14:val="bg1"/>
                </w14:solidFill>
              </w14:textFill>
            </w:rPr>
            <w:t>[Table_header2]</w:t>
          </w:r>
        </w:p>
      </w:tc>
      <w:tc>
        <w:tcPr>
          <w:tcW w:w="4536" w:type="dxa"/>
          <w:tcBorders>
            <w:top w:val="nil"/>
            <w:bottom w:val="nil"/>
          </w:tcBorders>
          <w:vAlign w:val="center"/>
        </w:tcPr>
        <w:p w14:paraId="38F20A71">
          <w:pPr>
            <w:pStyle w:val="21"/>
            <w:jc w:val="right"/>
            <w:rPr>
              <w:rStyle w:val="63"/>
              <w:rFonts w:eastAsia="楷体_GB2312"/>
              <w:color w:val="FF0000"/>
              <w:sz w:val="24"/>
              <w:lang w:eastAsia="zh-CN"/>
            </w:rPr>
          </w:pPr>
        </w:p>
      </w:tc>
    </w:tr>
    <w:tr w14:paraId="5A1FEF9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345" w:type="dxa"/>
          <w:tcBorders>
            <w:top w:val="nil"/>
          </w:tcBorders>
          <w:vAlign w:val="center"/>
        </w:tcPr>
        <w:p w14:paraId="3D16EA45">
          <w:pPr>
            <w:pStyle w:val="21"/>
            <w:rPr>
              <w:rFonts w:eastAsia="楷体_GB2312" w:cs="Calibri"/>
              <w:color w:val="005BAC"/>
              <w:sz w:val="24"/>
              <w:szCs w:val="24"/>
              <w:lang w:eastAsia="zh-CN"/>
            </w:rPr>
          </w:pPr>
          <w:r>
            <w:rPr>
              <w:rFonts w:ascii="Calibri" w:eastAsia="楷体_GB2312"/>
              <w:b/>
              <w:i w:val="0"/>
              <w:color w:val="215E99"/>
              <w:sz w:val="24"/>
            </w:rPr>
            <w:t>威胜控股(3393 HK)</w:t>
          </w:r>
        </w:p>
      </w:tc>
      <w:tc>
        <w:tcPr>
          <w:tcW w:w="4536" w:type="dxa"/>
          <w:tcBorders>
            <w:top w:val="nil"/>
          </w:tcBorders>
          <w:vAlign w:val="center"/>
        </w:tcPr>
        <w:p w14:paraId="332629D7">
          <w:pPr>
            <w:pStyle w:val="21"/>
            <w:jc w:val="right"/>
            <w:rPr>
              <w:rStyle w:val="63"/>
              <w:rFonts w:eastAsia="楷体_GB2312" w:cs="Calibri"/>
              <w:color w:val="005BAC"/>
              <w:sz w:val="24"/>
              <w:lang w:eastAsia="zh-CN"/>
            </w:rPr>
          </w:pPr>
          <w:r>
            <w:rPr>
              <w:rFonts w:ascii="Calibri" w:eastAsia="楷体_GB2312"/>
              <w:b/>
              <w:i w:val="0"/>
              <w:color w:val="215E99"/>
              <w:sz w:val="24"/>
            </w:rPr>
            <w:t>首次覆盖优于大市</w:t>
          </w:r>
        </w:p>
      </w:tc>
    </w:tr>
  </w:tbl>
  <w:p w14:paraId="1637C043">
    <w:pPr>
      <w:pStyle w:val="21"/>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C8B33">
    <w:pPr>
      <w:pStyle w:val="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8687E">
    <w:pPr>
      <w:pStyle w:val="21"/>
    </w:pPr>
  </w:p>
  <w:p w14:paraId="404D9333">
    <w:pPr>
      <w:pStyle w:val="21"/>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DE2E8">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935DA5"/>
    <w:multiLevelType w:val="multilevel"/>
    <w:tmpl w:val="03935DA5"/>
    <w:lvl w:ilvl="0" w:tentative="0">
      <w:start w:val="1"/>
      <w:numFmt w:val="bullet"/>
      <w:pStyle w:val="27"/>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1073991"/>
    <w:multiLevelType w:val="multilevel"/>
    <w:tmpl w:val="2107399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2BDC408F"/>
    <w:multiLevelType w:val="multilevel"/>
    <w:tmpl w:val="2BDC408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331A2D25"/>
    <w:multiLevelType w:val="multilevel"/>
    <w:tmpl w:val="331A2D25"/>
    <w:lvl w:ilvl="0" w:tentative="0">
      <w:start w:val="1"/>
      <w:numFmt w:val="bullet"/>
      <w:pStyle w:val="56"/>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BBF48C1"/>
    <w:multiLevelType w:val="multilevel"/>
    <w:tmpl w:val="3BBF48C1"/>
    <w:lvl w:ilvl="0" w:tentative="0">
      <w:start w:val="1"/>
      <w:numFmt w:val="bullet"/>
      <w:pStyle w:val="102"/>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5">
    <w:nsid w:val="41772804"/>
    <w:multiLevelType w:val="multilevel"/>
    <w:tmpl w:val="41772804"/>
    <w:lvl w:ilvl="0" w:tentative="0">
      <w:start w:val="1"/>
      <w:numFmt w:val="bullet"/>
      <w:pStyle w:val="55"/>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79321DC"/>
    <w:multiLevelType w:val="multilevel"/>
    <w:tmpl w:val="479321DC"/>
    <w:lvl w:ilvl="0" w:tentative="0">
      <w:start w:val="1"/>
      <w:numFmt w:val="bullet"/>
      <w:pStyle w:val="18"/>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EDF7737"/>
    <w:multiLevelType w:val="multilevel"/>
    <w:tmpl w:val="4EDF77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662B5102"/>
    <w:multiLevelType w:val="multilevel"/>
    <w:tmpl w:val="662B5102"/>
    <w:lvl w:ilvl="0" w:tentative="0">
      <w:start w:val="1"/>
      <w:numFmt w:val="bullet"/>
      <w:pStyle w:val="87"/>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9">
    <w:nsid w:val="6AD81D09"/>
    <w:multiLevelType w:val="multilevel"/>
    <w:tmpl w:val="6AD81D0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
    <w:nsid w:val="6B7C53E0"/>
    <w:multiLevelType w:val="multilevel"/>
    <w:tmpl w:val="6B7C53E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1">
    <w:nsid w:val="6C4E34EC"/>
    <w:multiLevelType w:val="multilevel"/>
    <w:tmpl w:val="6C4E34EC"/>
    <w:lvl w:ilvl="0" w:tentative="0">
      <w:start w:val="1"/>
      <w:numFmt w:val="bullet"/>
      <w:pStyle w:val="54"/>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7B2C156B"/>
    <w:multiLevelType w:val="multilevel"/>
    <w:tmpl w:val="7B2C156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6"/>
  </w:num>
  <w:num w:numId="2">
    <w:abstractNumId w:val="0"/>
  </w:num>
  <w:num w:numId="3">
    <w:abstractNumId w:val="11"/>
  </w:num>
  <w:num w:numId="4">
    <w:abstractNumId w:val="5"/>
  </w:num>
  <w:num w:numId="5">
    <w:abstractNumId w:val="3"/>
  </w:num>
  <w:num w:numId="6">
    <w:abstractNumId w:val="8"/>
  </w:num>
  <w:num w:numId="7">
    <w:abstractNumId w:val="4"/>
  </w:num>
  <w:num w:numId="8">
    <w:abstractNumId w:val="12"/>
  </w:num>
  <w:num w:numId="9">
    <w:abstractNumId w:val="1"/>
  </w:num>
  <w:num w:numId="10">
    <w:abstractNumId w:val="9"/>
  </w:num>
  <w:num w:numId="11">
    <w:abstractNumId w:val="2"/>
  </w:num>
  <w:num w:numId="12">
    <w:abstractNumId w:val="1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attachedTemplate r:id="rId1"/>
  <w:documentProtection w:enforcement="0"/>
  <w:defaultTabStop w:val="403"/>
  <w:drawingGridHorizontalSpacing w:val="80"/>
  <w:displayHorizontalDrawingGridEvery w:val="0"/>
  <w:displayVerticalDrawingGridEvery w:val="2"/>
  <w:characterSpacingControl w:val="doNotCompress"/>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NeedToUniquify" w:val="false"/>
    <w:docVar w:name="APWAFVersion" w:val="5.0"/>
    <w:docVar w:name="EFAAccountID" w:val="1010"/>
    <w:docVar w:name="EFAAnnMonth" w:val="12"/>
    <w:docVar w:name="EFAAnnualise" w:val="False"/>
    <w:docVar w:name="EFAAuthorEmails" w:val="amber.lh.zhou@htisec.com"/>
    <w:docVar w:name="EFAAuthorIDs" w:val="2106"/>
    <w:docVar w:name="EFAAuthorNames" w:val="Amber Zhou"/>
    <w:docVar w:name="EFAComputerName" w:val="DESKTOP-MVATU3E"/>
    <w:docVar w:name="EFACoName" w:val="AAC Technologies Holdings"/>
    <w:docVar w:name="EFACorpID" w:val="846"/>
    <w:docVar w:name="EFACorpMentionIDs" w:val="846"/>
    <w:docVar w:name="EFACorpMentionNames" w:val="AAC Technologies Holdings"/>
    <w:docVar w:name="EFACorpMentionShortNames" w:val="AAC Technologies Holdings"/>
    <w:docVar w:name="EFACoShortName" w:val="AAC Technologies Holdings"/>
    <w:docVar w:name="EFACustomLink_SCNetVisit" w:val="http://equities.htisec.com/x/research?isin="/>
    <w:docVar w:name="EFACustomTextShowHideStyle" w:val="EFATxtHTIPortfolios|EFAFP_Tagging|EFAHiddenText%%EFATxtHTIThemes|EFAFP_Tagging|EFAHiddenText%%EFATxtSCNetVisits|EFATagging|EFAHiddenText"/>
    <w:docVar w:name="EFADefaultPriceDate" w:val="True"/>
    <w:docVar w:name="EFADevData" w:val="False"/>
    <w:docVar w:name="EFADisclaimerHiddenTextStyle" w:val="EFADisclaimerHiddenText"/>
    <w:docVar w:name="EFADisclaimerTextStyle" w:val="EFADisclaimerText"/>
    <w:docVar w:name="EFADocID" w:val="39600"/>
    <w:docVar w:name="EFADocTemplateVer" w:val="HaiTong"/>
    <w:docVar w:name="EFAExcelVersion" w:val="14"/>
    <w:docVar w:name="EFAFirstIntOffset" w:val="1"/>
    <w:docVar w:name="EFAIndustryID" w:val="19"/>
    <w:docVar w:name="EFAIntEndYear" w:val="0"/>
    <w:docVar w:name="EFAIntPeriodNumber" w:val="0"/>
    <w:docVar w:name="EFAIntStartYear" w:val="0"/>
    <w:docVar w:name="EFALanguageID" w:val="2057"/>
    <w:docVar w:name="EFALastRefreshDate" w:val="20190903 09:07:58"/>
    <w:docVar w:name="EFALogonSvr" w:val="\\DESKTOP-MVATU3E"/>
    <w:docVar w:name="EFAMarket" w:val="HK"/>
    <w:docVar w:name="EFAModel" w:val="INDUSTRIAL"/>
    <w:docVar w:name="EFAOperatingSys" w:val="Windows_NT"/>
    <w:docVar w:name="EFAPageCount" w:val="8"/>
    <w:docVar w:name="EFAPriceDate" w:val="20190902 00:00:00"/>
    <w:docVar w:name="EFASectorID" w:val="5"/>
    <w:docVar w:name="EFASecurityID" w:val="2018 HK"/>
    <w:docVar w:name="EFASecurityIndex" w:val="842"/>
    <w:docVar w:name="EFAStartYear" w:val="0"/>
    <w:docVar w:name="EFATemplate" w:val="The Scoop - HTI.dotx"/>
    <w:docVar w:name="EFATemplateID" w:val="201"/>
    <w:docVar w:name="EFAUnits" w:val="Use Default"/>
    <w:docVar w:name="EFAUseIntTables" w:val="False"/>
    <w:docVar w:name="EFAUserID" w:val="2106"/>
    <w:docVar w:name="EFAUserName" w:val="Amber Zhou"/>
    <w:docVar w:name="EFAUsrDomain" w:val="DESKTOP-MVATU3E"/>
    <w:docVar w:name="EFAWinUserName" w:val="HaiTong-Amber Zhou"/>
    <w:docVar w:name="EFAWordVersion" w:val="14"/>
  </w:docVars>
  <w:rsids>
    <w:rsidRoot w:val="004917E9"/>
    <w:rsid w:val="0000020F"/>
    <w:rsid w:val="00001979"/>
    <w:rsid w:val="000019ED"/>
    <w:rsid w:val="00001C0E"/>
    <w:rsid w:val="00002DDC"/>
    <w:rsid w:val="00003317"/>
    <w:rsid w:val="000038CE"/>
    <w:rsid w:val="00003E75"/>
    <w:rsid w:val="00004053"/>
    <w:rsid w:val="00004FB5"/>
    <w:rsid w:val="000063F1"/>
    <w:rsid w:val="0000703D"/>
    <w:rsid w:val="00007318"/>
    <w:rsid w:val="00010774"/>
    <w:rsid w:val="0001184F"/>
    <w:rsid w:val="0001308A"/>
    <w:rsid w:val="000130D9"/>
    <w:rsid w:val="00013244"/>
    <w:rsid w:val="0001353C"/>
    <w:rsid w:val="00013C0A"/>
    <w:rsid w:val="000146CB"/>
    <w:rsid w:val="00014903"/>
    <w:rsid w:val="000171D2"/>
    <w:rsid w:val="000201AE"/>
    <w:rsid w:val="00020B7A"/>
    <w:rsid w:val="00020DC7"/>
    <w:rsid w:val="00021DAC"/>
    <w:rsid w:val="00021DD0"/>
    <w:rsid w:val="000228DF"/>
    <w:rsid w:val="00022C11"/>
    <w:rsid w:val="00023367"/>
    <w:rsid w:val="000234C5"/>
    <w:rsid w:val="000235E3"/>
    <w:rsid w:val="0002434D"/>
    <w:rsid w:val="00024F59"/>
    <w:rsid w:val="0002500A"/>
    <w:rsid w:val="000251C8"/>
    <w:rsid w:val="00025271"/>
    <w:rsid w:val="000255D9"/>
    <w:rsid w:val="00025E71"/>
    <w:rsid w:val="00025F59"/>
    <w:rsid w:val="000267AC"/>
    <w:rsid w:val="00026B55"/>
    <w:rsid w:val="00026DCC"/>
    <w:rsid w:val="00027183"/>
    <w:rsid w:val="0002740F"/>
    <w:rsid w:val="00027FEF"/>
    <w:rsid w:val="00032B31"/>
    <w:rsid w:val="00033DF7"/>
    <w:rsid w:val="000347D5"/>
    <w:rsid w:val="00035535"/>
    <w:rsid w:val="00035E45"/>
    <w:rsid w:val="0003686B"/>
    <w:rsid w:val="000372CF"/>
    <w:rsid w:val="000410B9"/>
    <w:rsid w:val="00041A6F"/>
    <w:rsid w:val="0004283E"/>
    <w:rsid w:val="00043062"/>
    <w:rsid w:val="00043657"/>
    <w:rsid w:val="0004399F"/>
    <w:rsid w:val="00047830"/>
    <w:rsid w:val="00047D52"/>
    <w:rsid w:val="00047F1F"/>
    <w:rsid w:val="000516AD"/>
    <w:rsid w:val="00051EC9"/>
    <w:rsid w:val="00052DCF"/>
    <w:rsid w:val="00053BBB"/>
    <w:rsid w:val="00053F18"/>
    <w:rsid w:val="00054224"/>
    <w:rsid w:val="00054231"/>
    <w:rsid w:val="0005444B"/>
    <w:rsid w:val="00054451"/>
    <w:rsid w:val="000548F3"/>
    <w:rsid w:val="000551D4"/>
    <w:rsid w:val="00055381"/>
    <w:rsid w:val="000564C8"/>
    <w:rsid w:val="00056B03"/>
    <w:rsid w:val="00057779"/>
    <w:rsid w:val="00057EDA"/>
    <w:rsid w:val="00060BC0"/>
    <w:rsid w:val="00060C81"/>
    <w:rsid w:val="00062452"/>
    <w:rsid w:val="000629E3"/>
    <w:rsid w:val="00062CC5"/>
    <w:rsid w:val="000639EB"/>
    <w:rsid w:val="00063EA0"/>
    <w:rsid w:val="000640E9"/>
    <w:rsid w:val="0006450C"/>
    <w:rsid w:val="00064BEB"/>
    <w:rsid w:val="00065200"/>
    <w:rsid w:val="000662BB"/>
    <w:rsid w:val="00066838"/>
    <w:rsid w:val="00067C6F"/>
    <w:rsid w:val="000700E0"/>
    <w:rsid w:val="00070B53"/>
    <w:rsid w:val="0007309A"/>
    <w:rsid w:val="00073BEB"/>
    <w:rsid w:val="000746CD"/>
    <w:rsid w:val="0007570F"/>
    <w:rsid w:val="00075771"/>
    <w:rsid w:val="00077BA0"/>
    <w:rsid w:val="00077E8C"/>
    <w:rsid w:val="00080296"/>
    <w:rsid w:val="000810B3"/>
    <w:rsid w:val="00081E65"/>
    <w:rsid w:val="00085E3F"/>
    <w:rsid w:val="000860EA"/>
    <w:rsid w:val="00086E96"/>
    <w:rsid w:val="0008775D"/>
    <w:rsid w:val="0009175B"/>
    <w:rsid w:val="00091895"/>
    <w:rsid w:val="00091AFF"/>
    <w:rsid w:val="000920C4"/>
    <w:rsid w:val="000924C1"/>
    <w:rsid w:val="00093274"/>
    <w:rsid w:val="00094A4C"/>
    <w:rsid w:val="00094B1D"/>
    <w:rsid w:val="00094FAC"/>
    <w:rsid w:val="000958A7"/>
    <w:rsid w:val="000964A0"/>
    <w:rsid w:val="000964CE"/>
    <w:rsid w:val="000968FB"/>
    <w:rsid w:val="00096909"/>
    <w:rsid w:val="00096986"/>
    <w:rsid w:val="00096A8E"/>
    <w:rsid w:val="00096FC5"/>
    <w:rsid w:val="000974BE"/>
    <w:rsid w:val="00097FD4"/>
    <w:rsid w:val="000A0458"/>
    <w:rsid w:val="000A0550"/>
    <w:rsid w:val="000A07D7"/>
    <w:rsid w:val="000A2C9D"/>
    <w:rsid w:val="000A30E9"/>
    <w:rsid w:val="000A461B"/>
    <w:rsid w:val="000A52C2"/>
    <w:rsid w:val="000A6794"/>
    <w:rsid w:val="000A6A1B"/>
    <w:rsid w:val="000A6FBA"/>
    <w:rsid w:val="000A7E66"/>
    <w:rsid w:val="000B1391"/>
    <w:rsid w:val="000B13C1"/>
    <w:rsid w:val="000B18D6"/>
    <w:rsid w:val="000B2336"/>
    <w:rsid w:val="000B3B6A"/>
    <w:rsid w:val="000B465C"/>
    <w:rsid w:val="000B4EAC"/>
    <w:rsid w:val="000B5622"/>
    <w:rsid w:val="000B6286"/>
    <w:rsid w:val="000B7DE2"/>
    <w:rsid w:val="000C02F6"/>
    <w:rsid w:val="000C1F65"/>
    <w:rsid w:val="000C2BC1"/>
    <w:rsid w:val="000C2E9E"/>
    <w:rsid w:val="000C3D03"/>
    <w:rsid w:val="000C627B"/>
    <w:rsid w:val="000C6614"/>
    <w:rsid w:val="000C7E1A"/>
    <w:rsid w:val="000D158C"/>
    <w:rsid w:val="000D1903"/>
    <w:rsid w:val="000D19B0"/>
    <w:rsid w:val="000D1A3C"/>
    <w:rsid w:val="000D2D34"/>
    <w:rsid w:val="000D61EA"/>
    <w:rsid w:val="000E1100"/>
    <w:rsid w:val="000E1A93"/>
    <w:rsid w:val="000E1FB8"/>
    <w:rsid w:val="000E35E3"/>
    <w:rsid w:val="000E38B5"/>
    <w:rsid w:val="000E3BD4"/>
    <w:rsid w:val="000E3E8B"/>
    <w:rsid w:val="000E4F8C"/>
    <w:rsid w:val="000E5287"/>
    <w:rsid w:val="000E5862"/>
    <w:rsid w:val="000E5D6F"/>
    <w:rsid w:val="000E664D"/>
    <w:rsid w:val="000F1504"/>
    <w:rsid w:val="000F2165"/>
    <w:rsid w:val="000F240F"/>
    <w:rsid w:val="000F2DBB"/>
    <w:rsid w:val="000F3079"/>
    <w:rsid w:val="000F344B"/>
    <w:rsid w:val="000F3823"/>
    <w:rsid w:val="000F3E87"/>
    <w:rsid w:val="000F445A"/>
    <w:rsid w:val="000F4524"/>
    <w:rsid w:val="000F48CA"/>
    <w:rsid w:val="000F4B02"/>
    <w:rsid w:val="000F4E66"/>
    <w:rsid w:val="000F520F"/>
    <w:rsid w:val="000F587B"/>
    <w:rsid w:val="000F58C6"/>
    <w:rsid w:val="000F5BDB"/>
    <w:rsid w:val="000F6139"/>
    <w:rsid w:val="000F626D"/>
    <w:rsid w:val="000F6300"/>
    <w:rsid w:val="000F6823"/>
    <w:rsid w:val="0010176D"/>
    <w:rsid w:val="00103CDB"/>
    <w:rsid w:val="00105298"/>
    <w:rsid w:val="00105436"/>
    <w:rsid w:val="001059C9"/>
    <w:rsid w:val="0010656E"/>
    <w:rsid w:val="00106DF2"/>
    <w:rsid w:val="00110FF3"/>
    <w:rsid w:val="0011166A"/>
    <w:rsid w:val="001131F1"/>
    <w:rsid w:val="00113DC0"/>
    <w:rsid w:val="001143AA"/>
    <w:rsid w:val="00114D8A"/>
    <w:rsid w:val="001154B0"/>
    <w:rsid w:val="00115807"/>
    <w:rsid w:val="0011588A"/>
    <w:rsid w:val="001164AF"/>
    <w:rsid w:val="00117571"/>
    <w:rsid w:val="00117C9F"/>
    <w:rsid w:val="00120621"/>
    <w:rsid w:val="00120A7B"/>
    <w:rsid w:val="0012130B"/>
    <w:rsid w:val="00121D76"/>
    <w:rsid w:val="00123AC1"/>
    <w:rsid w:val="0012412A"/>
    <w:rsid w:val="00124271"/>
    <w:rsid w:val="00125D88"/>
    <w:rsid w:val="0012686A"/>
    <w:rsid w:val="00126871"/>
    <w:rsid w:val="00127CD0"/>
    <w:rsid w:val="00130841"/>
    <w:rsid w:val="00130BC2"/>
    <w:rsid w:val="001311FC"/>
    <w:rsid w:val="0013302A"/>
    <w:rsid w:val="00133D86"/>
    <w:rsid w:val="0013455D"/>
    <w:rsid w:val="001345B6"/>
    <w:rsid w:val="00135A41"/>
    <w:rsid w:val="00136803"/>
    <w:rsid w:val="00137678"/>
    <w:rsid w:val="0014055E"/>
    <w:rsid w:val="00140D27"/>
    <w:rsid w:val="00140E2E"/>
    <w:rsid w:val="00141167"/>
    <w:rsid w:val="00143223"/>
    <w:rsid w:val="001447D7"/>
    <w:rsid w:val="00144ADD"/>
    <w:rsid w:val="001453D1"/>
    <w:rsid w:val="00146B74"/>
    <w:rsid w:val="00147D4C"/>
    <w:rsid w:val="00147D9D"/>
    <w:rsid w:val="00150630"/>
    <w:rsid w:val="00151197"/>
    <w:rsid w:val="001513EB"/>
    <w:rsid w:val="0015270C"/>
    <w:rsid w:val="00152755"/>
    <w:rsid w:val="001529C2"/>
    <w:rsid w:val="00153A16"/>
    <w:rsid w:val="00153A6A"/>
    <w:rsid w:val="00153D09"/>
    <w:rsid w:val="00154F38"/>
    <w:rsid w:val="00155466"/>
    <w:rsid w:val="001565F2"/>
    <w:rsid w:val="00156799"/>
    <w:rsid w:val="00157949"/>
    <w:rsid w:val="00157B99"/>
    <w:rsid w:val="00160B12"/>
    <w:rsid w:val="00161F35"/>
    <w:rsid w:val="001629C1"/>
    <w:rsid w:val="00163E16"/>
    <w:rsid w:val="00164CA4"/>
    <w:rsid w:val="00165926"/>
    <w:rsid w:val="00165FE3"/>
    <w:rsid w:val="00166E15"/>
    <w:rsid w:val="00167695"/>
    <w:rsid w:val="00167C6C"/>
    <w:rsid w:val="00170455"/>
    <w:rsid w:val="00170DCB"/>
    <w:rsid w:val="001721EC"/>
    <w:rsid w:val="00175F0D"/>
    <w:rsid w:val="001763B0"/>
    <w:rsid w:val="0017673B"/>
    <w:rsid w:val="0017675F"/>
    <w:rsid w:val="001771D0"/>
    <w:rsid w:val="00177FA4"/>
    <w:rsid w:val="00180D13"/>
    <w:rsid w:val="00181893"/>
    <w:rsid w:val="00181F69"/>
    <w:rsid w:val="00182FB0"/>
    <w:rsid w:val="001851F4"/>
    <w:rsid w:val="0018583D"/>
    <w:rsid w:val="00185B06"/>
    <w:rsid w:val="00186D51"/>
    <w:rsid w:val="001872F4"/>
    <w:rsid w:val="001875FC"/>
    <w:rsid w:val="0019085F"/>
    <w:rsid w:val="0019111C"/>
    <w:rsid w:val="00191D87"/>
    <w:rsid w:val="001922CB"/>
    <w:rsid w:val="0019383A"/>
    <w:rsid w:val="00194662"/>
    <w:rsid w:val="00195043"/>
    <w:rsid w:val="00195A3F"/>
    <w:rsid w:val="00195C32"/>
    <w:rsid w:val="00197CAF"/>
    <w:rsid w:val="001A0B14"/>
    <w:rsid w:val="001A3692"/>
    <w:rsid w:val="001A4F63"/>
    <w:rsid w:val="001A563D"/>
    <w:rsid w:val="001A571E"/>
    <w:rsid w:val="001A6C17"/>
    <w:rsid w:val="001A6DCA"/>
    <w:rsid w:val="001A7AE5"/>
    <w:rsid w:val="001B0473"/>
    <w:rsid w:val="001B1F03"/>
    <w:rsid w:val="001B3090"/>
    <w:rsid w:val="001B31CA"/>
    <w:rsid w:val="001B3D32"/>
    <w:rsid w:val="001B3E45"/>
    <w:rsid w:val="001B3EF5"/>
    <w:rsid w:val="001B45FD"/>
    <w:rsid w:val="001B572E"/>
    <w:rsid w:val="001B69E6"/>
    <w:rsid w:val="001B72B7"/>
    <w:rsid w:val="001C020B"/>
    <w:rsid w:val="001C0553"/>
    <w:rsid w:val="001C0FB3"/>
    <w:rsid w:val="001C105A"/>
    <w:rsid w:val="001C1410"/>
    <w:rsid w:val="001C2549"/>
    <w:rsid w:val="001C2D27"/>
    <w:rsid w:val="001C3243"/>
    <w:rsid w:val="001C3C78"/>
    <w:rsid w:val="001C5458"/>
    <w:rsid w:val="001C577A"/>
    <w:rsid w:val="001C5D7B"/>
    <w:rsid w:val="001C62E1"/>
    <w:rsid w:val="001C637C"/>
    <w:rsid w:val="001C6401"/>
    <w:rsid w:val="001C777D"/>
    <w:rsid w:val="001C77F6"/>
    <w:rsid w:val="001C7FED"/>
    <w:rsid w:val="001D00D0"/>
    <w:rsid w:val="001D159F"/>
    <w:rsid w:val="001D23B8"/>
    <w:rsid w:val="001D2579"/>
    <w:rsid w:val="001D2DEF"/>
    <w:rsid w:val="001D3574"/>
    <w:rsid w:val="001D4C97"/>
    <w:rsid w:val="001D58D6"/>
    <w:rsid w:val="001D663F"/>
    <w:rsid w:val="001D6B4F"/>
    <w:rsid w:val="001E0900"/>
    <w:rsid w:val="001E288F"/>
    <w:rsid w:val="001E4AE1"/>
    <w:rsid w:val="001E4BA2"/>
    <w:rsid w:val="001E56F2"/>
    <w:rsid w:val="001E59E2"/>
    <w:rsid w:val="001E60AA"/>
    <w:rsid w:val="001E6C6E"/>
    <w:rsid w:val="001E7BEF"/>
    <w:rsid w:val="001E7FF3"/>
    <w:rsid w:val="001F016C"/>
    <w:rsid w:val="001F02B2"/>
    <w:rsid w:val="001F0651"/>
    <w:rsid w:val="001F0A69"/>
    <w:rsid w:val="001F1225"/>
    <w:rsid w:val="001F1746"/>
    <w:rsid w:val="001F1C59"/>
    <w:rsid w:val="001F23E4"/>
    <w:rsid w:val="001F2D29"/>
    <w:rsid w:val="001F3F20"/>
    <w:rsid w:val="001F4135"/>
    <w:rsid w:val="001F4DE7"/>
    <w:rsid w:val="001F52A9"/>
    <w:rsid w:val="001F53E7"/>
    <w:rsid w:val="001F5547"/>
    <w:rsid w:val="001F5572"/>
    <w:rsid w:val="001F5A51"/>
    <w:rsid w:val="001F6299"/>
    <w:rsid w:val="001F6707"/>
    <w:rsid w:val="001F75AC"/>
    <w:rsid w:val="001F78F7"/>
    <w:rsid w:val="00200B71"/>
    <w:rsid w:val="00201113"/>
    <w:rsid w:val="0020168F"/>
    <w:rsid w:val="002017C5"/>
    <w:rsid w:val="0020268B"/>
    <w:rsid w:val="0020295D"/>
    <w:rsid w:val="00203E93"/>
    <w:rsid w:val="002047C0"/>
    <w:rsid w:val="00205DDC"/>
    <w:rsid w:val="00205F60"/>
    <w:rsid w:val="00206011"/>
    <w:rsid w:val="0020724C"/>
    <w:rsid w:val="00207881"/>
    <w:rsid w:val="002110FC"/>
    <w:rsid w:val="00211B55"/>
    <w:rsid w:val="0021325D"/>
    <w:rsid w:val="00214810"/>
    <w:rsid w:val="00214CA6"/>
    <w:rsid w:val="00215AB9"/>
    <w:rsid w:val="00215D4D"/>
    <w:rsid w:val="00215E52"/>
    <w:rsid w:val="002179B7"/>
    <w:rsid w:val="0022007B"/>
    <w:rsid w:val="002207F6"/>
    <w:rsid w:val="00221B13"/>
    <w:rsid w:val="00221CAF"/>
    <w:rsid w:val="002229E1"/>
    <w:rsid w:val="00222AEC"/>
    <w:rsid w:val="0022396B"/>
    <w:rsid w:val="00225ADD"/>
    <w:rsid w:val="00226246"/>
    <w:rsid w:val="00226F87"/>
    <w:rsid w:val="00227B8A"/>
    <w:rsid w:val="00227E8E"/>
    <w:rsid w:val="0023015F"/>
    <w:rsid w:val="00231C8E"/>
    <w:rsid w:val="00231DD0"/>
    <w:rsid w:val="002323DB"/>
    <w:rsid w:val="00233031"/>
    <w:rsid w:val="002333C1"/>
    <w:rsid w:val="00237463"/>
    <w:rsid w:val="0023779B"/>
    <w:rsid w:val="00240167"/>
    <w:rsid w:val="0024040E"/>
    <w:rsid w:val="00240493"/>
    <w:rsid w:val="002408B0"/>
    <w:rsid w:val="00240D3A"/>
    <w:rsid w:val="002416ED"/>
    <w:rsid w:val="00241CBE"/>
    <w:rsid w:val="00241E5D"/>
    <w:rsid w:val="00242E7B"/>
    <w:rsid w:val="0024314C"/>
    <w:rsid w:val="00243BC1"/>
    <w:rsid w:val="00244462"/>
    <w:rsid w:val="00245858"/>
    <w:rsid w:val="00246972"/>
    <w:rsid w:val="00247965"/>
    <w:rsid w:val="002501F5"/>
    <w:rsid w:val="0025139A"/>
    <w:rsid w:val="00251EC5"/>
    <w:rsid w:val="002529E2"/>
    <w:rsid w:val="00252AD7"/>
    <w:rsid w:val="00252B64"/>
    <w:rsid w:val="00253320"/>
    <w:rsid w:val="00253D92"/>
    <w:rsid w:val="0025406B"/>
    <w:rsid w:val="00255AF2"/>
    <w:rsid w:val="00255E22"/>
    <w:rsid w:val="00256095"/>
    <w:rsid w:val="002562BC"/>
    <w:rsid w:val="002567B0"/>
    <w:rsid w:val="00257D8E"/>
    <w:rsid w:val="0026081D"/>
    <w:rsid w:val="002608E9"/>
    <w:rsid w:val="00261434"/>
    <w:rsid w:val="00262C21"/>
    <w:rsid w:val="0026432E"/>
    <w:rsid w:val="00264B84"/>
    <w:rsid w:val="00265FB5"/>
    <w:rsid w:val="002666AC"/>
    <w:rsid w:val="00266921"/>
    <w:rsid w:val="00267948"/>
    <w:rsid w:val="00267EFE"/>
    <w:rsid w:val="00270C4E"/>
    <w:rsid w:val="002716F0"/>
    <w:rsid w:val="002721BC"/>
    <w:rsid w:val="0027305C"/>
    <w:rsid w:val="00275A6D"/>
    <w:rsid w:val="00275B79"/>
    <w:rsid w:val="00275CDD"/>
    <w:rsid w:val="002762A7"/>
    <w:rsid w:val="00276A7D"/>
    <w:rsid w:val="00276B51"/>
    <w:rsid w:val="00276D38"/>
    <w:rsid w:val="002772E9"/>
    <w:rsid w:val="002777FE"/>
    <w:rsid w:val="00280FB4"/>
    <w:rsid w:val="00281553"/>
    <w:rsid w:val="00281946"/>
    <w:rsid w:val="00281A1E"/>
    <w:rsid w:val="00282413"/>
    <w:rsid w:val="00282468"/>
    <w:rsid w:val="0028248E"/>
    <w:rsid w:val="00282A74"/>
    <w:rsid w:val="00282B2F"/>
    <w:rsid w:val="00282B6C"/>
    <w:rsid w:val="002833B6"/>
    <w:rsid w:val="00283A36"/>
    <w:rsid w:val="00283A64"/>
    <w:rsid w:val="002843D0"/>
    <w:rsid w:val="002846D0"/>
    <w:rsid w:val="00284A68"/>
    <w:rsid w:val="00286353"/>
    <w:rsid w:val="0028644A"/>
    <w:rsid w:val="00286C1A"/>
    <w:rsid w:val="00286C20"/>
    <w:rsid w:val="00286E37"/>
    <w:rsid w:val="0029111D"/>
    <w:rsid w:val="00293C73"/>
    <w:rsid w:val="00293E45"/>
    <w:rsid w:val="0029503A"/>
    <w:rsid w:val="002969CE"/>
    <w:rsid w:val="002A002B"/>
    <w:rsid w:val="002A0452"/>
    <w:rsid w:val="002A0FF7"/>
    <w:rsid w:val="002A1AF8"/>
    <w:rsid w:val="002A20F7"/>
    <w:rsid w:val="002A2451"/>
    <w:rsid w:val="002A2EB2"/>
    <w:rsid w:val="002A3710"/>
    <w:rsid w:val="002A38F3"/>
    <w:rsid w:val="002A3A91"/>
    <w:rsid w:val="002A5BD9"/>
    <w:rsid w:val="002A5E0B"/>
    <w:rsid w:val="002A65E2"/>
    <w:rsid w:val="002A6643"/>
    <w:rsid w:val="002A7BB7"/>
    <w:rsid w:val="002B03B4"/>
    <w:rsid w:val="002B0BE1"/>
    <w:rsid w:val="002B15B5"/>
    <w:rsid w:val="002B1747"/>
    <w:rsid w:val="002B1CC9"/>
    <w:rsid w:val="002B2987"/>
    <w:rsid w:val="002B2C18"/>
    <w:rsid w:val="002B4A3C"/>
    <w:rsid w:val="002B4AC7"/>
    <w:rsid w:val="002B516B"/>
    <w:rsid w:val="002B6571"/>
    <w:rsid w:val="002B68AF"/>
    <w:rsid w:val="002B7296"/>
    <w:rsid w:val="002C07D1"/>
    <w:rsid w:val="002C0CCE"/>
    <w:rsid w:val="002C1347"/>
    <w:rsid w:val="002C1857"/>
    <w:rsid w:val="002C1C8D"/>
    <w:rsid w:val="002C2D27"/>
    <w:rsid w:val="002C3E56"/>
    <w:rsid w:val="002C51E2"/>
    <w:rsid w:val="002C5BFC"/>
    <w:rsid w:val="002C609E"/>
    <w:rsid w:val="002C6476"/>
    <w:rsid w:val="002C68FB"/>
    <w:rsid w:val="002C6FAE"/>
    <w:rsid w:val="002C7902"/>
    <w:rsid w:val="002C7CC5"/>
    <w:rsid w:val="002D1C70"/>
    <w:rsid w:val="002D3D8A"/>
    <w:rsid w:val="002D4438"/>
    <w:rsid w:val="002D524C"/>
    <w:rsid w:val="002D7C1D"/>
    <w:rsid w:val="002D7CB8"/>
    <w:rsid w:val="002E3842"/>
    <w:rsid w:val="002E400B"/>
    <w:rsid w:val="002E4281"/>
    <w:rsid w:val="002E5175"/>
    <w:rsid w:val="002E6900"/>
    <w:rsid w:val="002F00B0"/>
    <w:rsid w:val="002F00E8"/>
    <w:rsid w:val="002F09A8"/>
    <w:rsid w:val="002F09F8"/>
    <w:rsid w:val="002F0EEC"/>
    <w:rsid w:val="002F113C"/>
    <w:rsid w:val="002F1C9A"/>
    <w:rsid w:val="002F1E40"/>
    <w:rsid w:val="002F3F48"/>
    <w:rsid w:val="002F437F"/>
    <w:rsid w:val="002F65E1"/>
    <w:rsid w:val="002F74B7"/>
    <w:rsid w:val="002F79B1"/>
    <w:rsid w:val="00301355"/>
    <w:rsid w:val="003015C5"/>
    <w:rsid w:val="0030327A"/>
    <w:rsid w:val="00303F8F"/>
    <w:rsid w:val="00304304"/>
    <w:rsid w:val="00304467"/>
    <w:rsid w:val="00304E2E"/>
    <w:rsid w:val="003053EE"/>
    <w:rsid w:val="00305579"/>
    <w:rsid w:val="00305FAD"/>
    <w:rsid w:val="003104B3"/>
    <w:rsid w:val="003111EE"/>
    <w:rsid w:val="003122D1"/>
    <w:rsid w:val="003137DC"/>
    <w:rsid w:val="00313885"/>
    <w:rsid w:val="003142B9"/>
    <w:rsid w:val="003170E4"/>
    <w:rsid w:val="00317870"/>
    <w:rsid w:val="003200D1"/>
    <w:rsid w:val="00320995"/>
    <w:rsid w:val="00320FC6"/>
    <w:rsid w:val="00322628"/>
    <w:rsid w:val="0032349C"/>
    <w:rsid w:val="003248CF"/>
    <w:rsid w:val="00325A77"/>
    <w:rsid w:val="0032665B"/>
    <w:rsid w:val="0032754A"/>
    <w:rsid w:val="00327AC8"/>
    <w:rsid w:val="00327B32"/>
    <w:rsid w:val="0033069E"/>
    <w:rsid w:val="00330915"/>
    <w:rsid w:val="00330EE9"/>
    <w:rsid w:val="00330F1A"/>
    <w:rsid w:val="0033109E"/>
    <w:rsid w:val="003314DB"/>
    <w:rsid w:val="00331A3F"/>
    <w:rsid w:val="00332B39"/>
    <w:rsid w:val="00333D24"/>
    <w:rsid w:val="003353E1"/>
    <w:rsid w:val="00336395"/>
    <w:rsid w:val="003366F9"/>
    <w:rsid w:val="00337CD7"/>
    <w:rsid w:val="003404EB"/>
    <w:rsid w:val="003408AF"/>
    <w:rsid w:val="00340B1A"/>
    <w:rsid w:val="003418D2"/>
    <w:rsid w:val="00342E7B"/>
    <w:rsid w:val="00343447"/>
    <w:rsid w:val="003451F5"/>
    <w:rsid w:val="00346D6E"/>
    <w:rsid w:val="00347720"/>
    <w:rsid w:val="0035072E"/>
    <w:rsid w:val="003514ED"/>
    <w:rsid w:val="003519F8"/>
    <w:rsid w:val="003533A0"/>
    <w:rsid w:val="0035369E"/>
    <w:rsid w:val="00353C4B"/>
    <w:rsid w:val="00353F59"/>
    <w:rsid w:val="00353FA6"/>
    <w:rsid w:val="003548FE"/>
    <w:rsid w:val="0035632D"/>
    <w:rsid w:val="003568F8"/>
    <w:rsid w:val="00356924"/>
    <w:rsid w:val="00356FAA"/>
    <w:rsid w:val="00357B9C"/>
    <w:rsid w:val="00357DED"/>
    <w:rsid w:val="00360CFB"/>
    <w:rsid w:val="00363BD9"/>
    <w:rsid w:val="00364B54"/>
    <w:rsid w:val="00365E9C"/>
    <w:rsid w:val="00366310"/>
    <w:rsid w:val="00366ED6"/>
    <w:rsid w:val="0036739C"/>
    <w:rsid w:val="003677DE"/>
    <w:rsid w:val="0037232D"/>
    <w:rsid w:val="003729F7"/>
    <w:rsid w:val="00372B4C"/>
    <w:rsid w:val="00373938"/>
    <w:rsid w:val="00373BBC"/>
    <w:rsid w:val="003742A7"/>
    <w:rsid w:val="003747D4"/>
    <w:rsid w:val="00375A75"/>
    <w:rsid w:val="00375F8D"/>
    <w:rsid w:val="00377181"/>
    <w:rsid w:val="003807D7"/>
    <w:rsid w:val="00380DEA"/>
    <w:rsid w:val="0038264E"/>
    <w:rsid w:val="003827A2"/>
    <w:rsid w:val="003837D4"/>
    <w:rsid w:val="00383DC8"/>
    <w:rsid w:val="00385190"/>
    <w:rsid w:val="00385A0D"/>
    <w:rsid w:val="0038635C"/>
    <w:rsid w:val="00387071"/>
    <w:rsid w:val="00387C20"/>
    <w:rsid w:val="00387F76"/>
    <w:rsid w:val="003902FB"/>
    <w:rsid w:val="00391299"/>
    <w:rsid w:val="003919AC"/>
    <w:rsid w:val="00392785"/>
    <w:rsid w:val="00392793"/>
    <w:rsid w:val="00393AE5"/>
    <w:rsid w:val="00393CDF"/>
    <w:rsid w:val="003946A4"/>
    <w:rsid w:val="00394F50"/>
    <w:rsid w:val="0039579D"/>
    <w:rsid w:val="00396480"/>
    <w:rsid w:val="003965D7"/>
    <w:rsid w:val="00397950"/>
    <w:rsid w:val="003A019D"/>
    <w:rsid w:val="003A0567"/>
    <w:rsid w:val="003A0765"/>
    <w:rsid w:val="003A0D47"/>
    <w:rsid w:val="003A0D79"/>
    <w:rsid w:val="003A1161"/>
    <w:rsid w:val="003A16B2"/>
    <w:rsid w:val="003A21C1"/>
    <w:rsid w:val="003A3982"/>
    <w:rsid w:val="003A5479"/>
    <w:rsid w:val="003A57A3"/>
    <w:rsid w:val="003A5A36"/>
    <w:rsid w:val="003A60B2"/>
    <w:rsid w:val="003A6201"/>
    <w:rsid w:val="003A76FD"/>
    <w:rsid w:val="003A7A97"/>
    <w:rsid w:val="003B0F8B"/>
    <w:rsid w:val="003B2E59"/>
    <w:rsid w:val="003B3DFE"/>
    <w:rsid w:val="003B3E37"/>
    <w:rsid w:val="003B3E41"/>
    <w:rsid w:val="003B509D"/>
    <w:rsid w:val="003B53AD"/>
    <w:rsid w:val="003B69AF"/>
    <w:rsid w:val="003B6D8D"/>
    <w:rsid w:val="003B7A01"/>
    <w:rsid w:val="003C0B2E"/>
    <w:rsid w:val="003C0CEC"/>
    <w:rsid w:val="003C2B17"/>
    <w:rsid w:val="003C2B67"/>
    <w:rsid w:val="003C3701"/>
    <w:rsid w:val="003C3ED1"/>
    <w:rsid w:val="003C5F1F"/>
    <w:rsid w:val="003C635C"/>
    <w:rsid w:val="003D0442"/>
    <w:rsid w:val="003D2049"/>
    <w:rsid w:val="003D220D"/>
    <w:rsid w:val="003D2FBC"/>
    <w:rsid w:val="003D306F"/>
    <w:rsid w:val="003D4C53"/>
    <w:rsid w:val="003D5B68"/>
    <w:rsid w:val="003D60E8"/>
    <w:rsid w:val="003E0642"/>
    <w:rsid w:val="003E095A"/>
    <w:rsid w:val="003E1544"/>
    <w:rsid w:val="003E1742"/>
    <w:rsid w:val="003E1947"/>
    <w:rsid w:val="003E20CF"/>
    <w:rsid w:val="003E21EF"/>
    <w:rsid w:val="003E36AF"/>
    <w:rsid w:val="003E4225"/>
    <w:rsid w:val="003E46AE"/>
    <w:rsid w:val="003E6A30"/>
    <w:rsid w:val="003F0B9B"/>
    <w:rsid w:val="003F1C5D"/>
    <w:rsid w:val="003F3133"/>
    <w:rsid w:val="003F3890"/>
    <w:rsid w:val="003F3B50"/>
    <w:rsid w:val="003F3D61"/>
    <w:rsid w:val="003F471A"/>
    <w:rsid w:val="003F53D2"/>
    <w:rsid w:val="003F6324"/>
    <w:rsid w:val="003F63B6"/>
    <w:rsid w:val="003F7F30"/>
    <w:rsid w:val="00401985"/>
    <w:rsid w:val="00401B4F"/>
    <w:rsid w:val="00402599"/>
    <w:rsid w:val="00402B6F"/>
    <w:rsid w:val="00402DAC"/>
    <w:rsid w:val="00402EF7"/>
    <w:rsid w:val="00403664"/>
    <w:rsid w:val="004040BC"/>
    <w:rsid w:val="00405023"/>
    <w:rsid w:val="00406080"/>
    <w:rsid w:val="00407691"/>
    <w:rsid w:val="00407D23"/>
    <w:rsid w:val="00410565"/>
    <w:rsid w:val="00410C8E"/>
    <w:rsid w:val="0041116F"/>
    <w:rsid w:val="0041162A"/>
    <w:rsid w:val="00411712"/>
    <w:rsid w:val="00411D19"/>
    <w:rsid w:val="00411FBC"/>
    <w:rsid w:val="0041212F"/>
    <w:rsid w:val="0041218C"/>
    <w:rsid w:val="0041231B"/>
    <w:rsid w:val="00412436"/>
    <w:rsid w:val="004128B0"/>
    <w:rsid w:val="004133EF"/>
    <w:rsid w:val="0041342D"/>
    <w:rsid w:val="00413DA3"/>
    <w:rsid w:val="00413FAA"/>
    <w:rsid w:val="00414D4E"/>
    <w:rsid w:val="0041610C"/>
    <w:rsid w:val="004165D1"/>
    <w:rsid w:val="0042042B"/>
    <w:rsid w:val="00420FFA"/>
    <w:rsid w:val="0042143C"/>
    <w:rsid w:val="00423186"/>
    <w:rsid w:val="00424323"/>
    <w:rsid w:val="00425552"/>
    <w:rsid w:val="00425799"/>
    <w:rsid w:val="004268E2"/>
    <w:rsid w:val="00426E9A"/>
    <w:rsid w:val="004308C2"/>
    <w:rsid w:val="0043142D"/>
    <w:rsid w:val="004317E7"/>
    <w:rsid w:val="00432736"/>
    <w:rsid w:val="0043325C"/>
    <w:rsid w:val="004343C0"/>
    <w:rsid w:val="004358FB"/>
    <w:rsid w:val="00436E43"/>
    <w:rsid w:val="00436F91"/>
    <w:rsid w:val="00437AE7"/>
    <w:rsid w:val="00437C5D"/>
    <w:rsid w:val="004419D5"/>
    <w:rsid w:val="004427CF"/>
    <w:rsid w:val="0044308E"/>
    <w:rsid w:val="004459F7"/>
    <w:rsid w:val="00445B35"/>
    <w:rsid w:val="0044603F"/>
    <w:rsid w:val="00446483"/>
    <w:rsid w:val="00446E1E"/>
    <w:rsid w:val="00447892"/>
    <w:rsid w:val="00447F55"/>
    <w:rsid w:val="00450236"/>
    <w:rsid w:val="00451B81"/>
    <w:rsid w:val="00451D9F"/>
    <w:rsid w:val="00452258"/>
    <w:rsid w:val="00452AA8"/>
    <w:rsid w:val="0045342C"/>
    <w:rsid w:val="00454315"/>
    <w:rsid w:val="00455784"/>
    <w:rsid w:val="0045656D"/>
    <w:rsid w:val="00457009"/>
    <w:rsid w:val="004614F7"/>
    <w:rsid w:val="004625C9"/>
    <w:rsid w:val="00463078"/>
    <w:rsid w:val="0046405E"/>
    <w:rsid w:val="0046476B"/>
    <w:rsid w:val="00466070"/>
    <w:rsid w:val="00467369"/>
    <w:rsid w:val="004675DB"/>
    <w:rsid w:val="00471878"/>
    <w:rsid w:val="00471D17"/>
    <w:rsid w:val="00473208"/>
    <w:rsid w:val="00473EEA"/>
    <w:rsid w:val="00475951"/>
    <w:rsid w:val="00477B76"/>
    <w:rsid w:val="0048066D"/>
    <w:rsid w:val="00480CEB"/>
    <w:rsid w:val="00480F4A"/>
    <w:rsid w:val="00482A55"/>
    <w:rsid w:val="00482B8A"/>
    <w:rsid w:val="004852CC"/>
    <w:rsid w:val="004858DE"/>
    <w:rsid w:val="00486709"/>
    <w:rsid w:val="004868B3"/>
    <w:rsid w:val="00487835"/>
    <w:rsid w:val="00487D32"/>
    <w:rsid w:val="00490C1E"/>
    <w:rsid w:val="00490D07"/>
    <w:rsid w:val="004917E9"/>
    <w:rsid w:val="00491C58"/>
    <w:rsid w:val="004921D5"/>
    <w:rsid w:val="00492629"/>
    <w:rsid w:val="004926F7"/>
    <w:rsid w:val="00493228"/>
    <w:rsid w:val="00493479"/>
    <w:rsid w:val="00493ED4"/>
    <w:rsid w:val="00494369"/>
    <w:rsid w:val="004957E9"/>
    <w:rsid w:val="00495A6D"/>
    <w:rsid w:val="00496684"/>
    <w:rsid w:val="00496F1D"/>
    <w:rsid w:val="004A10C4"/>
    <w:rsid w:val="004A1510"/>
    <w:rsid w:val="004A16A4"/>
    <w:rsid w:val="004A363C"/>
    <w:rsid w:val="004A4BA6"/>
    <w:rsid w:val="004A5666"/>
    <w:rsid w:val="004A58D1"/>
    <w:rsid w:val="004A69D0"/>
    <w:rsid w:val="004A6B1C"/>
    <w:rsid w:val="004A6CFA"/>
    <w:rsid w:val="004A7634"/>
    <w:rsid w:val="004B0D20"/>
    <w:rsid w:val="004B1788"/>
    <w:rsid w:val="004B1AB5"/>
    <w:rsid w:val="004B2AB5"/>
    <w:rsid w:val="004B2C55"/>
    <w:rsid w:val="004B4042"/>
    <w:rsid w:val="004B4238"/>
    <w:rsid w:val="004C086D"/>
    <w:rsid w:val="004C0B5E"/>
    <w:rsid w:val="004C349E"/>
    <w:rsid w:val="004C3FF4"/>
    <w:rsid w:val="004C4436"/>
    <w:rsid w:val="004C581E"/>
    <w:rsid w:val="004C6485"/>
    <w:rsid w:val="004C6B74"/>
    <w:rsid w:val="004C6ECB"/>
    <w:rsid w:val="004D052F"/>
    <w:rsid w:val="004D07D7"/>
    <w:rsid w:val="004D08FF"/>
    <w:rsid w:val="004D0B93"/>
    <w:rsid w:val="004D179A"/>
    <w:rsid w:val="004D2B04"/>
    <w:rsid w:val="004D3AD0"/>
    <w:rsid w:val="004D414B"/>
    <w:rsid w:val="004D5D78"/>
    <w:rsid w:val="004D63DD"/>
    <w:rsid w:val="004D6FD8"/>
    <w:rsid w:val="004D7E88"/>
    <w:rsid w:val="004E1401"/>
    <w:rsid w:val="004E1DBE"/>
    <w:rsid w:val="004E22AD"/>
    <w:rsid w:val="004E24CF"/>
    <w:rsid w:val="004E251B"/>
    <w:rsid w:val="004E2814"/>
    <w:rsid w:val="004E44EA"/>
    <w:rsid w:val="004E503B"/>
    <w:rsid w:val="004E5961"/>
    <w:rsid w:val="004E5ADB"/>
    <w:rsid w:val="004E6DFD"/>
    <w:rsid w:val="004E75C0"/>
    <w:rsid w:val="004F01A1"/>
    <w:rsid w:val="004F045F"/>
    <w:rsid w:val="004F0C7B"/>
    <w:rsid w:val="004F10EF"/>
    <w:rsid w:val="004F240C"/>
    <w:rsid w:val="004F2DCA"/>
    <w:rsid w:val="004F43A8"/>
    <w:rsid w:val="004F54F7"/>
    <w:rsid w:val="005008CD"/>
    <w:rsid w:val="00500910"/>
    <w:rsid w:val="00500D96"/>
    <w:rsid w:val="00501824"/>
    <w:rsid w:val="00502CBA"/>
    <w:rsid w:val="0050337A"/>
    <w:rsid w:val="00504579"/>
    <w:rsid w:val="005046B3"/>
    <w:rsid w:val="005058BF"/>
    <w:rsid w:val="005061B9"/>
    <w:rsid w:val="00506667"/>
    <w:rsid w:val="00506C1E"/>
    <w:rsid w:val="00507CBE"/>
    <w:rsid w:val="00510770"/>
    <w:rsid w:val="005121D1"/>
    <w:rsid w:val="00512B60"/>
    <w:rsid w:val="00514459"/>
    <w:rsid w:val="005162B9"/>
    <w:rsid w:val="00516335"/>
    <w:rsid w:val="00516B61"/>
    <w:rsid w:val="0051783A"/>
    <w:rsid w:val="00520C2A"/>
    <w:rsid w:val="0052229B"/>
    <w:rsid w:val="005232E3"/>
    <w:rsid w:val="005268D7"/>
    <w:rsid w:val="00526CF6"/>
    <w:rsid w:val="005278BB"/>
    <w:rsid w:val="00530EA3"/>
    <w:rsid w:val="005316E3"/>
    <w:rsid w:val="005322A6"/>
    <w:rsid w:val="0053303A"/>
    <w:rsid w:val="00533A32"/>
    <w:rsid w:val="00533DBD"/>
    <w:rsid w:val="005345BE"/>
    <w:rsid w:val="00534B5F"/>
    <w:rsid w:val="00535196"/>
    <w:rsid w:val="005353F3"/>
    <w:rsid w:val="00535B57"/>
    <w:rsid w:val="00535FC6"/>
    <w:rsid w:val="00536353"/>
    <w:rsid w:val="005368CB"/>
    <w:rsid w:val="00537C21"/>
    <w:rsid w:val="00540A1F"/>
    <w:rsid w:val="00540E1E"/>
    <w:rsid w:val="00541053"/>
    <w:rsid w:val="00541FF6"/>
    <w:rsid w:val="00542B47"/>
    <w:rsid w:val="00543926"/>
    <w:rsid w:val="00543C68"/>
    <w:rsid w:val="00543D0D"/>
    <w:rsid w:val="00544B2A"/>
    <w:rsid w:val="00546EDD"/>
    <w:rsid w:val="00547212"/>
    <w:rsid w:val="005502FC"/>
    <w:rsid w:val="0055185B"/>
    <w:rsid w:val="00552ABB"/>
    <w:rsid w:val="00552EA0"/>
    <w:rsid w:val="00553786"/>
    <w:rsid w:val="00553847"/>
    <w:rsid w:val="0055395D"/>
    <w:rsid w:val="00553ED4"/>
    <w:rsid w:val="00554097"/>
    <w:rsid w:val="00554174"/>
    <w:rsid w:val="005545B6"/>
    <w:rsid w:val="005554D3"/>
    <w:rsid w:val="00555A69"/>
    <w:rsid w:val="00556102"/>
    <w:rsid w:val="0055727A"/>
    <w:rsid w:val="0055730F"/>
    <w:rsid w:val="00560063"/>
    <w:rsid w:val="005600C6"/>
    <w:rsid w:val="00560847"/>
    <w:rsid w:val="00560D70"/>
    <w:rsid w:val="00561FC9"/>
    <w:rsid w:val="0056232A"/>
    <w:rsid w:val="005625E4"/>
    <w:rsid w:val="00562E67"/>
    <w:rsid w:val="005631DD"/>
    <w:rsid w:val="0056356D"/>
    <w:rsid w:val="005654CF"/>
    <w:rsid w:val="0056795A"/>
    <w:rsid w:val="005706CD"/>
    <w:rsid w:val="00570B4D"/>
    <w:rsid w:val="00570D9C"/>
    <w:rsid w:val="00570E72"/>
    <w:rsid w:val="00570EC0"/>
    <w:rsid w:val="00575E9D"/>
    <w:rsid w:val="00576317"/>
    <w:rsid w:val="005777CB"/>
    <w:rsid w:val="005779C2"/>
    <w:rsid w:val="00577DCE"/>
    <w:rsid w:val="005805F8"/>
    <w:rsid w:val="00580CF8"/>
    <w:rsid w:val="005811FD"/>
    <w:rsid w:val="00582AE8"/>
    <w:rsid w:val="0058321A"/>
    <w:rsid w:val="00584671"/>
    <w:rsid w:val="00585902"/>
    <w:rsid w:val="00585A30"/>
    <w:rsid w:val="00587EA1"/>
    <w:rsid w:val="00591701"/>
    <w:rsid w:val="00591B49"/>
    <w:rsid w:val="005928A7"/>
    <w:rsid w:val="00592C37"/>
    <w:rsid w:val="00594CC3"/>
    <w:rsid w:val="00596D1A"/>
    <w:rsid w:val="0059729D"/>
    <w:rsid w:val="00597D00"/>
    <w:rsid w:val="005A1166"/>
    <w:rsid w:val="005A1312"/>
    <w:rsid w:val="005A15D6"/>
    <w:rsid w:val="005A16E9"/>
    <w:rsid w:val="005A171B"/>
    <w:rsid w:val="005A1749"/>
    <w:rsid w:val="005A1AE3"/>
    <w:rsid w:val="005A2D1D"/>
    <w:rsid w:val="005A4568"/>
    <w:rsid w:val="005A6767"/>
    <w:rsid w:val="005A69D6"/>
    <w:rsid w:val="005A70A6"/>
    <w:rsid w:val="005A7259"/>
    <w:rsid w:val="005A773F"/>
    <w:rsid w:val="005A77B9"/>
    <w:rsid w:val="005B0456"/>
    <w:rsid w:val="005B0707"/>
    <w:rsid w:val="005B0BAC"/>
    <w:rsid w:val="005B0C31"/>
    <w:rsid w:val="005B174E"/>
    <w:rsid w:val="005B18D4"/>
    <w:rsid w:val="005B2D1A"/>
    <w:rsid w:val="005B403B"/>
    <w:rsid w:val="005B434C"/>
    <w:rsid w:val="005B4BA6"/>
    <w:rsid w:val="005B5EA9"/>
    <w:rsid w:val="005B6311"/>
    <w:rsid w:val="005B6506"/>
    <w:rsid w:val="005B7391"/>
    <w:rsid w:val="005C04B0"/>
    <w:rsid w:val="005C09AD"/>
    <w:rsid w:val="005C18C3"/>
    <w:rsid w:val="005C1CF1"/>
    <w:rsid w:val="005C274F"/>
    <w:rsid w:val="005C31A9"/>
    <w:rsid w:val="005C61D7"/>
    <w:rsid w:val="005C6F27"/>
    <w:rsid w:val="005C737F"/>
    <w:rsid w:val="005D03EA"/>
    <w:rsid w:val="005D1570"/>
    <w:rsid w:val="005D2BEF"/>
    <w:rsid w:val="005D33F1"/>
    <w:rsid w:val="005D57C0"/>
    <w:rsid w:val="005D5E45"/>
    <w:rsid w:val="005D6BB5"/>
    <w:rsid w:val="005E20FD"/>
    <w:rsid w:val="005E261A"/>
    <w:rsid w:val="005E3B1F"/>
    <w:rsid w:val="005E3B8F"/>
    <w:rsid w:val="005E3F8F"/>
    <w:rsid w:val="005E420F"/>
    <w:rsid w:val="005E437D"/>
    <w:rsid w:val="005E46DB"/>
    <w:rsid w:val="005E4A06"/>
    <w:rsid w:val="005E53EB"/>
    <w:rsid w:val="005E665B"/>
    <w:rsid w:val="005E699B"/>
    <w:rsid w:val="005F1C13"/>
    <w:rsid w:val="005F1EE6"/>
    <w:rsid w:val="005F2F76"/>
    <w:rsid w:val="005F388B"/>
    <w:rsid w:val="005F39C6"/>
    <w:rsid w:val="005F3BA0"/>
    <w:rsid w:val="005F4C10"/>
    <w:rsid w:val="005F5414"/>
    <w:rsid w:val="005F59A7"/>
    <w:rsid w:val="005F5CBE"/>
    <w:rsid w:val="005F6E18"/>
    <w:rsid w:val="005F6E38"/>
    <w:rsid w:val="005F772D"/>
    <w:rsid w:val="005F7FAB"/>
    <w:rsid w:val="0060090A"/>
    <w:rsid w:val="00600D92"/>
    <w:rsid w:val="00600DB7"/>
    <w:rsid w:val="00601CF5"/>
    <w:rsid w:val="00602D99"/>
    <w:rsid w:val="00602DD5"/>
    <w:rsid w:val="006037B8"/>
    <w:rsid w:val="00603EB2"/>
    <w:rsid w:val="00603F0D"/>
    <w:rsid w:val="00604103"/>
    <w:rsid w:val="00604EA4"/>
    <w:rsid w:val="0060511B"/>
    <w:rsid w:val="00607E41"/>
    <w:rsid w:val="00612089"/>
    <w:rsid w:val="0061306B"/>
    <w:rsid w:val="00613770"/>
    <w:rsid w:val="0061378B"/>
    <w:rsid w:val="00613888"/>
    <w:rsid w:val="0061515D"/>
    <w:rsid w:val="00616808"/>
    <w:rsid w:val="00617AA6"/>
    <w:rsid w:val="006203C0"/>
    <w:rsid w:val="00620A28"/>
    <w:rsid w:val="00620A3C"/>
    <w:rsid w:val="00620A80"/>
    <w:rsid w:val="00621210"/>
    <w:rsid w:val="00621E59"/>
    <w:rsid w:val="006231C9"/>
    <w:rsid w:val="006234FF"/>
    <w:rsid w:val="00624B75"/>
    <w:rsid w:val="00625A26"/>
    <w:rsid w:val="006260F8"/>
    <w:rsid w:val="0062761B"/>
    <w:rsid w:val="0063008E"/>
    <w:rsid w:val="00630818"/>
    <w:rsid w:val="006322FD"/>
    <w:rsid w:val="00633456"/>
    <w:rsid w:val="00634861"/>
    <w:rsid w:val="00634A29"/>
    <w:rsid w:val="00634D33"/>
    <w:rsid w:val="00635858"/>
    <w:rsid w:val="00636FAA"/>
    <w:rsid w:val="0063744B"/>
    <w:rsid w:val="00637601"/>
    <w:rsid w:val="006377A1"/>
    <w:rsid w:val="00637824"/>
    <w:rsid w:val="00640134"/>
    <w:rsid w:val="006402D8"/>
    <w:rsid w:val="00640F23"/>
    <w:rsid w:val="00641930"/>
    <w:rsid w:val="00641D04"/>
    <w:rsid w:val="00642C08"/>
    <w:rsid w:val="0064318B"/>
    <w:rsid w:val="00643514"/>
    <w:rsid w:val="006459A5"/>
    <w:rsid w:val="00647178"/>
    <w:rsid w:val="00647698"/>
    <w:rsid w:val="0065015C"/>
    <w:rsid w:val="006510CB"/>
    <w:rsid w:val="00651357"/>
    <w:rsid w:val="006524B1"/>
    <w:rsid w:val="006525C9"/>
    <w:rsid w:val="0065371E"/>
    <w:rsid w:val="00654941"/>
    <w:rsid w:val="006554AB"/>
    <w:rsid w:val="00657A3D"/>
    <w:rsid w:val="00657E2E"/>
    <w:rsid w:val="0066094D"/>
    <w:rsid w:val="00661496"/>
    <w:rsid w:val="00661B37"/>
    <w:rsid w:val="00663003"/>
    <w:rsid w:val="0066338C"/>
    <w:rsid w:val="00665CA9"/>
    <w:rsid w:val="006665B8"/>
    <w:rsid w:val="006666F4"/>
    <w:rsid w:val="00666BD8"/>
    <w:rsid w:val="00666CD2"/>
    <w:rsid w:val="006671B2"/>
    <w:rsid w:val="00667E63"/>
    <w:rsid w:val="00670489"/>
    <w:rsid w:val="00671B9B"/>
    <w:rsid w:val="006726FB"/>
    <w:rsid w:val="00672D5A"/>
    <w:rsid w:val="00673EA7"/>
    <w:rsid w:val="00674CFB"/>
    <w:rsid w:val="006752CF"/>
    <w:rsid w:val="00675993"/>
    <w:rsid w:val="00675F54"/>
    <w:rsid w:val="00676860"/>
    <w:rsid w:val="00676DE9"/>
    <w:rsid w:val="006772FC"/>
    <w:rsid w:val="006778E8"/>
    <w:rsid w:val="00680135"/>
    <w:rsid w:val="0068066B"/>
    <w:rsid w:val="00680B25"/>
    <w:rsid w:val="00681037"/>
    <w:rsid w:val="0068149B"/>
    <w:rsid w:val="006816FD"/>
    <w:rsid w:val="006819DE"/>
    <w:rsid w:val="00682641"/>
    <w:rsid w:val="00682E7B"/>
    <w:rsid w:val="006832EE"/>
    <w:rsid w:val="00683475"/>
    <w:rsid w:val="00684FDE"/>
    <w:rsid w:val="006850A8"/>
    <w:rsid w:val="0068626B"/>
    <w:rsid w:val="00686923"/>
    <w:rsid w:val="00687A44"/>
    <w:rsid w:val="00687E1E"/>
    <w:rsid w:val="00690DED"/>
    <w:rsid w:val="00692376"/>
    <w:rsid w:val="00692771"/>
    <w:rsid w:val="00692E5F"/>
    <w:rsid w:val="00693AB3"/>
    <w:rsid w:val="00694022"/>
    <w:rsid w:val="0069527F"/>
    <w:rsid w:val="00695726"/>
    <w:rsid w:val="006962D7"/>
    <w:rsid w:val="00697704"/>
    <w:rsid w:val="006A014D"/>
    <w:rsid w:val="006A1237"/>
    <w:rsid w:val="006A1255"/>
    <w:rsid w:val="006A2308"/>
    <w:rsid w:val="006A3270"/>
    <w:rsid w:val="006A3A3C"/>
    <w:rsid w:val="006A3FE7"/>
    <w:rsid w:val="006A4D7D"/>
    <w:rsid w:val="006A4FE9"/>
    <w:rsid w:val="006A5DC7"/>
    <w:rsid w:val="006A63C1"/>
    <w:rsid w:val="006A654F"/>
    <w:rsid w:val="006A6A56"/>
    <w:rsid w:val="006A7843"/>
    <w:rsid w:val="006A78F5"/>
    <w:rsid w:val="006B0382"/>
    <w:rsid w:val="006B0999"/>
    <w:rsid w:val="006B0DB1"/>
    <w:rsid w:val="006B11A7"/>
    <w:rsid w:val="006B276F"/>
    <w:rsid w:val="006B2C43"/>
    <w:rsid w:val="006B33C4"/>
    <w:rsid w:val="006B3688"/>
    <w:rsid w:val="006B5712"/>
    <w:rsid w:val="006B59B3"/>
    <w:rsid w:val="006B5B89"/>
    <w:rsid w:val="006B5F1F"/>
    <w:rsid w:val="006B62B1"/>
    <w:rsid w:val="006B72FC"/>
    <w:rsid w:val="006B797F"/>
    <w:rsid w:val="006C09B8"/>
    <w:rsid w:val="006C0D83"/>
    <w:rsid w:val="006C1052"/>
    <w:rsid w:val="006C1AF1"/>
    <w:rsid w:val="006C2CCC"/>
    <w:rsid w:val="006C319B"/>
    <w:rsid w:val="006C34CB"/>
    <w:rsid w:val="006C4687"/>
    <w:rsid w:val="006C478B"/>
    <w:rsid w:val="006C5C78"/>
    <w:rsid w:val="006C61E6"/>
    <w:rsid w:val="006C7548"/>
    <w:rsid w:val="006D14C1"/>
    <w:rsid w:val="006D14EC"/>
    <w:rsid w:val="006D1E8A"/>
    <w:rsid w:val="006D3905"/>
    <w:rsid w:val="006D3B72"/>
    <w:rsid w:val="006D3D1D"/>
    <w:rsid w:val="006D48DE"/>
    <w:rsid w:val="006D4E13"/>
    <w:rsid w:val="006D5FAE"/>
    <w:rsid w:val="006D65DC"/>
    <w:rsid w:val="006D6C59"/>
    <w:rsid w:val="006D7950"/>
    <w:rsid w:val="006D797C"/>
    <w:rsid w:val="006E0668"/>
    <w:rsid w:val="006E0FB2"/>
    <w:rsid w:val="006E109A"/>
    <w:rsid w:val="006E1402"/>
    <w:rsid w:val="006E2309"/>
    <w:rsid w:val="006E3615"/>
    <w:rsid w:val="006E4225"/>
    <w:rsid w:val="006E6A4C"/>
    <w:rsid w:val="006E6C49"/>
    <w:rsid w:val="006E6DC2"/>
    <w:rsid w:val="006E746C"/>
    <w:rsid w:val="006F01BE"/>
    <w:rsid w:val="006F4323"/>
    <w:rsid w:val="006F4BB4"/>
    <w:rsid w:val="006F5B75"/>
    <w:rsid w:val="006F5CF7"/>
    <w:rsid w:val="006F5F73"/>
    <w:rsid w:val="006F6893"/>
    <w:rsid w:val="006F7249"/>
    <w:rsid w:val="006F73EC"/>
    <w:rsid w:val="006F7776"/>
    <w:rsid w:val="006F7F16"/>
    <w:rsid w:val="00700C42"/>
    <w:rsid w:val="00700FC4"/>
    <w:rsid w:val="00700FFC"/>
    <w:rsid w:val="00701493"/>
    <w:rsid w:val="00701859"/>
    <w:rsid w:val="0070263D"/>
    <w:rsid w:val="00702F23"/>
    <w:rsid w:val="0070326F"/>
    <w:rsid w:val="00703F83"/>
    <w:rsid w:val="007056D7"/>
    <w:rsid w:val="007059DF"/>
    <w:rsid w:val="00706C26"/>
    <w:rsid w:val="00706EC1"/>
    <w:rsid w:val="00707768"/>
    <w:rsid w:val="00707DB7"/>
    <w:rsid w:val="00710759"/>
    <w:rsid w:val="0071239E"/>
    <w:rsid w:val="00712830"/>
    <w:rsid w:val="007133D1"/>
    <w:rsid w:val="00714ABF"/>
    <w:rsid w:val="0071706B"/>
    <w:rsid w:val="00717115"/>
    <w:rsid w:val="0072046F"/>
    <w:rsid w:val="007207EC"/>
    <w:rsid w:val="007224DE"/>
    <w:rsid w:val="007234E6"/>
    <w:rsid w:val="0072445F"/>
    <w:rsid w:val="007269BB"/>
    <w:rsid w:val="00730428"/>
    <w:rsid w:val="0073070E"/>
    <w:rsid w:val="00730D85"/>
    <w:rsid w:val="00731D6D"/>
    <w:rsid w:val="00733A7D"/>
    <w:rsid w:val="00733B2D"/>
    <w:rsid w:val="007345FF"/>
    <w:rsid w:val="00735B26"/>
    <w:rsid w:val="0073669C"/>
    <w:rsid w:val="0073677A"/>
    <w:rsid w:val="0073771D"/>
    <w:rsid w:val="007402BF"/>
    <w:rsid w:val="007405CD"/>
    <w:rsid w:val="00740E08"/>
    <w:rsid w:val="00740F14"/>
    <w:rsid w:val="007414B7"/>
    <w:rsid w:val="00741557"/>
    <w:rsid w:val="00741671"/>
    <w:rsid w:val="00741897"/>
    <w:rsid w:val="00741B9F"/>
    <w:rsid w:val="00741E18"/>
    <w:rsid w:val="0074206B"/>
    <w:rsid w:val="00742C0B"/>
    <w:rsid w:val="0074407E"/>
    <w:rsid w:val="00745F05"/>
    <w:rsid w:val="00746029"/>
    <w:rsid w:val="00746511"/>
    <w:rsid w:val="00747BC9"/>
    <w:rsid w:val="00750AD1"/>
    <w:rsid w:val="0075187E"/>
    <w:rsid w:val="00751E5C"/>
    <w:rsid w:val="00752269"/>
    <w:rsid w:val="00752ED0"/>
    <w:rsid w:val="0075307C"/>
    <w:rsid w:val="0075313B"/>
    <w:rsid w:val="00753930"/>
    <w:rsid w:val="00753B92"/>
    <w:rsid w:val="0075418A"/>
    <w:rsid w:val="00754422"/>
    <w:rsid w:val="00754DC7"/>
    <w:rsid w:val="007569CD"/>
    <w:rsid w:val="00756CCA"/>
    <w:rsid w:val="0076152D"/>
    <w:rsid w:val="00761FB9"/>
    <w:rsid w:val="0076241B"/>
    <w:rsid w:val="007632A8"/>
    <w:rsid w:val="007635F6"/>
    <w:rsid w:val="00764320"/>
    <w:rsid w:val="00764F15"/>
    <w:rsid w:val="00764F27"/>
    <w:rsid w:val="00765210"/>
    <w:rsid w:val="00765255"/>
    <w:rsid w:val="00765F03"/>
    <w:rsid w:val="00765FA0"/>
    <w:rsid w:val="007660BB"/>
    <w:rsid w:val="00766973"/>
    <w:rsid w:val="0076715E"/>
    <w:rsid w:val="00770365"/>
    <w:rsid w:val="00770437"/>
    <w:rsid w:val="007705B0"/>
    <w:rsid w:val="0077147E"/>
    <w:rsid w:val="00771E4E"/>
    <w:rsid w:val="00771E96"/>
    <w:rsid w:val="00775636"/>
    <w:rsid w:val="007757AF"/>
    <w:rsid w:val="00776FDA"/>
    <w:rsid w:val="00781411"/>
    <w:rsid w:val="0078218B"/>
    <w:rsid w:val="00783043"/>
    <w:rsid w:val="0078393B"/>
    <w:rsid w:val="007849F9"/>
    <w:rsid w:val="00784ACD"/>
    <w:rsid w:val="00784C5B"/>
    <w:rsid w:val="0078589A"/>
    <w:rsid w:val="00785D74"/>
    <w:rsid w:val="0078790B"/>
    <w:rsid w:val="00787E95"/>
    <w:rsid w:val="007903C3"/>
    <w:rsid w:val="00790482"/>
    <w:rsid w:val="0079180D"/>
    <w:rsid w:val="00791E51"/>
    <w:rsid w:val="007928DE"/>
    <w:rsid w:val="0079293B"/>
    <w:rsid w:val="0079367A"/>
    <w:rsid w:val="007938EA"/>
    <w:rsid w:val="00793AD5"/>
    <w:rsid w:val="0079434C"/>
    <w:rsid w:val="00794CF1"/>
    <w:rsid w:val="00794E8C"/>
    <w:rsid w:val="00795A24"/>
    <w:rsid w:val="00795AC2"/>
    <w:rsid w:val="00796EDB"/>
    <w:rsid w:val="00796FE4"/>
    <w:rsid w:val="007A0124"/>
    <w:rsid w:val="007A03CF"/>
    <w:rsid w:val="007A0ED1"/>
    <w:rsid w:val="007A124E"/>
    <w:rsid w:val="007A24CA"/>
    <w:rsid w:val="007A385B"/>
    <w:rsid w:val="007A3FB9"/>
    <w:rsid w:val="007A41F0"/>
    <w:rsid w:val="007A42AA"/>
    <w:rsid w:val="007A4335"/>
    <w:rsid w:val="007A470E"/>
    <w:rsid w:val="007A49CA"/>
    <w:rsid w:val="007B26C7"/>
    <w:rsid w:val="007B3CA5"/>
    <w:rsid w:val="007B49B6"/>
    <w:rsid w:val="007B6782"/>
    <w:rsid w:val="007B6957"/>
    <w:rsid w:val="007B7581"/>
    <w:rsid w:val="007C06C1"/>
    <w:rsid w:val="007C1AF4"/>
    <w:rsid w:val="007C1F38"/>
    <w:rsid w:val="007C2643"/>
    <w:rsid w:val="007C29E7"/>
    <w:rsid w:val="007C40E0"/>
    <w:rsid w:val="007C4B87"/>
    <w:rsid w:val="007C56ED"/>
    <w:rsid w:val="007C5CF4"/>
    <w:rsid w:val="007C60BE"/>
    <w:rsid w:val="007C60F0"/>
    <w:rsid w:val="007C6AF5"/>
    <w:rsid w:val="007C6FEA"/>
    <w:rsid w:val="007D0947"/>
    <w:rsid w:val="007D20BA"/>
    <w:rsid w:val="007D459A"/>
    <w:rsid w:val="007D5851"/>
    <w:rsid w:val="007D5C3C"/>
    <w:rsid w:val="007D64F5"/>
    <w:rsid w:val="007D6A26"/>
    <w:rsid w:val="007D6A4B"/>
    <w:rsid w:val="007D6FBB"/>
    <w:rsid w:val="007D71D0"/>
    <w:rsid w:val="007D7F44"/>
    <w:rsid w:val="007D7F76"/>
    <w:rsid w:val="007D7FF3"/>
    <w:rsid w:val="007E0534"/>
    <w:rsid w:val="007E0753"/>
    <w:rsid w:val="007E3200"/>
    <w:rsid w:val="007E3865"/>
    <w:rsid w:val="007E3C27"/>
    <w:rsid w:val="007E429C"/>
    <w:rsid w:val="007E5DB9"/>
    <w:rsid w:val="007E6A26"/>
    <w:rsid w:val="007E744F"/>
    <w:rsid w:val="007E7B1A"/>
    <w:rsid w:val="007E7F70"/>
    <w:rsid w:val="007F1586"/>
    <w:rsid w:val="007F17DD"/>
    <w:rsid w:val="007F25B0"/>
    <w:rsid w:val="007F276A"/>
    <w:rsid w:val="007F50E9"/>
    <w:rsid w:val="007F5BDA"/>
    <w:rsid w:val="007F706B"/>
    <w:rsid w:val="007F776D"/>
    <w:rsid w:val="008003F4"/>
    <w:rsid w:val="00802793"/>
    <w:rsid w:val="008029D0"/>
    <w:rsid w:val="008033AA"/>
    <w:rsid w:val="0080360A"/>
    <w:rsid w:val="00803B22"/>
    <w:rsid w:val="008040D6"/>
    <w:rsid w:val="00804BE0"/>
    <w:rsid w:val="0080519A"/>
    <w:rsid w:val="00805ED6"/>
    <w:rsid w:val="00806538"/>
    <w:rsid w:val="00806B89"/>
    <w:rsid w:val="00806D1E"/>
    <w:rsid w:val="0080735B"/>
    <w:rsid w:val="008102A6"/>
    <w:rsid w:val="00810CFE"/>
    <w:rsid w:val="00810F07"/>
    <w:rsid w:val="0081109E"/>
    <w:rsid w:val="00811498"/>
    <w:rsid w:val="00811534"/>
    <w:rsid w:val="00811A5B"/>
    <w:rsid w:val="008124F4"/>
    <w:rsid w:val="00812543"/>
    <w:rsid w:val="0081294C"/>
    <w:rsid w:val="00813B68"/>
    <w:rsid w:val="00813C51"/>
    <w:rsid w:val="0081487D"/>
    <w:rsid w:val="00814C25"/>
    <w:rsid w:val="00814E3A"/>
    <w:rsid w:val="008157EC"/>
    <w:rsid w:val="0081608B"/>
    <w:rsid w:val="00816811"/>
    <w:rsid w:val="008205E9"/>
    <w:rsid w:val="00820657"/>
    <w:rsid w:val="00820A7F"/>
    <w:rsid w:val="00821076"/>
    <w:rsid w:val="008227EF"/>
    <w:rsid w:val="00823286"/>
    <w:rsid w:val="0082334C"/>
    <w:rsid w:val="008239BD"/>
    <w:rsid w:val="00823B5C"/>
    <w:rsid w:val="00823E34"/>
    <w:rsid w:val="00824955"/>
    <w:rsid w:val="008259DF"/>
    <w:rsid w:val="00825CDA"/>
    <w:rsid w:val="00825F4A"/>
    <w:rsid w:val="008266EF"/>
    <w:rsid w:val="00826CA7"/>
    <w:rsid w:val="008271D6"/>
    <w:rsid w:val="00827430"/>
    <w:rsid w:val="008276D2"/>
    <w:rsid w:val="00830CAF"/>
    <w:rsid w:val="0083248F"/>
    <w:rsid w:val="00834875"/>
    <w:rsid w:val="0083496D"/>
    <w:rsid w:val="00835155"/>
    <w:rsid w:val="008352A7"/>
    <w:rsid w:val="00836421"/>
    <w:rsid w:val="00836F18"/>
    <w:rsid w:val="00837129"/>
    <w:rsid w:val="00837B3D"/>
    <w:rsid w:val="0084074A"/>
    <w:rsid w:val="00840772"/>
    <w:rsid w:val="00841A24"/>
    <w:rsid w:val="00841DC6"/>
    <w:rsid w:val="00842805"/>
    <w:rsid w:val="008433DF"/>
    <w:rsid w:val="0084404E"/>
    <w:rsid w:val="008442F5"/>
    <w:rsid w:val="00844992"/>
    <w:rsid w:val="008452D7"/>
    <w:rsid w:val="0084555C"/>
    <w:rsid w:val="008472D0"/>
    <w:rsid w:val="0085010E"/>
    <w:rsid w:val="00850BF8"/>
    <w:rsid w:val="00851C99"/>
    <w:rsid w:val="00851FD3"/>
    <w:rsid w:val="00852341"/>
    <w:rsid w:val="00852D66"/>
    <w:rsid w:val="00855A34"/>
    <w:rsid w:val="00856F39"/>
    <w:rsid w:val="00857BF5"/>
    <w:rsid w:val="00857F05"/>
    <w:rsid w:val="00860402"/>
    <w:rsid w:val="00861A1F"/>
    <w:rsid w:val="00861A3A"/>
    <w:rsid w:val="00861E51"/>
    <w:rsid w:val="0086276F"/>
    <w:rsid w:val="008627E9"/>
    <w:rsid w:val="00862E13"/>
    <w:rsid w:val="00863349"/>
    <w:rsid w:val="008638D2"/>
    <w:rsid w:val="00863B76"/>
    <w:rsid w:val="00863DAF"/>
    <w:rsid w:val="00863ED1"/>
    <w:rsid w:val="00864B81"/>
    <w:rsid w:val="008656E0"/>
    <w:rsid w:val="00865F16"/>
    <w:rsid w:val="0086689F"/>
    <w:rsid w:val="00867F11"/>
    <w:rsid w:val="008718D1"/>
    <w:rsid w:val="00872A74"/>
    <w:rsid w:val="00873693"/>
    <w:rsid w:val="00874140"/>
    <w:rsid w:val="00874319"/>
    <w:rsid w:val="00874960"/>
    <w:rsid w:val="00874D24"/>
    <w:rsid w:val="00875D97"/>
    <w:rsid w:val="008760E1"/>
    <w:rsid w:val="0087779D"/>
    <w:rsid w:val="00877C59"/>
    <w:rsid w:val="008802BF"/>
    <w:rsid w:val="00880DA8"/>
    <w:rsid w:val="00881B0F"/>
    <w:rsid w:val="00881B5D"/>
    <w:rsid w:val="008830C3"/>
    <w:rsid w:val="0088398F"/>
    <w:rsid w:val="00883CEC"/>
    <w:rsid w:val="00886B9B"/>
    <w:rsid w:val="00887064"/>
    <w:rsid w:val="00887955"/>
    <w:rsid w:val="00890CDB"/>
    <w:rsid w:val="00891AFC"/>
    <w:rsid w:val="00891D6D"/>
    <w:rsid w:val="00891FDB"/>
    <w:rsid w:val="008920E3"/>
    <w:rsid w:val="00893041"/>
    <w:rsid w:val="00893710"/>
    <w:rsid w:val="00895031"/>
    <w:rsid w:val="00897D5C"/>
    <w:rsid w:val="008A053A"/>
    <w:rsid w:val="008A1623"/>
    <w:rsid w:val="008A256A"/>
    <w:rsid w:val="008A269D"/>
    <w:rsid w:val="008A35E2"/>
    <w:rsid w:val="008A3ED4"/>
    <w:rsid w:val="008A436D"/>
    <w:rsid w:val="008A5986"/>
    <w:rsid w:val="008A5B6E"/>
    <w:rsid w:val="008A6029"/>
    <w:rsid w:val="008A638A"/>
    <w:rsid w:val="008B0BC4"/>
    <w:rsid w:val="008B0DBE"/>
    <w:rsid w:val="008B12C1"/>
    <w:rsid w:val="008B156A"/>
    <w:rsid w:val="008B1576"/>
    <w:rsid w:val="008B1E0D"/>
    <w:rsid w:val="008B3BC9"/>
    <w:rsid w:val="008B462F"/>
    <w:rsid w:val="008B786E"/>
    <w:rsid w:val="008C034F"/>
    <w:rsid w:val="008C0421"/>
    <w:rsid w:val="008C04FE"/>
    <w:rsid w:val="008C0AE4"/>
    <w:rsid w:val="008C0F64"/>
    <w:rsid w:val="008C130F"/>
    <w:rsid w:val="008C3D68"/>
    <w:rsid w:val="008C4022"/>
    <w:rsid w:val="008C55B9"/>
    <w:rsid w:val="008C7829"/>
    <w:rsid w:val="008D00A2"/>
    <w:rsid w:val="008D00B7"/>
    <w:rsid w:val="008D04A2"/>
    <w:rsid w:val="008D0826"/>
    <w:rsid w:val="008D1558"/>
    <w:rsid w:val="008D1C72"/>
    <w:rsid w:val="008D3A2B"/>
    <w:rsid w:val="008D4565"/>
    <w:rsid w:val="008D476D"/>
    <w:rsid w:val="008D479D"/>
    <w:rsid w:val="008D5313"/>
    <w:rsid w:val="008D5CBB"/>
    <w:rsid w:val="008D6ABE"/>
    <w:rsid w:val="008E02C4"/>
    <w:rsid w:val="008E0A2E"/>
    <w:rsid w:val="008E1B77"/>
    <w:rsid w:val="008E2F9B"/>
    <w:rsid w:val="008E33C0"/>
    <w:rsid w:val="008E37AB"/>
    <w:rsid w:val="008E3C50"/>
    <w:rsid w:val="008E4920"/>
    <w:rsid w:val="008E5B1A"/>
    <w:rsid w:val="008E5E24"/>
    <w:rsid w:val="008E5F12"/>
    <w:rsid w:val="008E5F49"/>
    <w:rsid w:val="008E612D"/>
    <w:rsid w:val="008E651E"/>
    <w:rsid w:val="008E7944"/>
    <w:rsid w:val="008F0B3A"/>
    <w:rsid w:val="008F0D41"/>
    <w:rsid w:val="008F13E3"/>
    <w:rsid w:val="008F3387"/>
    <w:rsid w:val="008F37C6"/>
    <w:rsid w:val="008F52E0"/>
    <w:rsid w:val="008F77A6"/>
    <w:rsid w:val="008F7CBA"/>
    <w:rsid w:val="009004AA"/>
    <w:rsid w:val="00900647"/>
    <w:rsid w:val="009007C7"/>
    <w:rsid w:val="00900F7A"/>
    <w:rsid w:val="009013F5"/>
    <w:rsid w:val="00902758"/>
    <w:rsid w:val="00904623"/>
    <w:rsid w:val="009049C8"/>
    <w:rsid w:val="00904C4A"/>
    <w:rsid w:val="0090788B"/>
    <w:rsid w:val="00910871"/>
    <w:rsid w:val="009117F0"/>
    <w:rsid w:val="009118EE"/>
    <w:rsid w:val="009123BE"/>
    <w:rsid w:val="009125F5"/>
    <w:rsid w:val="00912B3D"/>
    <w:rsid w:val="00912C52"/>
    <w:rsid w:val="0091317C"/>
    <w:rsid w:val="00913F76"/>
    <w:rsid w:val="0091421D"/>
    <w:rsid w:val="009157EA"/>
    <w:rsid w:val="00915DDC"/>
    <w:rsid w:val="00920242"/>
    <w:rsid w:val="00920744"/>
    <w:rsid w:val="0092240B"/>
    <w:rsid w:val="00922908"/>
    <w:rsid w:val="00922BEA"/>
    <w:rsid w:val="009241AB"/>
    <w:rsid w:val="00924CE6"/>
    <w:rsid w:val="00924E6A"/>
    <w:rsid w:val="00927DBB"/>
    <w:rsid w:val="009301FE"/>
    <w:rsid w:val="009302FC"/>
    <w:rsid w:val="0093064E"/>
    <w:rsid w:val="009311CE"/>
    <w:rsid w:val="00932222"/>
    <w:rsid w:val="00933975"/>
    <w:rsid w:val="009340C4"/>
    <w:rsid w:val="00934232"/>
    <w:rsid w:val="00934EB1"/>
    <w:rsid w:val="00934FDB"/>
    <w:rsid w:val="009352A6"/>
    <w:rsid w:val="009352C4"/>
    <w:rsid w:val="00935406"/>
    <w:rsid w:val="00935923"/>
    <w:rsid w:val="00935CAD"/>
    <w:rsid w:val="00935F05"/>
    <w:rsid w:val="00937073"/>
    <w:rsid w:val="009377BA"/>
    <w:rsid w:val="00940E4B"/>
    <w:rsid w:val="009411B9"/>
    <w:rsid w:val="00943A4D"/>
    <w:rsid w:val="00944425"/>
    <w:rsid w:val="00944A7C"/>
    <w:rsid w:val="00944DC6"/>
    <w:rsid w:val="009454A9"/>
    <w:rsid w:val="00946FED"/>
    <w:rsid w:val="0094759D"/>
    <w:rsid w:val="009501FB"/>
    <w:rsid w:val="0095185C"/>
    <w:rsid w:val="00953E9E"/>
    <w:rsid w:val="00954096"/>
    <w:rsid w:val="009552BF"/>
    <w:rsid w:val="009557B6"/>
    <w:rsid w:val="0095597C"/>
    <w:rsid w:val="009562F4"/>
    <w:rsid w:val="00956388"/>
    <w:rsid w:val="00956504"/>
    <w:rsid w:val="009566AB"/>
    <w:rsid w:val="00956744"/>
    <w:rsid w:val="00957131"/>
    <w:rsid w:val="00960B97"/>
    <w:rsid w:val="00962ADE"/>
    <w:rsid w:val="00963062"/>
    <w:rsid w:val="00963396"/>
    <w:rsid w:val="00963506"/>
    <w:rsid w:val="00963963"/>
    <w:rsid w:val="00963F76"/>
    <w:rsid w:val="009641ED"/>
    <w:rsid w:val="009642A3"/>
    <w:rsid w:val="009656C9"/>
    <w:rsid w:val="0096591E"/>
    <w:rsid w:val="00965CDA"/>
    <w:rsid w:val="009661D3"/>
    <w:rsid w:val="00967118"/>
    <w:rsid w:val="00967931"/>
    <w:rsid w:val="0097068C"/>
    <w:rsid w:val="009708EE"/>
    <w:rsid w:val="0097094C"/>
    <w:rsid w:val="009713BB"/>
    <w:rsid w:val="00972CE0"/>
    <w:rsid w:val="0097356D"/>
    <w:rsid w:val="009736D7"/>
    <w:rsid w:val="00974333"/>
    <w:rsid w:val="009743DE"/>
    <w:rsid w:val="00974D40"/>
    <w:rsid w:val="0097633E"/>
    <w:rsid w:val="0097686A"/>
    <w:rsid w:val="009772F1"/>
    <w:rsid w:val="009801CE"/>
    <w:rsid w:val="00980E77"/>
    <w:rsid w:val="00981726"/>
    <w:rsid w:val="00981943"/>
    <w:rsid w:val="009820F7"/>
    <w:rsid w:val="00984A3E"/>
    <w:rsid w:val="00984C1A"/>
    <w:rsid w:val="00984EDD"/>
    <w:rsid w:val="0098612C"/>
    <w:rsid w:val="009864DF"/>
    <w:rsid w:val="0098686E"/>
    <w:rsid w:val="00986CDA"/>
    <w:rsid w:val="00986EE5"/>
    <w:rsid w:val="00990575"/>
    <w:rsid w:val="00991BC3"/>
    <w:rsid w:val="009922E0"/>
    <w:rsid w:val="00992B2F"/>
    <w:rsid w:val="00994A9A"/>
    <w:rsid w:val="009957DE"/>
    <w:rsid w:val="00995D4D"/>
    <w:rsid w:val="00995E92"/>
    <w:rsid w:val="00996AAC"/>
    <w:rsid w:val="009970F9"/>
    <w:rsid w:val="009A03A3"/>
    <w:rsid w:val="009A1350"/>
    <w:rsid w:val="009A1AD0"/>
    <w:rsid w:val="009A2C3B"/>
    <w:rsid w:val="009A4935"/>
    <w:rsid w:val="009A4E27"/>
    <w:rsid w:val="009A5625"/>
    <w:rsid w:val="009A6A61"/>
    <w:rsid w:val="009A73FC"/>
    <w:rsid w:val="009A76A7"/>
    <w:rsid w:val="009B0AA1"/>
    <w:rsid w:val="009B19B4"/>
    <w:rsid w:val="009B1E6D"/>
    <w:rsid w:val="009B29A2"/>
    <w:rsid w:val="009B30B8"/>
    <w:rsid w:val="009B344B"/>
    <w:rsid w:val="009B4D3E"/>
    <w:rsid w:val="009B61A9"/>
    <w:rsid w:val="009B7610"/>
    <w:rsid w:val="009C13A3"/>
    <w:rsid w:val="009C2ED6"/>
    <w:rsid w:val="009C35E1"/>
    <w:rsid w:val="009C4F95"/>
    <w:rsid w:val="009C5D54"/>
    <w:rsid w:val="009C5DD4"/>
    <w:rsid w:val="009C7409"/>
    <w:rsid w:val="009C76B8"/>
    <w:rsid w:val="009C7DA0"/>
    <w:rsid w:val="009D1062"/>
    <w:rsid w:val="009D34CF"/>
    <w:rsid w:val="009D3F59"/>
    <w:rsid w:val="009D47C2"/>
    <w:rsid w:val="009D47F3"/>
    <w:rsid w:val="009D4CB6"/>
    <w:rsid w:val="009D5046"/>
    <w:rsid w:val="009D6000"/>
    <w:rsid w:val="009D6593"/>
    <w:rsid w:val="009D71D0"/>
    <w:rsid w:val="009D7F09"/>
    <w:rsid w:val="009E0380"/>
    <w:rsid w:val="009E148A"/>
    <w:rsid w:val="009E19F6"/>
    <w:rsid w:val="009E2B8F"/>
    <w:rsid w:val="009E38A0"/>
    <w:rsid w:val="009E3F27"/>
    <w:rsid w:val="009E5144"/>
    <w:rsid w:val="009E532C"/>
    <w:rsid w:val="009E6FC1"/>
    <w:rsid w:val="009E752B"/>
    <w:rsid w:val="009E7C3E"/>
    <w:rsid w:val="009F1749"/>
    <w:rsid w:val="009F2B81"/>
    <w:rsid w:val="009F2CCD"/>
    <w:rsid w:val="009F37AF"/>
    <w:rsid w:val="009F399F"/>
    <w:rsid w:val="009F41E5"/>
    <w:rsid w:val="009F4B84"/>
    <w:rsid w:val="009F5B76"/>
    <w:rsid w:val="009F5E85"/>
    <w:rsid w:val="009F62BD"/>
    <w:rsid w:val="009F6771"/>
    <w:rsid w:val="009F68EE"/>
    <w:rsid w:val="00A01CE2"/>
    <w:rsid w:val="00A0269F"/>
    <w:rsid w:val="00A029B0"/>
    <w:rsid w:val="00A02FFF"/>
    <w:rsid w:val="00A041F3"/>
    <w:rsid w:val="00A0555E"/>
    <w:rsid w:val="00A0603A"/>
    <w:rsid w:val="00A06629"/>
    <w:rsid w:val="00A07B48"/>
    <w:rsid w:val="00A07E9F"/>
    <w:rsid w:val="00A108FA"/>
    <w:rsid w:val="00A109FF"/>
    <w:rsid w:val="00A12085"/>
    <w:rsid w:val="00A1275A"/>
    <w:rsid w:val="00A13870"/>
    <w:rsid w:val="00A13DED"/>
    <w:rsid w:val="00A14AF7"/>
    <w:rsid w:val="00A15859"/>
    <w:rsid w:val="00A15FA0"/>
    <w:rsid w:val="00A16500"/>
    <w:rsid w:val="00A167A3"/>
    <w:rsid w:val="00A170EC"/>
    <w:rsid w:val="00A20F34"/>
    <w:rsid w:val="00A2158B"/>
    <w:rsid w:val="00A220A2"/>
    <w:rsid w:val="00A2243C"/>
    <w:rsid w:val="00A23607"/>
    <w:rsid w:val="00A23800"/>
    <w:rsid w:val="00A24EC6"/>
    <w:rsid w:val="00A25182"/>
    <w:rsid w:val="00A25A13"/>
    <w:rsid w:val="00A27244"/>
    <w:rsid w:val="00A27C46"/>
    <w:rsid w:val="00A30D22"/>
    <w:rsid w:val="00A32571"/>
    <w:rsid w:val="00A344B6"/>
    <w:rsid w:val="00A35C44"/>
    <w:rsid w:val="00A3682A"/>
    <w:rsid w:val="00A36AC4"/>
    <w:rsid w:val="00A37F08"/>
    <w:rsid w:val="00A40F4A"/>
    <w:rsid w:val="00A422D9"/>
    <w:rsid w:val="00A42474"/>
    <w:rsid w:val="00A42E9A"/>
    <w:rsid w:val="00A43113"/>
    <w:rsid w:val="00A43A56"/>
    <w:rsid w:val="00A45BA9"/>
    <w:rsid w:val="00A469B1"/>
    <w:rsid w:val="00A46BAE"/>
    <w:rsid w:val="00A47406"/>
    <w:rsid w:val="00A474ED"/>
    <w:rsid w:val="00A50290"/>
    <w:rsid w:val="00A502C7"/>
    <w:rsid w:val="00A518E4"/>
    <w:rsid w:val="00A54905"/>
    <w:rsid w:val="00A54E3C"/>
    <w:rsid w:val="00A55D34"/>
    <w:rsid w:val="00A56331"/>
    <w:rsid w:val="00A56429"/>
    <w:rsid w:val="00A5693F"/>
    <w:rsid w:val="00A57BB5"/>
    <w:rsid w:val="00A605BB"/>
    <w:rsid w:val="00A62AF2"/>
    <w:rsid w:val="00A630C4"/>
    <w:rsid w:val="00A63499"/>
    <w:rsid w:val="00A64C5A"/>
    <w:rsid w:val="00A6698E"/>
    <w:rsid w:val="00A66AC5"/>
    <w:rsid w:val="00A66C44"/>
    <w:rsid w:val="00A67409"/>
    <w:rsid w:val="00A702A0"/>
    <w:rsid w:val="00A70D62"/>
    <w:rsid w:val="00A7204F"/>
    <w:rsid w:val="00A736F1"/>
    <w:rsid w:val="00A748D2"/>
    <w:rsid w:val="00A766C3"/>
    <w:rsid w:val="00A769FE"/>
    <w:rsid w:val="00A7717F"/>
    <w:rsid w:val="00A77FDC"/>
    <w:rsid w:val="00A80990"/>
    <w:rsid w:val="00A80C68"/>
    <w:rsid w:val="00A80E75"/>
    <w:rsid w:val="00A816FA"/>
    <w:rsid w:val="00A81DF9"/>
    <w:rsid w:val="00A83BC7"/>
    <w:rsid w:val="00A8485C"/>
    <w:rsid w:val="00A861EE"/>
    <w:rsid w:val="00A867FC"/>
    <w:rsid w:val="00A8751B"/>
    <w:rsid w:val="00A90C94"/>
    <w:rsid w:val="00A91C02"/>
    <w:rsid w:val="00A93235"/>
    <w:rsid w:val="00A94B33"/>
    <w:rsid w:val="00A96347"/>
    <w:rsid w:val="00A972B4"/>
    <w:rsid w:val="00A97E9A"/>
    <w:rsid w:val="00AA1F05"/>
    <w:rsid w:val="00AA3A64"/>
    <w:rsid w:val="00AA5CA5"/>
    <w:rsid w:val="00AA6479"/>
    <w:rsid w:val="00AA785F"/>
    <w:rsid w:val="00AA7EF4"/>
    <w:rsid w:val="00AB1AC6"/>
    <w:rsid w:val="00AB1AE9"/>
    <w:rsid w:val="00AB29FC"/>
    <w:rsid w:val="00AB2AB5"/>
    <w:rsid w:val="00AB337B"/>
    <w:rsid w:val="00AB6B96"/>
    <w:rsid w:val="00AB7470"/>
    <w:rsid w:val="00AC133B"/>
    <w:rsid w:val="00AC1564"/>
    <w:rsid w:val="00AC227D"/>
    <w:rsid w:val="00AC23A8"/>
    <w:rsid w:val="00AC260D"/>
    <w:rsid w:val="00AC2A2B"/>
    <w:rsid w:val="00AC2CDC"/>
    <w:rsid w:val="00AC4A4F"/>
    <w:rsid w:val="00AC578B"/>
    <w:rsid w:val="00AC590D"/>
    <w:rsid w:val="00AC5D5D"/>
    <w:rsid w:val="00AC6B46"/>
    <w:rsid w:val="00AC6E35"/>
    <w:rsid w:val="00AC6EFD"/>
    <w:rsid w:val="00AC7BD2"/>
    <w:rsid w:val="00AD006D"/>
    <w:rsid w:val="00AD04F0"/>
    <w:rsid w:val="00AD0905"/>
    <w:rsid w:val="00AD1581"/>
    <w:rsid w:val="00AD1DA1"/>
    <w:rsid w:val="00AD1DE8"/>
    <w:rsid w:val="00AD24B4"/>
    <w:rsid w:val="00AD2734"/>
    <w:rsid w:val="00AD2804"/>
    <w:rsid w:val="00AD2C32"/>
    <w:rsid w:val="00AD2D10"/>
    <w:rsid w:val="00AD3520"/>
    <w:rsid w:val="00AD3BBC"/>
    <w:rsid w:val="00AD3D89"/>
    <w:rsid w:val="00AD4D2D"/>
    <w:rsid w:val="00AD6253"/>
    <w:rsid w:val="00AD6310"/>
    <w:rsid w:val="00AD735C"/>
    <w:rsid w:val="00AD73CE"/>
    <w:rsid w:val="00AD7F41"/>
    <w:rsid w:val="00AD7F44"/>
    <w:rsid w:val="00AE1D91"/>
    <w:rsid w:val="00AE233C"/>
    <w:rsid w:val="00AE3992"/>
    <w:rsid w:val="00AE442C"/>
    <w:rsid w:val="00AE46F9"/>
    <w:rsid w:val="00AE56D3"/>
    <w:rsid w:val="00AE5BE3"/>
    <w:rsid w:val="00AE688C"/>
    <w:rsid w:val="00AE6CAB"/>
    <w:rsid w:val="00AE6EDE"/>
    <w:rsid w:val="00AE70BF"/>
    <w:rsid w:val="00AE7465"/>
    <w:rsid w:val="00AE74BA"/>
    <w:rsid w:val="00AE792F"/>
    <w:rsid w:val="00AF009B"/>
    <w:rsid w:val="00AF0C2C"/>
    <w:rsid w:val="00AF0CD8"/>
    <w:rsid w:val="00AF18E4"/>
    <w:rsid w:val="00AF2AD8"/>
    <w:rsid w:val="00AF37D3"/>
    <w:rsid w:val="00AF38E9"/>
    <w:rsid w:val="00AF3A97"/>
    <w:rsid w:val="00AF4FDD"/>
    <w:rsid w:val="00AF608F"/>
    <w:rsid w:val="00AF724B"/>
    <w:rsid w:val="00B00072"/>
    <w:rsid w:val="00B00508"/>
    <w:rsid w:val="00B00516"/>
    <w:rsid w:val="00B0053A"/>
    <w:rsid w:val="00B00EE7"/>
    <w:rsid w:val="00B01140"/>
    <w:rsid w:val="00B02045"/>
    <w:rsid w:val="00B025B8"/>
    <w:rsid w:val="00B035F5"/>
    <w:rsid w:val="00B0389A"/>
    <w:rsid w:val="00B03C2B"/>
    <w:rsid w:val="00B04931"/>
    <w:rsid w:val="00B051F8"/>
    <w:rsid w:val="00B060DC"/>
    <w:rsid w:val="00B063A2"/>
    <w:rsid w:val="00B0667C"/>
    <w:rsid w:val="00B06B06"/>
    <w:rsid w:val="00B06FA5"/>
    <w:rsid w:val="00B107CE"/>
    <w:rsid w:val="00B11D91"/>
    <w:rsid w:val="00B124FF"/>
    <w:rsid w:val="00B13DF4"/>
    <w:rsid w:val="00B15A48"/>
    <w:rsid w:val="00B17430"/>
    <w:rsid w:val="00B17B0D"/>
    <w:rsid w:val="00B20715"/>
    <w:rsid w:val="00B213E2"/>
    <w:rsid w:val="00B21427"/>
    <w:rsid w:val="00B229F1"/>
    <w:rsid w:val="00B22E62"/>
    <w:rsid w:val="00B24A34"/>
    <w:rsid w:val="00B24BBD"/>
    <w:rsid w:val="00B25617"/>
    <w:rsid w:val="00B25A3C"/>
    <w:rsid w:val="00B25BB7"/>
    <w:rsid w:val="00B2628A"/>
    <w:rsid w:val="00B26CC0"/>
    <w:rsid w:val="00B26D0E"/>
    <w:rsid w:val="00B30D92"/>
    <w:rsid w:val="00B30FB0"/>
    <w:rsid w:val="00B312F9"/>
    <w:rsid w:val="00B315FB"/>
    <w:rsid w:val="00B324AB"/>
    <w:rsid w:val="00B33824"/>
    <w:rsid w:val="00B341BA"/>
    <w:rsid w:val="00B342BA"/>
    <w:rsid w:val="00B342FA"/>
    <w:rsid w:val="00B34CC6"/>
    <w:rsid w:val="00B3764A"/>
    <w:rsid w:val="00B403F9"/>
    <w:rsid w:val="00B40C36"/>
    <w:rsid w:val="00B42732"/>
    <w:rsid w:val="00B42D4E"/>
    <w:rsid w:val="00B43126"/>
    <w:rsid w:val="00B43723"/>
    <w:rsid w:val="00B44135"/>
    <w:rsid w:val="00B4661E"/>
    <w:rsid w:val="00B46C01"/>
    <w:rsid w:val="00B46E08"/>
    <w:rsid w:val="00B5001E"/>
    <w:rsid w:val="00B5065C"/>
    <w:rsid w:val="00B516D4"/>
    <w:rsid w:val="00B51B91"/>
    <w:rsid w:val="00B52274"/>
    <w:rsid w:val="00B525C0"/>
    <w:rsid w:val="00B54342"/>
    <w:rsid w:val="00B554CA"/>
    <w:rsid w:val="00B561AB"/>
    <w:rsid w:val="00B56B85"/>
    <w:rsid w:val="00B56E8B"/>
    <w:rsid w:val="00B57698"/>
    <w:rsid w:val="00B60541"/>
    <w:rsid w:val="00B6066B"/>
    <w:rsid w:val="00B60AC1"/>
    <w:rsid w:val="00B61A7B"/>
    <w:rsid w:val="00B63D00"/>
    <w:rsid w:val="00B646F2"/>
    <w:rsid w:val="00B64F5F"/>
    <w:rsid w:val="00B653F7"/>
    <w:rsid w:val="00B66A9C"/>
    <w:rsid w:val="00B677AF"/>
    <w:rsid w:val="00B67BD1"/>
    <w:rsid w:val="00B70A7F"/>
    <w:rsid w:val="00B722E5"/>
    <w:rsid w:val="00B72AEA"/>
    <w:rsid w:val="00B73586"/>
    <w:rsid w:val="00B73D63"/>
    <w:rsid w:val="00B740DB"/>
    <w:rsid w:val="00B75927"/>
    <w:rsid w:val="00B75C2D"/>
    <w:rsid w:val="00B76378"/>
    <w:rsid w:val="00B76523"/>
    <w:rsid w:val="00B779A3"/>
    <w:rsid w:val="00B77B9A"/>
    <w:rsid w:val="00B77DF3"/>
    <w:rsid w:val="00B803D9"/>
    <w:rsid w:val="00B80DDF"/>
    <w:rsid w:val="00B8145D"/>
    <w:rsid w:val="00B821C4"/>
    <w:rsid w:val="00B82347"/>
    <w:rsid w:val="00B83123"/>
    <w:rsid w:val="00B83A29"/>
    <w:rsid w:val="00B8775E"/>
    <w:rsid w:val="00B8791D"/>
    <w:rsid w:val="00B917BE"/>
    <w:rsid w:val="00B91D4D"/>
    <w:rsid w:val="00B922CD"/>
    <w:rsid w:val="00B92922"/>
    <w:rsid w:val="00B92D2E"/>
    <w:rsid w:val="00B93174"/>
    <w:rsid w:val="00B939FD"/>
    <w:rsid w:val="00B947A1"/>
    <w:rsid w:val="00B94FE3"/>
    <w:rsid w:val="00B9593D"/>
    <w:rsid w:val="00B96024"/>
    <w:rsid w:val="00B96C6D"/>
    <w:rsid w:val="00B96E45"/>
    <w:rsid w:val="00B96E77"/>
    <w:rsid w:val="00B9729F"/>
    <w:rsid w:val="00BA006E"/>
    <w:rsid w:val="00BA0283"/>
    <w:rsid w:val="00BA0CBF"/>
    <w:rsid w:val="00BA226C"/>
    <w:rsid w:val="00BA25F6"/>
    <w:rsid w:val="00BA4713"/>
    <w:rsid w:val="00BA4DAF"/>
    <w:rsid w:val="00BA53AB"/>
    <w:rsid w:val="00BA5875"/>
    <w:rsid w:val="00BA59FB"/>
    <w:rsid w:val="00BA746F"/>
    <w:rsid w:val="00BA7A83"/>
    <w:rsid w:val="00BA7ADC"/>
    <w:rsid w:val="00BB1547"/>
    <w:rsid w:val="00BB1AB3"/>
    <w:rsid w:val="00BB3511"/>
    <w:rsid w:val="00BB3D1F"/>
    <w:rsid w:val="00BB50EF"/>
    <w:rsid w:val="00BB547C"/>
    <w:rsid w:val="00BB5D0F"/>
    <w:rsid w:val="00BB663A"/>
    <w:rsid w:val="00BC01C9"/>
    <w:rsid w:val="00BC03A0"/>
    <w:rsid w:val="00BC043B"/>
    <w:rsid w:val="00BC0901"/>
    <w:rsid w:val="00BC0BE9"/>
    <w:rsid w:val="00BC278D"/>
    <w:rsid w:val="00BC2F60"/>
    <w:rsid w:val="00BC3DF7"/>
    <w:rsid w:val="00BC3FF0"/>
    <w:rsid w:val="00BC446F"/>
    <w:rsid w:val="00BC4E3A"/>
    <w:rsid w:val="00BC55E1"/>
    <w:rsid w:val="00BC5879"/>
    <w:rsid w:val="00BC5E68"/>
    <w:rsid w:val="00BC6C84"/>
    <w:rsid w:val="00BC726E"/>
    <w:rsid w:val="00BD0140"/>
    <w:rsid w:val="00BD09B9"/>
    <w:rsid w:val="00BD19BF"/>
    <w:rsid w:val="00BD3E93"/>
    <w:rsid w:val="00BD444B"/>
    <w:rsid w:val="00BD45A1"/>
    <w:rsid w:val="00BD491B"/>
    <w:rsid w:val="00BD4933"/>
    <w:rsid w:val="00BD52A7"/>
    <w:rsid w:val="00BD5EE3"/>
    <w:rsid w:val="00BE1986"/>
    <w:rsid w:val="00BE211C"/>
    <w:rsid w:val="00BE2538"/>
    <w:rsid w:val="00BE38C9"/>
    <w:rsid w:val="00BE42FB"/>
    <w:rsid w:val="00BE435D"/>
    <w:rsid w:val="00BE5BA7"/>
    <w:rsid w:val="00BE6A80"/>
    <w:rsid w:val="00BE6F02"/>
    <w:rsid w:val="00BF1B4D"/>
    <w:rsid w:val="00BF2D5C"/>
    <w:rsid w:val="00BF32A2"/>
    <w:rsid w:val="00BF3C85"/>
    <w:rsid w:val="00BF425F"/>
    <w:rsid w:val="00BF4A39"/>
    <w:rsid w:val="00BF4F35"/>
    <w:rsid w:val="00BF5A1F"/>
    <w:rsid w:val="00BF5CC2"/>
    <w:rsid w:val="00C0086C"/>
    <w:rsid w:val="00C00C0A"/>
    <w:rsid w:val="00C00F13"/>
    <w:rsid w:val="00C0229C"/>
    <w:rsid w:val="00C023E0"/>
    <w:rsid w:val="00C03C87"/>
    <w:rsid w:val="00C0411F"/>
    <w:rsid w:val="00C044ED"/>
    <w:rsid w:val="00C05571"/>
    <w:rsid w:val="00C0573A"/>
    <w:rsid w:val="00C06C88"/>
    <w:rsid w:val="00C06D0A"/>
    <w:rsid w:val="00C07480"/>
    <w:rsid w:val="00C07E3A"/>
    <w:rsid w:val="00C10FAC"/>
    <w:rsid w:val="00C11020"/>
    <w:rsid w:val="00C1119D"/>
    <w:rsid w:val="00C11381"/>
    <w:rsid w:val="00C11A78"/>
    <w:rsid w:val="00C11BEE"/>
    <w:rsid w:val="00C120C8"/>
    <w:rsid w:val="00C12446"/>
    <w:rsid w:val="00C12A35"/>
    <w:rsid w:val="00C134C5"/>
    <w:rsid w:val="00C13584"/>
    <w:rsid w:val="00C139EE"/>
    <w:rsid w:val="00C145D4"/>
    <w:rsid w:val="00C16B7A"/>
    <w:rsid w:val="00C16FF4"/>
    <w:rsid w:val="00C17E74"/>
    <w:rsid w:val="00C20CEA"/>
    <w:rsid w:val="00C21794"/>
    <w:rsid w:val="00C217A5"/>
    <w:rsid w:val="00C21BCB"/>
    <w:rsid w:val="00C22B4F"/>
    <w:rsid w:val="00C23539"/>
    <w:rsid w:val="00C23BAD"/>
    <w:rsid w:val="00C241C9"/>
    <w:rsid w:val="00C24702"/>
    <w:rsid w:val="00C247B9"/>
    <w:rsid w:val="00C25020"/>
    <w:rsid w:val="00C25700"/>
    <w:rsid w:val="00C25EA7"/>
    <w:rsid w:val="00C27899"/>
    <w:rsid w:val="00C300AC"/>
    <w:rsid w:val="00C324DA"/>
    <w:rsid w:val="00C32A43"/>
    <w:rsid w:val="00C366B0"/>
    <w:rsid w:val="00C4087E"/>
    <w:rsid w:val="00C40F41"/>
    <w:rsid w:val="00C439E9"/>
    <w:rsid w:val="00C4424F"/>
    <w:rsid w:val="00C4475E"/>
    <w:rsid w:val="00C4523C"/>
    <w:rsid w:val="00C45E4A"/>
    <w:rsid w:val="00C46975"/>
    <w:rsid w:val="00C46AE7"/>
    <w:rsid w:val="00C46B02"/>
    <w:rsid w:val="00C47C0A"/>
    <w:rsid w:val="00C47D70"/>
    <w:rsid w:val="00C50235"/>
    <w:rsid w:val="00C5125F"/>
    <w:rsid w:val="00C52D29"/>
    <w:rsid w:val="00C53C26"/>
    <w:rsid w:val="00C547B7"/>
    <w:rsid w:val="00C54862"/>
    <w:rsid w:val="00C54B6B"/>
    <w:rsid w:val="00C557D5"/>
    <w:rsid w:val="00C55C55"/>
    <w:rsid w:val="00C55E58"/>
    <w:rsid w:val="00C57013"/>
    <w:rsid w:val="00C57F58"/>
    <w:rsid w:val="00C62DCD"/>
    <w:rsid w:val="00C63AB1"/>
    <w:rsid w:val="00C63DD9"/>
    <w:rsid w:val="00C64010"/>
    <w:rsid w:val="00C64242"/>
    <w:rsid w:val="00C64CFB"/>
    <w:rsid w:val="00C64F6C"/>
    <w:rsid w:val="00C6550C"/>
    <w:rsid w:val="00C66182"/>
    <w:rsid w:val="00C6630B"/>
    <w:rsid w:val="00C6664A"/>
    <w:rsid w:val="00C67387"/>
    <w:rsid w:val="00C675B7"/>
    <w:rsid w:val="00C676E5"/>
    <w:rsid w:val="00C70506"/>
    <w:rsid w:val="00C705D4"/>
    <w:rsid w:val="00C70D01"/>
    <w:rsid w:val="00C71BA1"/>
    <w:rsid w:val="00C720DE"/>
    <w:rsid w:val="00C72546"/>
    <w:rsid w:val="00C746A5"/>
    <w:rsid w:val="00C75704"/>
    <w:rsid w:val="00C7574E"/>
    <w:rsid w:val="00C75ADD"/>
    <w:rsid w:val="00C81010"/>
    <w:rsid w:val="00C81797"/>
    <w:rsid w:val="00C819A6"/>
    <w:rsid w:val="00C81A01"/>
    <w:rsid w:val="00C82085"/>
    <w:rsid w:val="00C823F2"/>
    <w:rsid w:val="00C8353A"/>
    <w:rsid w:val="00C83822"/>
    <w:rsid w:val="00C8383F"/>
    <w:rsid w:val="00C842FE"/>
    <w:rsid w:val="00C8641D"/>
    <w:rsid w:val="00C866C6"/>
    <w:rsid w:val="00C86A89"/>
    <w:rsid w:val="00C86B25"/>
    <w:rsid w:val="00C86F65"/>
    <w:rsid w:val="00C91F21"/>
    <w:rsid w:val="00C93A4E"/>
    <w:rsid w:val="00C93B4A"/>
    <w:rsid w:val="00C94A7B"/>
    <w:rsid w:val="00C94FA8"/>
    <w:rsid w:val="00C9501D"/>
    <w:rsid w:val="00C95A9C"/>
    <w:rsid w:val="00CA0C07"/>
    <w:rsid w:val="00CA1ED3"/>
    <w:rsid w:val="00CA2B69"/>
    <w:rsid w:val="00CA3591"/>
    <w:rsid w:val="00CA3A94"/>
    <w:rsid w:val="00CA3E00"/>
    <w:rsid w:val="00CA428A"/>
    <w:rsid w:val="00CA463C"/>
    <w:rsid w:val="00CA5D7B"/>
    <w:rsid w:val="00CB04F1"/>
    <w:rsid w:val="00CB1674"/>
    <w:rsid w:val="00CB1E1D"/>
    <w:rsid w:val="00CB1FB9"/>
    <w:rsid w:val="00CB218A"/>
    <w:rsid w:val="00CB2DFD"/>
    <w:rsid w:val="00CB344D"/>
    <w:rsid w:val="00CB514A"/>
    <w:rsid w:val="00CB5B9D"/>
    <w:rsid w:val="00CB73B5"/>
    <w:rsid w:val="00CB76EF"/>
    <w:rsid w:val="00CC046B"/>
    <w:rsid w:val="00CC0BD3"/>
    <w:rsid w:val="00CC22A7"/>
    <w:rsid w:val="00CC23EB"/>
    <w:rsid w:val="00CC5170"/>
    <w:rsid w:val="00CC5EDE"/>
    <w:rsid w:val="00CC60D1"/>
    <w:rsid w:val="00CC6182"/>
    <w:rsid w:val="00CC6310"/>
    <w:rsid w:val="00CC64E8"/>
    <w:rsid w:val="00CC6DD5"/>
    <w:rsid w:val="00CC7BBA"/>
    <w:rsid w:val="00CD0F83"/>
    <w:rsid w:val="00CD1452"/>
    <w:rsid w:val="00CD24E9"/>
    <w:rsid w:val="00CD24EB"/>
    <w:rsid w:val="00CD335E"/>
    <w:rsid w:val="00CD3563"/>
    <w:rsid w:val="00CD451A"/>
    <w:rsid w:val="00CD52B2"/>
    <w:rsid w:val="00CD554B"/>
    <w:rsid w:val="00CD57AF"/>
    <w:rsid w:val="00CD5933"/>
    <w:rsid w:val="00CD6E99"/>
    <w:rsid w:val="00CD7C37"/>
    <w:rsid w:val="00CE05C9"/>
    <w:rsid w:val="00CE0ED0"/>
    <w:rsid w:val="00CE1734"/>
    <w:rsid w:val="00CE1DA5"/>
    <w:rsid w:val="00CE2063"/>
    <w:rsid w:val="00CE2C2E"/>
    <w:rsid w:val="00CE3183"/>
    <w:rsid w:val="00CE55D8"/>
    <w:rsid w:val="00CE5783"/>
    <w:rsid w:val="00CE5C88"/>
    <w:rsid w:val="00CE5E93"/>
    <w:rsid w:val="00CE61F4"/>
    <w:rsid w:val="00CE700F"/>
    <w:rsid w:val="00CE7E64"/>
    <w:rsid w:val="00CF0EC1"/>
    <w:rsid w:val="00CF15BC"/>
    <w:rsid w:val="00CF16D6"/>
    <w:rsid w:val="00CF199B"/>
    <w:rsid w:val="00CF26EA"/>
    <w:rsid w:val="00CF277D"/>
    <w:rsid w:val="00CF3BC6"/>
    <w:rsid w:val="00CF40B8"/>
    <w:rsid w:val="00CF59C9"/>
    <w:rsid w:val="00CF5E5C"/>
    <w:rsid w:val="00D02025"/>
    <w:rsid w:val="00D02120"/>
    <w:rsid w:val="00D03123"/>
    <w:rsid w:val="00D037DA"/>
    <w:rsid w:val="00D03987"/>
    <w:rsid w:val="00D03DA8"/>
    <w:rsid w:val="00D04B94"/>
    <w:rsid w:val="00D04CB7"/>
    <w:rsid w:val="00D06043"/>
    <w:rsid w:val="00D07476"/>
    <w:rsid w:val="00D07CD9"/>
    <w:rsid w:val="00D12D05"/>
    <w:rsid w:val="00D136E5"/>
    <w:rsid w:val="00D14130"/>
    <w:rsid w:val="00D148F1"/>
    <w:rsid w:val="00D149E0"/>
    <w:rsid w:val="00D14AC9"/>
    <w:rsid w:val="00D15962"/>
    <w:rsid w:val="00D15F89"/>
    <w:rsid w:val="00D16375"/>
    <w:rsid w:val="00D16CE9"/>
    <w:rsid w:val="00D16F8F"/>
    <w:rsid w:val="00D172DA"/>
    <w:rsid w:val="00D1781A"/>
    <w:rsid w:val="00D17D04"/>
    <w:rsid w:val="00D206E9"/>
    <w:rsid w:val="00D21943"/>
    <w:rsid w:val="00D22DFE"/>
    <w:rsid w:val="00D22F72"/>
    <w:rsid w:val="00D234E5"/>
    <w:rsid w:val="00D2493A"/>
    <w:rsid w:val="00D24A86"/>
    <w:rsid w:val="00D24E76"/>
    <w:rsid w:val="00D24F4A"/>
    <w:rsid w:val="00D25A7F"/>
    <w:rsid w:val="00D272C3"/>
    <w:rsid w:val="00D27520"/>
    <w:rsid w:val="00D306DB"/>
    <w:rsid w:val="00D31565"/>
    <w:rsid w:val="00D31645"/>
    <w:rsid w:val="00D34687"/>
    <w:rsid w:val="00D34FA5"/>
    <w:rsid w:val="00D353C6"/>
    <w:rsid w:val="00D361F8"/>
    <w:rsid w:val="00D36541"/>
    <w:rsid w:val="00D366F4"/>
    <w:rsid w:val="00D3709E"/>
    <w:rsid w:val="00D40097"/>
    <w:rsid w:val="00D40EDC"/>
    <w:rsid w:val="00D410EF"/>
    <w:rsid w:val="00D41A7E"/>
    <w:rsid w:val="00D42C02"/>
    <w:rsid w:val="00D44724"/>
    <w:rsid w:val="00D44AC4"/>
    <w:rsid w:val="00D45610"/>
    <w:rsid w:val="00D45E85"/>
    <w:rsid w:val="00D46012"/>
    <w:rsid w:val="00D46451"/>
    <w:rsid w:val="00D46484"/>
    <w:rsid w:val="00D46FDC"/>
    <w:rsid w:val="00D507B7"/>
    <w:rsid w:val="00D5265A"/>
    <w:rsid w:val="00D52894"/>
    <w:rsid w:val="00D53298"/>
    <w:rsid w:val="00D54575"/>
    <w:rsid w:val="00D54C4A"/>
    <w:rsid w:val="00D563AE"/>
    <w:rsid w:val="00D57597"/>
    <w:rsid w:val="00D57A66"/>
    <w:rsid w:val="00D57DB7"/>
    <w:rsid w:val="00D6071D"/>
    <w:rsid w:val="00D61312"/>
    <w:rsid w:val="00D6185B"/>
    <w:rsid w:val="00D61A69"/>
    <w:rsid w:val="00D61AC1"/>
    <w:rsid w:val="00D61D31"/>
    <w:rsid w:val="00D6265D"/>
    <w:rsid w:val="00D63A1D"/>
    <w:rsid w:val="00D649CF"/>
    <w:rsid w:val="00D6637C"/>
    <w:rsid w:val="00D67553"/>
    <w:rsid w:val="00D70B3A"/>
    <w:rsid w:val="00D71850"/>
    <w:rsid w:val="00D731EE"/>
    <w:rsid w:val="00D734D0"/>
    <w:rsid w:val="00D74513"/>
    <w:rsid w:val="00D74B98"/>
    <w:rsid w:val="00D761C2"/>
    <w:rsid w:val="00D76BDD"/>
    <w:rsid w:val="00D81068"/>
    <w:rsid w:val="00D811F9"/>
    <w:rsid w:val="00D8128D"/>
    <w:rsid w:val="00D8152F"/>
    <w:rsid w:val="00D815FB"/>
    <w:rsid w:val="00D83134"/>
    <w:rsid w:val="00D83A62"/>
    <w:rsid w:val="00D840B6"/>
    <w:rsid w:val="00D840BE"/>
    <w:rsid w:val="00D84CA6"/>
    <w:rsid w:val="00D8505F"/>
    <w:rsid w:val="00D856C9"/>
    <w:rsid w:val="00D85E50"/>
    <w:rsid w:val="00D8629C"/>
    <w:rsid w:val="00D87829"/>
    <w:rsid w:val="00D90C06"/>
    <w:rsid w:val="00D91250"/>
    <w:rsid w:val="00D91A22"/>
    <w:rsid w:val="00D92E24"/>
    <w:rsid w:val="00D93FAE"/>
    <w:rsid w:val="00D94043"/>
    <w:rsid w:val="00D95AA6"/>
    <w:rsid w:val="00D95BBB"/>
    <w:rsid w:val="00D9634B"/>
    <w:rsid w:val="00D974BE"/>
    <w:rsid w:val="00DA0E91"/>
    <w:rsid w:val="00DA0F5B"/>
    <w:rsid w:val="00DA2ED0"/>
    <w:rsid w:val="00DA4528"/>
    <w:rsid w:val="00DA502B"/>
    <w:rsid w:val="00DA6755"/>
    <w:rsid w:val="00DA6AE3"/>
    <w:rsid w:val="00DA6D39"/>
    <w:rsid w:val="00DA72A4"/>
    <w:rsid w:val="00DB0086"/>
    <w:rsid w:val="00DB05C0"/>
    <w:rsid w:val="00DB0846"/>
    <w:rsid w:val="00DB1134"/>
    <w:rsid w:val="00DB1804"/>
    <w:rsid w:val="00DB1945"/>
    <w:rsid w:val="00DB1A45"/>
    <w:rsid w:val="00DB38AA"/>
    <w:rsid w:val="00DB39CD"/>
    <w:rsid w:val="00DB3AC0"/>
    <w:rsid w:val="00DB3CE7"/>
    <w:rsid w:val="00DB42A5"/>
    <w:rsid w:val="00DB486F"/>
    <w:rsid w:val="00DB5004"/>
    <w:rsid w:val="00DB5579"/>
    <w:rsid w:val="00DB57C1"/>
    <w:rsid w:val="00DB582C"/>
    <w:rsid w:val="00DB7B99"/>
    <w:rsid w:val="00DC0526"/>
    <w:rsid w:val="00DC05CD"/>
    <w:rsid w:val="00DC15AA"/>
    <w:rsid w:val="00DC16A9"/>
    <w:rsid w:val="00DC1B4A"/>
    <w:rsid w:val="00DC26F3"/>
    <w:rsid w:val="00DC2833"/>
    <w:rsid w:val="00DC2EAD"/>
    <w:rsid w:val="00DC3031"/>
    <w:rsid w:val="00DC3550"/>
    <w:rsid w:val="00DC42CD"/>
    <w:rsid w:val="00DC46C3"/>
    <w:rsid w:val="00DC5172"/>
    <w:rsid w:val="00DC53B9"/>
    <w:rsid w:val="00DC54D4"/>
    <w:rsid w:val="00DC6741"/>
    <w:rsid w:val="00DC6D07"/>
    <w:rsid w:val="00DC6DA6"/>
    <w:rsid w:val="00DC6F1D"/>
    <w:rsid w:val="00DC72BA"/>
    <w:rsid w:val="00DC7749"/>
    <w:rsid w:val="00DC790A"/>
    <w:rsid w:val="00DD012A"/>
    <w:rsid w:val="00DD0630"/>
    <w:rsid w:val="00DD0972"/>
    <w:rsid w:val="00DD2540"/>
    <w:rsid w:val="00DD4E09"/>
    <w:rsid w:val="00DD537A"/>
    <w:rsid w:val="00DD58E2"/>
    <w:rsid w:val="00DD61C1"/>
    <w:rsid w:val="00DD65CD"/>
    <w:rsid w:val="00DD6DB4"/>
    <w:rsid w:val="00DE0A1B"/>
    <w:rsid w:val="00DE109D"/>
    <w:rsid w:val="00DE1D00"/>
    <w:rsid w:val="00DE2114"/>
    <w:rsid w:val="00DE2151"/>
    <w:rsid w:val="00DE2A0D"/>
    <w:rsid w:val="00DE2A5D"/>
    <w:rsid w:val="00DE51F1"/>
    <w:rsid w:val="00DE5966"/>
    <w:rsid w:val="00DE678F"/>
    <w:rsid w:val="00DE72CF"/>
    <w:rsid w:val="00DF053D"/>
    <w:rsid w:val="00DF1E1E"/>
    <w:rsid w:val="00DF1F4D"/>
    <w:rsid w:val="00DF28E1"/>
    <w:rsid w:val="00DF2C80"/>
    <w:rsid w:val="00DF2CB6"/>
    <w:rsid w:val="00DF37FD"/>
    <w:rsid w:val="00DF45F7"/>
    <w:rsid w:val="00DF5B27"/>
    <w:rsid w:val="00DF62EB"/>
    <w:rsid w:val="00DF6873"/>
    <w:rsid w:val="00E00B0A"/>
    <w:rsid w:val="00E00BB5"/>
    <w:rsid w:val="00E02523"/>
    <w:rsid w:val="00E026BA"/>
    <w:rsid w:val="00E03417"/>
    <w:rsid w:val="00E0436B"/>
    <w:rsid w:val="00E043A1"/>
    <w:rsid w:val="00E044E3"/>
    <w:rsid w:val="00E056B2"/>
    <w:rsid w:val="00E07328"/>
    <w:rsid w:val="00E075B9"/>
    <w:rsid w:val="00E10578"/>
    <w:rsid w:val="00E105AC"/>
    <w:rsid w:val="00E112D0"/>
    <w:rsid w:val="00E1189E"/>
    <w:rsid w:val="00E1258A"/>
    <w:rsid w:val="00E12D6F"/>
    <w:rsid w:val="00E12EF9"/>
    <w:rsid w:val="00E130B4"/>
    <w:rsid w:val="00E13878"/>
    <w:rsid w:val="00E13CF8"/>
    <w:rsid w:val="00E13E4E"/>
    <w:rsid w:val="00E14465"/>
    <w:rsid w:val="00E14935"/>
    <w:rsid w:val="00E15431"/>
    <w:rsid w:val="00E156ED"/>
    <w:rsid w:val="00E158B1"/>
    <w:rsid w:val="00E17812"/>
    <w:rsid w:val="00E17CFE"/>
    <w:rsid w:val="00E20351"/>
    <w:rsid w:val="00E21913"/>
    <w:rsid w:val="00E2231A"/>
    <w:rsid w:val="00E23031"/>
    <w:rsid w:val="00E23901"/>
    <w:rsid w:val="00E23BE3"/>
    <w:rsid w:val="00E24568"/>
    <w:rsid w:val="00E24FF2"/>
    <w:rsid w:val="00E26A58"/>
    <w:rsid w:val="00E30523"/>
    <w:rsid w:val="00E3076A"/>
    <w:rsid w:val="00E3141A"/>
    <w:rsid w:val="00E31B7A"/>
    <w:rsid w:val="00E321A0"/>
    <w:rsid w:val="00E3347D"/>
    <w:rsid w:val="00E34219"/>
    <w:rsid w:val="00E34981"/>
    <w:rsid w:val="00E3525D"/>
    <w:rsid w:val="00E35490"/>
    <w:rsid w:val="00E35604"/>
    <w:rsid w:val="00E36A82"/>
    <w:rsid w:val="00E36E68"/>
    <w:rsid w:val="00E37B9D"/>
    <w:rsid w:val="00E41EDB"/>
    <w:rsid w:val="00E43AD4"/>
    <w:rsid w:val="00E441F3"/>
    <w:rsid w:val="00E44F02"/>
    <w:rsid w:val="00E46546"/>
    <w:rsid w:val="00E468CF"/>
    <w:rsid w:val="00E46E2E"/>
    <w:rsid w:val="00E50765"/>
    <w:rsid w:val="00E51172"/>
    <w:rsid w:val="00E51E14"/>
    <w:rsid w:val="00E528A5"/>
    <w:rsid w:val="00E532CB"/>
    <w:rsid w:val="00E55C6C"/>
    <w:rsid w:val="00E56453"/>
    <w:rsid w:val="00E564AA"/>
    <w:rsid w:val="00E60005"/>
    <w:rsid w:val="00E60F0A"/>
    <w:rsid w:val="00E64CA2"/>
    <w:rsid w:val="00E65EFB"/>
    <w:rsid w:val="00E663FB"/>
    <w:rsid w:val="00E6700A"/>
    <w:rsid w:val="00E71FF3"/>
    <w:rsid w:val="00E72F29"/>
    <w:rsid w:val="00E73423"/>
    <w:rsid w:val="00E73754"/>
    <w:rsid w:val="00E73838"/>
    <w:rsid w:val="00E74601"/>
    <w:rsid w:val="00E74672"/>
    <w:rsid w:val="00E75A5B"/>
    <w:rsid w:val="00E76521"/>
    <w:rsid w:val="00E7663C"/>
    <w:rsid w:val="00E772D4"/>
    <w:rsid w:val="00E806C6"/>
    <w:rsid w:val="00E8208F"/>
    <w:rsid w:val="00E82255"/>
    <w:rsid w:val="00E82757"/>
    <w:rsid w:val="00E85DE8"/>
    <w:rsid w:val="00E85E6C"/>
    <w:rsid w:val="00E8776D"/>
    <w:rsid w:val="00E87D5F"/>
    <w:rsid w:val="00E90BF1"/>
    <w:rsid w:val="00E91109"/>
    <w:rsid w:val="00E912F1"/>
    <w:rsid w:val="00E91318"/>
    <w:rsid w:val="00E91320"/>
    <w:rsid w:val="00E919C6"/>
    <w:rsid w:val="00E91F1B"/>
    <w:rsid w:val="00E924E8"/>
    <w:rsid w:val="00E93276"/>
    <w:rsid w:val="00E9516E"/>
    <w:rsid w:val="00E96EB7"/>
    <w:rsid w:val="00E973F0"/>
    <w:rsid w:val="00E97851"/>
    <w:rsid w:val="00EA1175"/>
    <w:rsid w:val="00EA1C8E"/>
    <w:rsid w:val="00EA2CD4"/>
    <w:rsid w:val="00EA30F0"/>
    <w:rsid w:val="00EA45A0"/>
    <w:rsid w:val="00EA6802"/>
    <w:rsid w:val="00EA6C77"/>
    <w:rsid w:val="00EA7DB0"/>
    <w:rsid w:val="00EB00E6"/>
    <w:rsid w:val="00EB02B4"/>
    <w:rsid w:val="00EB12CA"/>
    <w:rsid w:val="00EB22F0"/>
    <w:rsid w:val="00EB259D"/>
    <w:rsid w:val="00EB2B2D"/>
    <w:rsid w:val="00EB2E83"/>
    <w:rsid w:val="00EB363A"/>
    <w:rsid w:val="00EB37A4"/>
    <w:rsid w:val="00EB40ED"/>
    <w:rsid w:val="00EB422B"/>
    <w:rsid w:val="00EB4B23"/>
    <w:rsid w:val="00EB56B3"/>
    <w:rsid w:val="00EB5C15"/>
    <w:rsid w:val="00EB5EB0"/>
    <w:rsid w:val="00EB647D"/>
    <w:rsid w:val="00EB671E"/>
    <w:rsid w:val="00EB7131"/>
    <w:rsid w:val="00EB75F1"/>
    <w:rsid w:val="00EC0627"/>
    <w:rsid w:val="00EC08E6"/>
    <w:rsid w:val="00EC17B0"/>
    <w:rsid w:val="00EC2AC7"/>
    <w:rsid w:val="00EC2FC7"/>
    <w:rsid w:val="00EC3D41"/>
    <w:rsid w:val="00EC4090"/>
    <w:rsid w:val="00EC4DE6"/>
    <w:rsid w:val="00EC5F94"/>
    <w:rsid w:val="00EC61CF"/>
    <w:rsid w:val="00EC7B38"/>
    <w:rsid w:val="00EC7BDB"/>
    <w:rsid w:val="00EC7C78"/>
    <w:rsid w:val="00ED00C4"/>
    <w:rsid w:val="00ED12D7"/>
    <w:rsid w:val="00ED18FE"/>
    <w:rsid w:val="00ED224C"/>
    <w:rsid w:val="00ED2B5D"/>
    <w:rsid w:val="00ED3CF0"/>
    <w:rsid w:val="00ED3FD7"/>
    <w:rsid w:val="00ED48C9"/>
    <w:rsid w:val="00ED5DC3"/>
    <w:rsid w:val="00ED7950"/>
    <w:rsid w:val="00ED7F3C"/>
    <w:rsid w:val="00EE1978"/>
    <w:rsid w:val="00EE2014"/>
    <w:rsid w:val="00EE2CDE"/>
    <w:rsid w:val="00EE30DA"/>
    <w:rsid w:val="00EE3795"/>
    <w:rsid w:val="00EE398E"/>
    <w:rsid w:val="00EE3A25"/>
    <w:rsid w:val="00EE3DD7"/>
    <w:rsid w:val="00EE6534"/>
    <w:rsid w:val="00EE72DF"/>
    <w:rsid w:val="00EE7B1A"/>
    <w:rsid w:val="00EF1256"/>
    <w:rsid w:val="00EF1360"/>
    <w:rsid w:val="00EF23AF"/>
    <w:rsid w:val="00EF2504"/>
    <w:rsid w:val="00EF29B5"/>
    <w:rsid w:val="00EF2E9C"/>
    <w:rsid w:val="00EF3C31"/>
    <w:rsid w:val="00EF4D87"/>
    <w:rsid w:val="00EF5193"/>
    <w:rsid w:val="00EF5927"/>
    <w:rsid w:val="00EF6176"/>
    <w:rsid w:val="00EF7D8F"/>
    <w:rsid w:val="00F00043"/>
    <w:rsid w:val="00F0088D"/>
    <w:rsid w:val="00F00C22"/>
    <w:rsid w:val="00F00C33"/>
    <w:rsid w:val="00F01184"/>
    <w:rsid w:val="00F01234"/>
    <w:rsid w:val="00F01F0E"/>
    <w:rsid w:val="00F02C12"/>
    <w:rsid w:val="00F03A18"/>
    <w:rsid w:val="00F04691"/>
    <w:rsid w:val="00F0497A"/>
    <w:rsid w:val="00F04BD6"/>
    <w:rsid w:val="00F053DC"/>
    <w:rsid w:val="00F05553"/>
    <w:rsid w:val="00F055C4"/>
    <w:rsid w:val="00F05948"/>
    <w:rsid w:val="00F06FD4"/>
    <w:rsid w:val="00F102AD"/>
    <w:rsid w:val="00F1092C"/>
    <w:rsid w:val="00F10A55"/>
    <w:rsid w:val="00F1179A"/>
    <w:rsid w:val="00F119FD"/>
    <w:rsid w:val="00F123CA"/>
    <w:rsid w:val="00F12723"/>
    <w:rsid w:val="00F1274F"/>
    <w:rsid w:val="00F12B57"/>
    <w:rsid w:val="00F13196"/>
    <w:rsid w:val="00F133F1"/>
    <w:rsid w:val="00F13A83"/>
    <w:rsid w:val="00F13B8F"/>
    <w:rsid w:val="00F13E92"/>
    <w:rsid w:val="00F169DB"/>
    <w:rsid w:val="00F16E81"/>
    <w:rsid w:val="00F170B0"/>
    <w:rsid w:val="00F174C5"/>
    <w:rsid w:val="00F1772A"/>
    <w:rsid w:val="00F204B6"/>
    <w:rsid w:val="00F205B5"/>
    <w:rsid w:val="00F218A0"/>
    <w:rsid w:val="00F218F9"/>
    <w:rsid w:val="00F21EBF"/>
    <w:rsid w:val="00F225DE"/>
    <w:rsid w:val="00F229D3"/>
    <w:rsid w:val="00F238C3"/>
    <w:rsid w:val="00F23DC9"/>
    <w:rsid w:val="00F2529E"/>
    <w:rsid w:val="00F252D3"/>
    <w:rsid w:val="00F256D1"/>
    <w:rsid w:val="00F25A22"/>
    <w:rsid w:val="00F2600B"/>
    <w:rsid w:val="00F27459"/>
    <w:rsid w:val="00F27705"/>
    <w:rsid w:val="00F305B3"/>
    <w:rsid w:val="00F3067D"/>
    <w:rsid w:val="00F30F81"/>
    <w:rsid w:val="00F32BFD"/>
    <w:rsid w:val="00F32C42"/>
    <w:rsid w:val="00F3359C"/>
    <w:rsid w:val="00F33E79"/>
    <w:rsid w:val="00F353D2"/>
    <w:rsid w:val="00F35A6D"/>
    <w:rsid w:val="00F363B2"/>
    <w:rsid w:val="00F404E0"/>
    <w:rsid w:val="00F409D7"/>
    <w:rsid w:val="00F41F92"/>
    <w:rsid w:val="00F4208D"/>
    <w:rsid w:val="00F42E84"/>
    <w:rsid w:val="00F434AF"/>
    <w:rsid w:val="00F44026"/>
    <w:rsid w:val="00F4452E"/>
    <w:rsid w:val="00F45299"/>
    <w:rsid w:val="00F45B43"/>
    <w:rsid w:val="00F4678A"/>
    <w:rsid w:val="00F50680"/>
    <w:rsid w:val="00F51153"/>
    <w:rsid w:val="00F52C34"/>
    <w:rsid w:val="00F53547"/>
    <w:rsid w:val="00F54B1C"/>
    <w:rsid w:val="00F55DEA"/>
    <w:rsid w:val="00F55EF6"/>
    <w:rsid w:val="00F56C7C"/>
    <w:rsid w:val="00F56C9E"/>
    <w:rsid w:val="00F60267"/>
    <w:rsid w:val="00F60304"/>
    <w:rsid w:val="00F604A0"/>
    <w:rsid w:val="00F60C61"/>
    <w:rsid w:val="00F61248"/>
    <w:rsid w:val="00F64195"/>
    <w:rsid w:val="00F64550"/>
    <w:rsid w:val="00F64CD8"/>
    <w:rsid w:val="00F652E7"/>
    <w:rsid w:val="00F65C6C"/>
    <w:rsid w:val="00F66B4E"/>
    <w:rsid w:val="00F67EED"/>
    <w:rsid w:val="00F7014B"/>
    <w:rsid w:val="00F70294"/>
    <w:rsid w:val="00F7075E"/>
    <w:rsid w:val="00F7089C"/>
    <w:rsid w:val="00F70ED2"/>
    <w:rsid w:val="00F7117D"/>
    <w:rsid w:val="00F715EB"/>
    <w:rsid w:val="00F7264F"/>
    <w:rsid w:val="00F7310D"/>
    <w:rsid w:val="00F73412"/>
    <w:rsid w:val="00F737C8"/>
    <w:rsid w:val="00F74BF7"/>
    <w:rsid w:val="00F74C11"/>
    <w:rsid w:val="00F75FEB"/>
    <w:rsid w:val="00F764F0"/>
    <w:rsid w:val="00F76CE8"/>
    <w:rsid w:val="00F7710C"/>
    <w:rsid w:val="00F776F8"/>
    <w:rsid w:val="00F77FCE"/>
    <w:rsid w:val="00F80938"/>
    <w:rsid w:val="00F81BED"/>
    <w:rsid w:val="00F821DB"/>
    <w:rsid w:val="00F82C66"/>
    <w:rsid w:val="00F841BF"/>
    <w:rsid w:val="00F84BF5"/>
    <w:rsid w:val="00F85F67"/>
    <w:rsid w:val="00F86C95"/>
    <w:rsid w:val="00F86D7A"/>
    <w:rsid w:val="00F8706F"/>
    <w:rsid w:val="00F870E2"/>
    <w:rsid w:val="00F90448"/>
    <w:rsid w:val="00F90D29"/>
    <w:rsid w:val="00F9156A"/>
    <w:rsid w:val="00F917FF"/>
    <w:rsid w:val="00F92721"/>
    <w:rsid w:val="00F93A03"/>
    <w:rsid w:val="00F94D99"/>
    <w:rsid w:val="00F95741"/>
    <w:rsid w:val="00F959B1"/>
    <w:rsid w:val="00F95B12"/>
    <w:rsid w:val="00F95BC2"/>
    <w:rsid w:val="00F96282"/>
    <w:rsid w:val="00FA01A3"/>
    <w:rsid w:val="00FA0819"/>
    <w:rsid w:val="00FA2298"/>
    <w:rsid w:val="00FA2786"/>
    <w:rsid w:val="00FA2A2D"/>
    <w:rsid w:val="00FA2DAD"/>
    <w:rsid w:val="00FA41CF"/>
    <w:rsid w:val="00FA5DCF"/>
    <w:rsid w:val="00FA5FF1"/>
    <w:rsid w:val="00FA6D4D"/>
    <w:rsid w:val="00FA705E"/>
    <w:rsid w:val="00FA79B9"/>
    <w:rsid w:val="00FB0362"/>
    <w:rsid w:val="00FB132D"/>
    <w:rsid w:val="00FB1BC9"/>
    <w:rsid w:val="00FB1FEE"/>
    <w:rsid w:val="00FB4389"/>
    <w:rsid w:val="00FB4401"/>
    <w:rsid w:val="00FB4D50"/>
    <w:rsid w:val="00FB4FA4"/>
    <w:rsid w:val="00FB6EC2"/>
    <w:rsid w:val="00FB78FD"/>
    <w:rsid w:val="00FB7A30"/>
    <w:rsid w:val="00FB7EAD"/>
    <w:rsid w:val="00FC312B"/>
    <w:rsid w:val="00FC435B"/>
    <w:rsid w:val="00FC474F"/>
    <w:rsid w:val="00FC5466"/>
    <w:rsid w:val="00FC54F6"/>
    <w:rsid w:val="00FC5E3E"/>
    <w:rsid w:val="00FC628B"/>
    <w:rsid w:val="00FC6339"/>
    <w:rsid w:val="00FC6A51"/>
    <w:rsid w:val="00FC7DA5"/>
    <w:rsid w:val="00FC7E91"/>
    <w:rsid w:val="00FD3120"/>
    <w:rsid w:val="00FD3B9C"/>
    <w:rsid w:val="00FD4102"/>
    <w:rsid w:val="00FD6993"/>
    <w:rsid w:val="00FD6A65"/>
    <w:rsid w:val="00FD7A36"/>
    <w:rsid w:val="00FD7C9C"/>
    <w:rsid w:val="00FE0EA2"/>
    <w:rsid w:val="00FE1438"/>
    <w:rsid w:val="00FE1B2D"/>
    <w:rsid w:val="00FE1B73"/>
    <w:rsid w:val="00FE1F98"/>
    <w:rsid w:val="00FE443A"/>
    <w:rsid w:val="00FE446F"/>
    <w:rsid w:val="00FE4954"/>
    <w:rsid w:val="00FE4BBD"/>
    <w:rsid w:val="00FE5FB5"/>
    <w:rsid w:val="00FE61E2"/>
    <w:rsid w:val="00FE61FA"/>
    <w:rsid w:val="00FE657D"/>
    <w:rsid w:val="00FE6A57"/>
    <w:rsid w:val="00FF01C2"/>
    <w:rsid w:val="00FF0DB4"/>
    <w:rsid w:val="00FF1124"/>
    <w:rsid w:val="00FF11FF"/>
    <w:rsid w:val="00FF22EF"/>
    <w:rsid w:val="00FF2B69"/>
    <w:rsid w:val="00FF557C"/>
    <w:rsid w:val="00FF68BE"/>
    <w:rsid w:val="00FF6BF5"/>
    <w:rsid w:val="00FF7280"/>
    <w:rsid w:val="00FF74F9"/>
    <w:rsid w:val="00FF7DAE"/>
    <w:rsid w:val="01C26E13"/>
    <w:rsid w:val="05A17C8D"/>
    <w:rsid w:val="16472691"/>
    <w:rsid w:val="23EA50E4"/>
    <w:rsid w:val="327A252B"/>
    <w:rsid w:val="3D6F3CF1"/>
    <w:rsid w:val="456D615E"/>
    <w:rsid w:val="4D551EB6"/>
    <w:rsid w:val="52BB46ED"/>
    <w:rsid w:val="566172F0"/>
    <w:rsid w:val="5B132C15"/>
    <w:rsid w:val="61325028"/>
    <w:rsid w:val="6D945789"/>
    <w:rsid w:val="7A29669E"/>
    <w:rsid w:val="7AC85897"/>
    <w:rsid w:val="7B352E0A"/>
    <w:rsid w:val="7EFB6738"/>
    <w:rsid w:val="7F3F11BA"/>
    <w:rsid w:val="7F9C1D9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0" w:semiHidden="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ja-JP" w:bidi="ar-SA"/>
    </w:rPr>
  </w:style>
  <w:style w:type="paragraph" w:styleId="2">
    <w:name w:val="heading 1"/>
    <w:basedOn w:val="1"/>
    <w:next w:val="1"/>
    <w:qFormat/>
    <w:uiPriority w:val="0"/>
    <w:pPr>
      <w:keepNext/>
      <w:spacing w:before="240" w:after="60"/>
      <w:outlineLvl w:val="0"/>
    </w:pPr>
    <w:rPr>
      <w:rFonts w:cs="Arial"/>
      <w:b/>
      <w:bCs/>
      <w:kern w:val="32"/>
      <w:sz w:val="24"/>
      <w:szCs w:val="32"/>
    </w:rPr>
  </w:style>
  <w:style w:type="paragraph" w:styleId="3">
    <w:name w:val="heading 2"/>
    <w:basedOn w:val="1"/>
    <w:next w:val="1"/>
    <w:qFormat/>
    <w:uiPriority w:val="0"/>
    <w:pPr>
      <w:keepNext/>
      <w:spacing w:before="120" w:after="60"/>
      <w:outlineLvl w:val="1"/>
    </w:pPr>
    <w:rPr>
      <w:rFonts w:cs="Arial"/>
      <w:b/>
      <w:bCs/>
      <w:iCs/>
      <w:sz w:val="20"/>
      <w:szCs w:val="28"/>
    </w:rPr>
  </w:style>
  <w:style w:type="paragraph" w:styleId="4">
    <w:name w:val="heading 3"/>
    <w:basedOn w:val="1"/>
    <w:next w:val="1"/>
    <w:qFormat/>
    <w:uiPriority w:val="0"/>
    <w:pPr>
      <w:keepNext/>
      <w:spacing w:before="60" w:after="60"/>
      <w:outlineLvl w:val="2"/>
    </w:pPr>
    <w:rPr>
      <w:rFonts w:cs="Arial"/>
      <w:b/>
      <w:bCs/>
      <w:szCs w:val="26"/>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eastAsia="zh-CN"/>
    </w:rPr>
  </w:style>
  <w:style w:type="paragraph" w:styleId="6">
    <w:name w:val="Balloon Text"/>
    <w:basedOn w:val="1"/>
    <w:link w:val="16"/>
    <w:qFormat/>
    <w:uiPriority w:val="0"/>
    <w:rPr>
      <w:rFonts w:ascii="Tahoma" w:hAnsi="Tahoma" w:cs="Tahoma"/>
    </w:rPr>
  </w:style>
  <w:style w:type="paragraph" w:styleId="7">
    <w:name w:val="footer"/>
    <w:basedOn w:val="1"/>
    <w:qFormat/>
    <w:uiPriority w:val="0"/>
    <w:pPr>
      <w:tabs>
        <w:tab w:val="center" w:pos="4419"/>
        <w:tab w:val="right" w:pos="8838"/>
      </w:tabs>
    </w:pPr>
  </w:style>
  <w:style w:type="paragraph" w:styleId="8">
    <w:name w:val="header"/>
    <w:basedOn w:val="1"/>
    <w:qFormat/>
    <w:uiPriority w:val="0"/>
    <w:pPr>
      <w:tabs>
        <w:tab w:val="center" w:pos="4419"/>
        <w:tab w:val="right" w:pos="8838"/>
      </w:tabs>
    </w:pPr>
  </w:style>
  <w:style w:type="paragraph" w:styleId="9">
    <w:name w:val="toc 1"/>
    <w:basedOn w:val="1"/>
    <w:next w:val="1"/>
    <w:unhideWhenUsed/>
    <w:qFormat/>
    <w:uiPriority w:val="39"/>
    <w:pPr>
      <w:spacing w:after="100" w:line="259" w:lineRule="auto"/>
    </w:pPr>
    <w:rPr>
      <w:rFonts w:asciiTheme="minorHAnsi" w:hAnsiTheme="minorHAnsi" w:eastAsiaTheme="minorEastAsia"/>
      <w:snapToGrid/>
      <w:sz w:val="22"/>
      <w:szCs w:val="22"/>
    </w:rPr>
  </w:style>
  <w:style w:type="paragraph" w:styleId="10">
    <w:name w:val="toc 2"/>
    <w:basedOn w:val="1"/>
    <w:next w:val="1"/>
    <w:unhideWhenUsed/>
    <w:qFormat/>
    <w:uiPriority w:val="39"/>
    <w:pPr>
      <w:spacing w:after="100" w:line="259" w:lineRule="auto"/>
      <w:ind w:left="220"/>
    </w:pPr>
    <w:rPr>
      <w:rFonts w:asciiTheme="minorHAnsi" w:hAnsiTheme="minorHAnsi" w:eastAsiaTheme="minorEastAsia"/>
      <w:snapToGrid/>
      <w:sz w:val="22"/>
      <w:szCs w:val="22"/>
    </w:rPr>
  </w:style>
  <w:style w:type="paragraph" w:styleId="11">
    <w:name w:val="Normal (Web)"/>
    <w:basedOn w:val="1"/>
    <w:semiHidden/>
    <w:unhideWhenUsed/>
    <w:qFormat/>
    <w:uiPriority w:val="0"/>
    <w:rPr>
      <w:sz w:val="24"/>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qFormat/>
    <w:uiPriority w:val="99"/>
    <w:rPr>
      <w:color w:val="0000FF"/>
      <w:u w:val="single"/>
    </w:rPr>
  </w:style>
  <w:style w:type="character" w:customStyle="1" w:styleId="16">
    <w:name w:val="批注框文本 字符"/>
    <w:basedOn w:val="14"/>
    <w:link w:val="6"/>
    <w:qFormat/>
    <w:uiPriority w:val="0"/>
    <w:rPr>
      <w:rFonts w:ascii="Tahoma" w:hAnsi="Tahoma" w:cs="Tahoma"/>
      <w:lang w:eastAsia="ja-JP"/>
    </w:rPr>
  </w:style>
  <w:style w:type="paragraph" w:customStyle="1" w:styleId="17">
    <w:name w:val="EFAFPReportType"/>
    <w:link w:val="81"/>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paragraph" w:customStyle="1" w:styleId="18">
    <w:name w:val="EFABullet"/>
    <w:basedOn w:val="19"/>
    <w:qFormat/>
    <w:uiPriority w:val="99"/>
    <w:pPr>
      <w:numPr>
        <w:ilvl w:val="0"/>
        <w:numId w:val="1"/>
      </w:numPr>
      <w:tabs>
        <w:tab w:val="left" w:pos="480"/>
      </w:tabs>
      <w:ind w:left="192" w:firstLine="0"/>
    </w:pPr>
    <w:rPr>
      <w:szCs w:val="22"/>
    </w:rPr>
  </w:style>
  <w:style w:type="paragraph" w:customStyle="1" w:styleId="19">
    <w:name w:val="EFABodyText"/>
    <w:link w:val="3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20">
    <w:name w:val="EFAButton"/>
    <w:basedOn w:val="21"/>
    <w:qFormat/>
    <w:uiPriority w:val="0"/>
    <w:rPr>
      <w:b/>
    </w:rPr>
  </w:style>
  <w:style w:type="paragraph" w:customStyle="1" w:styleId="21">
    <w:name w:val="EFANormal"/>
    <w:link w:val="36"/>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22">
    <w:name w:val="EFAFPCompanyInfo"/>
    <w:qFormat/>
    <w:uiPriority w:val="0"/>
    <w:pPr>
      <w:framePr w:w="10858" w:h="1520" w:hRule="exact" w:wrap="around" w:vAnchor="page" w:hAnchor="page" w:x="352" w:y="1106" w:anchorLock="1"/>
      <w:adjustRightInd w:val="0"/>
      <w:snapToGrid w:val="0"/>
    </w:pPr>
    <w:rPr>
      <w:rFonts w:ascii="Calibri" w:hAnsi="Calibri" w:eastAsia="MS Mincho" w:cs="Times New Roman"/>
      <w:b/>
      <w:snapToGrid w:val="0"/>
      <w:color w:val="23558C"/>
      <w:sz w:val="24"/>
      <w:szCs w:val="16"/>
      <w:lang w:val="en-US" w:eastAsia="ja-JP" w:bidi="ar-SA"/>
    </w:rPr>
  </w:style>
  <w:style w:type="paragraph" w:customStyle="1" w:styleId="23">
    <w:name w:val="EFAFPFrameText_11.5pt_Right"/>
    <w:basedOn w:val="24"/>
    <w:link w:val="112"/>
    <w:qFormat/>
    <w:uiPriority w:val="0"/>
    <w:pPr>
      <w:framePr w:wrap="around" w:xAlign="right" w:y="1"/>
      <w:jc w:val="right"/>
    </w:pPr>
    <w:rPr>
      <w:bCs/>
      <w:szCs w:val="32"/>
    </w:rPr>
  </w:style>
  <w:style w:type="paragraph" w:customStyle="1" w:styleId="24">
    <w:name w:val="EFAFPFrameText_11.5pt"/>
    <w:link w:val="110"/>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paragraph" w:customStyle="1" w:styleId="25">
    <w:name w:val="EFADisclaimerText"/>
    <w:basedOn w:val="21"/>
    <w:link w:val="140"/>
    <w:qFormat/>
    <w:uiPriority w:val="99"/>
    <w:pPr>
      <w:jc w:val="both"/>
    </w:pPr>
  </w:style>
  <w:style w:type="paragraph" w:styleId="26">
    <w:name w:val="List Paragraph"/>
    <w:basedOn w:val="1"/>
    <w:qFormat/>
    <w:uiPriority w:val="34"/>
    <w:pPr>
      <w:ind w:left="720"/>
      <w:contextualSpacing/>
    </w:pPr>
  </w:style>
  <w:style w:type="paragraph" w:customStyle="1" w:styleId="27">
    <w:name w:val="EFABullet_Red"/>
    <w:basedOn w:val="28"/>
    <w:qFormat/>
    <w:uiPriority w:val="99"/>
    <w:pPr>
      <w:numPr>
        <w:ilvl w:val="0"/>
        <w:numId w:val="2"/>
      </w:numPr>
      <w:tabs>
        <w:tab w:val="left" w:pos="481"/>
      </w:tabs>
      <w:ind w:left="0" w:firstLine="0"/>
    </w:pPr>
  </w:style>
  <w:style w:type="paragraph" w:customStyle="1" w:styleId="28">
    <w:name w:val="EFAFP_BodyText"/>
    <w:link w:val="38"/>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29">
    <w:name w:val="EFA2ndPageHeader"/>
    <w:basedOn w:val="21"/>
    <w:qFormat/>
    <w:uiPriority w:val="0"/>
    <w:pPr>
      <w:spacing w:before="40" w:after="40"/>
      <w:jc w:val="right"/>
    </w:pPr>
    <w:rPr>
      <w:color w:val="FF0000"/>
      <w:sz w:val="24"/>
    </w:rPr>
  </w:style>
  <w:style w:type="paragraph" w:customStyle="1" w:styleId="30">
    <w:name w:val="EFAPageFooter"/>
    <w:basedOn w:val="21"/>
    <w:qFormat/>
    <w:uiPriority w:val="0"/>
    <w:pPr>
      <w:framePr w:wrap="around" w:vAnchor="page" w:hAnchor="page" w:x="347" w:y="15481"/>
      <w:tabs>
        <w:tab w:val="center" w:pos="5165"/>
      </w:tabs>
    </w:pPr>
    <w:rPr>
      <w:b/>
      <w:sz w:val="20"/>
      <w:szCs w:val="20"/>
    </w:rPr>
  </w:style>
  <w:style w:type="paragraph" w:customStyle="1" w:styleId="31">
    <w:name w:val="EFAPageHeader"/>
    <w:basedOn w:val="21"/>
    <w:qFormat/>
    <w:uiPriority w:val="0"/>
    <w:pPr>
      <w:tabs>
        <w:tab w:val="right" w:pos="10692"/>
      </w:tabs>
      <w:spacing w:before="40" w:after="40"/>
    </w:pPr>
    <w:rPr>
      <w:color w:val="005BAC"/>
      <w:sz w:val="24"/>
    </w:rPr>
  </w:style>
  <w:style w:type="paragraph" w:customStyle="1" w:styleId="32">
    <w:name w:val="EFAHiddenBookmark"/>
    <w:basedOn w:val="1"/>
    <w:link w:val="33"/>
    <w:qFormat/>
    <w:uiPriority w:val="99"/>
    <w:pPr>
      <w:adjustRightInd w:val="0"/>
      <w:snapToGrid w:val="0"/>
      <w:spacing w:after="40" w:line="180" w:lineRule="exact"/>
    </w:pPr>
    <w:rPr>
      <w:rFonts w:ascii="Arial" w:hAnsi="Arial" w:eastAsia="Times New Roman"/>
      <w:vanish/>
      <w:kern w:val="2"/>
      <w:sz w:val="14"/>
      <w:szCs w:val="19"/>
      <w:lang w:val="en-GB" w:eastAsia="en-US"/>
    </w:rPr>
  </w:style>
  <w:style w:type="character" w:customStyle="1" w:styleId="33">
    <w:name w:val="EFAHiddenBookmark Char"/>
    <w:link w:val="32"/>
    <w:qFormat/>
    <w:uiPriority w:val="99"/>
    <w:rPr>
      <w:rFonts w:ascii="Arial" w:hAnsi="Arial" w:eastAsia="Times New Roman"/>
      <w:vanish/>
      <w:kern w:val="2"/>
      <w:sz w:val="14"/>
      <w:szCs w:val="19"/>
      <w:lang w:val="en-GB" w:eastAsia="en-US"/>
    </w:rPr>
  </w:style>
  <w:style w:type="paragraph" w:customStyle="1" w:styleId="34">
    <w:name w:val="EFAPoweredByEFA"/>
    <w:link w:val="35"/>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35">
    <w:name w:val="EFAPoweredByEFA Char"/>
    <w:link w:val="34"/>
    <w:qFormat/>
    <w:uiPriority w:val="0"/>
    <w:rPr>
      <w:rFonts w:ascii="Arial" w:hAnsi="Arial" w:eastAsia="PMingLiU"/>
      <w:color w:val="5A5A5A"/>
      <w:sz w:val="9"/>
      <w:szCs w:val="9"/>
      <w:lang w:eastAsia="zh-TW"/>
    </w:rPr>
  </w:style>
  <w:style w:type="character" w:customStyle="1" w:styleId="36">
    <w:name w:val="EFANormal Char"/>
    <w:basedOn w:val="14"/>
    <w:link w:val="21"/>
    <w:qFormat/>
    <w:uiPriority w:val="0"/>
    <w:rPr>
      <w:lang w:eastAsia="ja-JP"/>
    </w:rPr>
  </w:style>
  <w:style w:type="character" w:customStyle="1" w:styleId="37">
    <w:name w:val="EFABodyText Char"/>
    <w:basedOn w:val="14"/>
    <w:link w:val="19"/>
    <w:qFormat/>
    <w:uiPriority w:val="0"/>
    <w:rPr>
      <w:sz w:val="20"/>
      <w:lang w:eastAsia="ja-JP"/>
    </w:rPr>
  </w:style>
  <w:style w:type="character" w:customStyle="1" w:styleId="38">
    <w:name w:val="EFAFP_BodyText Char"/>
    <w:basedOn w:val="14"/>
    <w:link w:val="28"/>
    <w:qFormat/>
    <w:uiPriority w:val="0"/>
    <w:rPr>
      <w:sz w:val="20"/>
      <w:lang w:eastAsia="ja-JP"/>
    </w:rPr>
  </w:style>
  <w:style w:type="paragraph" w:customStyle="1" w:styleId="39">
    <w:name w:val="EFAFPTag"/>
    <w:basedOn w:val="21"/>
    <w:qFormat/>
    <w:uiPriority w:val="0"/>
    <w:pPr>
      <w:jc w:val="center"/>
    </w:pPr>
    <w:rPr>
      <w:b/>
    </w:rPr>
  </w:style>
  <w:style w:type="paragraph" w:customStyle="1" w:styleId="40">
    <w:name w:val="EFAFPFooter2"/>
    <w:link w:val="126"/>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41">
    <w:name w:val="EFACharGrey"/>
    <w:qFormat/>
    <w:uiPriority w:val="1"/>
    <w:rPr>
      <w:color w:val="808080"/>
    </w:rPr>
  </w:style>
  <w:style w:type="paragraph" w:customStyle="1" w:styleId="42">
    <w:name w:val="EFAFPTitle"/>
    <w:link w:val="111"/>
    <w:qFormat/>
    <w:uiPriority w:val="0"/>
    <w:pPr>
      <w:framePr w:wrap="around" w:vAnchor="margin" w:hAnchor="text" w:xAlign="right" w:y="1"/>
      <w:tabs>
        <w:tab w:val="left" w:pos="240"/>
      </w:tabs>
      <w:ind w:left="240" w:right="220"/>
    </w:pPr>
    <w:rPr>
      <w:rFonts w:ascii="Calibri" w:hAnsi="Calibri" w:eastAsia="MS Mincho" w:cs="Times New Roman"/>
      <w:b/>
      <w:snapToGrid w:val="0"/>
      <w:color w:val="FFFFFF"/>
      <w:sz w:val="32"/>
      <w:szCs w:val="32"/>
      <w:lang w:val="en-US" w:eastAsia="ja-JP" w:bidi="ar-SA"/>
    </w:rPr>
  </w:style>
  <w:style w:type="paragraph" w:customStyle="1" w:styleId="43">
    <w:name w:val="EFAFPColFrameText"/>
    <w:link w:val="45"/>
    <w:qFormat/>
    <w:uiPriority w:val="0"/>
    <w:pPr>
      <w:framePr w:w="3045" w:h="12844" w:hRule="exact" w:hSpace="180" w:wrap="around" w:vAnchor="page" w:hAnchor="page" w:x="336" w:y="2721" w:anchorLock="1"/>
      <w:adjustRightInd w:val="0"/>
      <w:snapToGrid w:val="0"/>
    </w:pPr>
    <w:rPr>
      <w:rFonts w:ascii="Calibri" w:hAnsi="Calibri" w:eastAsia="MS Mincho" w:cs="Times New Roman"/>
      <w:snapToGrid w:val="0"/>
      <w:sz w:val="14"/>
      <w:szCs w:val="14"/>
      <w:lang w:val="en-US" w:eastAsia="zh-CN" w:bidi="ar-SA"/>
    </w:rPr>
  </w:style>
  <w:style w:type="paragraph" w:customStyle="1" w:styleId="44">
    <w:name w:val="EFAFPColFrameText_Right"/>
    <w:basedOn w:val="43"/>
    <w:qFormat/>
    <w:uiPriority w:val="0"/>
    <w:pPr>
      <w:framePr w:wrap="around"/>
      <w:jc w:val="right"/>
    </w:pPr>
  </w:style>
  <w:style w:type="character" w:customStyle="1" w:styleId="45">
    <w:name w:val="EFAFPColFrameText Char"/>
    <w:basedOn w:val="14"/>
    <w:link w:val="43"/>
    <w:qFormat/>
    <w:uiPriority w:val="0"/>
    <w:rPr>
      <w:sz w:val="14"/>
      <w:szCs w:val="14"/>
    </w:rPr>
  </w:style>
  <w:style w:type="paragraph" w:customStyle="1" w:styleId="46">
    <w:name w:val="EFAFPColFrameHeading"/>
    <w:basedOn w:val="43"/>
    <w:qFormat/>
    <w:uiPriority w:val="0"/>
    <w:pPr>
      <w:framePr w:wrap="around"/>
    </w:pPr>
    <w:rPr>
      <w:b/>
      <w:color w:val="23558C"/>
      <w:sz w:val="16"/>
    </w:rPr>
  </w:style>
  <w:style w:type="paragraph" w:customStyle="1" w:styleId="47">
    <w:name w:val="EFAFPColFrameText_Left"/>
    <w:basedOn w:val="43"/>
    <w:link w:val="69"/>
    <w:qFormat/>
    <w:uiPriority w:val="0"/>
    <w:pPr>
      <w:framePr w:wrap="around"/>
    </w:pPr>
  </w:style>
  <w:style w:type="paragraph" w:customStyle="1" w:styleId="48">
    <w:name w:val="EFAFPColFrame_Source"/>
    <w:basedOn w:val="47"/>
    <w:qFormat/>
    <w:uiPriority w:val="0"/>
    <w:pPr>
      <w:framePr w:wrap="around"/>
    </w:pPr>
    <w:rPr>
      <w:sz w:val="12"/>
      <w:szCs w:val="12"/>
    </w:rPr>
  </w:style>
  <w:style w:type="character" w:customStyle="1" w:styleId="49">
    <w:name w:val="EFACharBold"/>
    <w:basedOn w:val="14"/>
    <w:qFormat/>
    <w:uiPriority w:val="1"/>
    <w:rPr>
      <w:b/>
    </w:rPr>
  </w:style>
  <w:style w:type="paragraph" w:customStyle="1" w:styleId="50">
    <w:name w:val="EFAFPColFrame_AnalystName"/>
    <w:basedOn w:val="47"/>
    <w:qFormat/>
    <w:uiPriority w:val="0"/>
    <w:pPr>
      <w:framePr w:wrap="around"/>
    </w:pPr>
    <w:rPr>
      <w:b/>
      <w:sz w:val="16"/>
    </w:rPr>
  </w:style>
  <w:style w:type="paragraph" w:customStyle="1" w:styleId="51">
    <w:name w:val="EFAFPColFrameText_8pt"/>
    <w:basedOn w:val="47"/>
    <w:qFormat/>
    <w:uiPriority w:val="0"/>
    <w:pPr>
      <w:framePr w:wrap="around"/>
    </w:pPr>
    <w:rPr>
      <w:sz w:val="16"/>
    </w:rPr>
  </w:style>
  <w:style w:type="paragraph" w:customStyle="1" w:styleId="52">
    <w:name w:val="EFAFP_Source"/>
    <w:basedOn w:val="21"/>
    <w:qFormat/>
    <w:uiPriority w:val="0"/>
    <w:rPr>
      <w:sz w:val="12"/>
      <w:szCs w:val="12"/>
    </w:rPr>
  </w:style>
  <w:style w:type="paragraph" w:customStyle="1" w:styleId="53">
    <w:name w:val="EFAFP_Abstract"/>
    <w:qFormat/>
    <w:uiPriority w:val="0"/>
    <w:rPr>
      <w:rFonts w:ascii="Calibri" w:hAnsi="Calibri" w:eastAsia="MS Mincho" w:cs="Times New Roman"/>
      <w:snapToGrid w:val="0"/>
      <w:sz w:val="18"/>
      <w:szCs w:val="16"/>
      <w:lang w:val="en-US" w:eastAsia="ja-JP" w:bidi="ar-SA"/>
    </w:rPr>
  </w:style>
  <w:style w:type="paragraph" w:customStyle="1" w:styleId="54">
    <w:name w:val="EFABullet_Green"/>
    <w:basedOn w:val="28"/>
    <w:qFormat/>
    <w:uiPriority w:val="0"/>
    <w:pPr>
      <w:numPr>
        <w:ilvl w:val="0"/>
        <w:numId w:val="3"/>
      </w:numPr>
      <w:tabs>
        <w:tab w:val="left" w:pos="468"/>
      </w:tabs>
      <w:ind w:left="0" w:firstLine="0"/>
    </w:pPr>
  </w:style>
  <w:style w:type="paragraph" w:customStyle="1" w:styleId="55">
    <w:name w:val="EFABullet_Blue"/>
    <w:basedOn w:val="28"/>
    <w:qFormat/>
    <w:uiPriority w:val="0"/>
    <w:pPr>
      <w:numPr>
        <w:ilvl w:val="0"/>
        <w:numId w:val="4"/>
      </w:numPr>
      <w:tabs>
        <w:tab w:val="left" w:pos="468"/>
      </w:tabs>
      <w:ind w:left="0" w:firstLine="0"/>
    </w:pPr>
  </w:style>
  <w:style w:type="paragraph" w:customStyle="1" w:styleId="56">
    <w:name w:val="EFABullet_Yellow"/>
    <w:basedOn w:val="28"/>
    <w:qFormat/>
    <w:uiPriority w:val="0"/>
    <w:pPr>
      <w:numPr>
        <w:ilvl w:val="0"/>
        <w:numId w:val="5"/>
      </w:numPr>
      <w:tabs>
        <w:tab w:val="left" w:pos="468"/>
      </w:tabs>
      <w:ind w:left="0" w:firstLine="0"/>
    </w:pPr>
  </w:style>
  <w:style w:type="paragraph" w:customStyle="1" w:styleId="57">
    <w:name w:val="EFASource"/>
    <w:basedOn w:val="19"/>
    <w:qFormat/>
    <w:uiPriority w:val="0"/>
    <w:rPr>
      <w:sz w:val="12"/>
      <w:szCs w:val="14"/>
    </w:rPr>
  </w:style>
  <w:style w:type="paragraph" w:customStyle="1" w:styleId="58">
    <w:name w:val="EFASubHeader"/>
    <w:basedOn w:val="19"/>
    <w:next w:val="19"/>
    <w:link w:val="109"/>
    <w:qFormat/>
    <w:uiPriority w:val="0"/>
    <w:rPr>
      <w:b/>
      <w:bCs/>
    </w:rPr>
  </w:style>
  <w:style w:type="paragraph" w:customStyle="1" w:styleId="59">
    <w:name w:val="EFADisclaimerHeading"/>
    <w:basedOn w:val="25"/>
    <w:next w:val="25"/>
    <w:qFormat/>
    <w:uiPriority w:val="99"/>
    <w:rPr>
      <w:b/>
    </w:rPr>
  </w:style>
  <w:style w:type="paragraph" w:customStyle="1" w:styleId="60">
    <w:name w:val="EFADisclaimerHeading2"/>
    <w:basedOn w:val="25"/>
    <w:next w:val="25"/>
    <w:qFormat/>
    <w:uiPriority w:val="0"/>
    <w:rPr>
      <w:b/>
      <w:sz w:val="20"/>
      <w:szCs w:val="20"/>
    </w:rPr>
  </w:style>
  <w:style w:type="paragraph" w:customStyle="1" w:styleId="61">
    <w:name w:val="EFADisclaimerHeading3"/>
    <w:basedOn w:val="25"/>
    <w:qFormat/>
    <w:uiPriority w:val="0"/>
    <w:rPr>
      <w:b/>
      <w:sz w:val="18"/>
      <w:szCs w:val="18"/>
    </w:rPr>
  </w:style>
  <w:style w:type="paragraph" w:customStyle="1" w:styleId="62">
    <w:name w:val="EFASideComment"/>
    <w:basedOn w:val="19"/>
    <w:qFormat/>
    <w:uiPriority w:val="0"/>
    <w:pPr>
      <w:framePr w:w="2980" w:hSpace="180" w:wrap="around" w:vAnchor="text" w:hAnchor="text" w:x="-3250" w:y="160"/>
    </w:pPr>
  </w:style>
  <w:style w:type="character" w:customStyle="1" w:styleId="63">
    <w:name w:val="EFACharBold_and_AllCap"/>
    <w:qFormat/>
    <w:uiPriority w:val="1"/>
    <w:rPr>
      <w:b/>
      <w:caps/>
    </w:rPr>
  </w:style>
  <w:style w:type="paragraph" w:customStyle="1" w:styleId="64">
    <w:name w:val="__Table_Normal"/>
    <w:basedOn w:val="1"/>
    <w:link w:val="65"/>
    <w:qFormat/>
    <w:uiPriority w:val="0"/>
    <w:rPr>
      <w:snapToGrid/>
      <w:color w:val="000000"/>
      <w:kern w:val="28"/>
    </w:rPr>
  </w:style>
  <w:style w:type="character" w:customStyle="1" w:styleId="65">
    <w:name w:val="__Table_Normal Char"/>
    <w:basedOn w:val="14"/>
    <w:link w:val="64"/>
    <w:qFormat/>
    <w:uiPriority w:val="0"/>
    <w:rPr>
      <w:snapToGrid/>
      <w:color w:val="000000"/>
      <w:kern w:val="28"/>
      <w:lang w:eastAsia="ja-JP"/>
    </w:rPr>
  </w:style>
  <w:style w:type="paragraph" w:customStyle="1" w:styleId="66">
    <w:name w:val="Front pg Tbl left just 7 pt"/>
    <w:basedOn w:val="1"/>
    <w:link w:val="67"/>
    <w:qFormat/>
    <w:uiPriority w:val="0"/>
    <w:rPr>
      <w:snapToGrid/>
      <w:sz w:val="14"/>
      <w:szCs w:val="24"/>
    </w:rPr>
  </w:style>
  <w:style w:type="character" w:customStyle="1" w:styleId="67">
    <w:name w:val="Front pg Tbl left just 7 pt Char Char"/>
    <w:basedOn w:val="14"/>
    <w:link w:val="66"/>
    <w:qFormat/>
    <w:uiPriority w:val="0"/>
    <w:rPr>
      <w:snapToGrid/>
      <w:sz w:val="14"/>
      <w:szCs w:val="24"/>
      <w:lang w:eastAsia="ja-JP"/>
    </w:rPr>
  </w:style>
  <w:style w:type="paragraph" w:customStyle="1" w:styleId="68">
    <w:name w:val="EFAFPColFrameText_Center"/>
    <w:basedOn w:val="47"/>
    <w:link w:val="70"/>
    <w:qFormat/>
    <w:uiPriority w:val="0"/>
    <w:pPr>
      <w:framePr w:wrap="around"/>
    </w:pPr>
  </w:style>
  <w:style w:type="character" w:customStyle="1" w:styleId="69">
    <w:name w:val="EFAFPColFrameText_Left Char"/>
    <w:basedOn w:val="45"/>
    <w:link w:val="47"/>
    <w:qFormat/>
    <w:uiPriority w:val="0"/>
    <w:rPr>
      <w:sz w:val="14"/>
      <w:szCs w:val="14"/>
    </w:rPr>
  </w:style>
  <w:style w:type="character" w:customStyle="1" w:styleId="70">
    <w:name w:val="EFAFPColFrameText_Center Char"/>
    <w:basedOn w:val="69"/>
    <w:link w:val="68"/>
    <w:qFormat/>
    <w:uiPriority w:val="0"/>
    <w:rPr>
      <w:sz w:val="14"/>
      <w:szCs w:val="14"/>
    </w:rPr>
  </w:style>
  <w:style w:type="paragraph" w:customStyle="1" w:styleId="71">
    <w:name w:val="EFAAnchor"/>
    <w:basedOn w:val="21"/>
    <w:qFormat/>
    <w:uiPriority w:val="0"/>
    <w:rPr>
      <w:sz w:val="4"/>
      <w:lang w:eastAsia="zh-CN"/>
    </w:rPr>
  </w:style>
  <w:style w:type="paragraph" w:customStyle="1" w:styleId="72">
    <w:name w:val="EFAFPColFrameAnchor"/>
    <w:basedOn w:val="43"/>
    <w:qFormat/>
    <w:uiPriority w:val="0"/>
    <w:pPr>
      <w:framePr w:wrap="around"/>
    </w:pPr>
    <w:rPr>
      <w:sz w:val="4"/>
      <w:szCs w:val="4"/>
    </w:rPr>
  </w:style>
  <w:style w:type="paragraph" w:customStyle="1" w:styleId="73">
    <w:name w:val="EFAFigureTitle_SC"/>
    <w:basedOn w:val="19"/>
    <w:next w:val="19"/>
    <w:link w:val="75"/>
    <w:qFormat/>
    <w:uiPriority w:val="0"/>
    <w:pPr>
      <w:spacing w:before="40" w:after="40"/>
    </w:pPr>
    <w:rPr>
      <w:rFonts w:cs="Calibri"/>
      <w:b/>
      <w:sz w:val="17"/>
    </w:rPr>
  </w:style>
  <w:style w:type="paragraph" w:customStyle="1" w:styleId="74">
    <w:name w:val="EFASource_SC"/>
    <w:basedOn w:val="19"/>
    <w:next w:val="19"/>
    <w:qFormat/>
    <w:uiPriority w:val="0"/>
    <w:rPr>
      <w:sz w:val="12"/>
    </w:rPr>
  </w:style>
  <w:style w:type="character" w:customStyle="1" w:styleId="75">
    <w:name w:val="EFAFigureTitle_SC Char"/>
    <w:basedOn w:val="37"/>
    <w:link w:val="73"/>
    <w:qFormat/>
    <w:uiPriority w:val="0"/>
    <w:rPr>
      <w:rFonts w:cs="Calibri"/>
      <w:b/>
      <w:sz w:val="17"/>
      <w:lang w:eastAsia="ja-JP"/>
    </w:rPr>
  </w:style>
  <w:style w:type="paragraph" w:customStyle="1" w:styleId="76">
    <w:name w:val="EFAFPCol_Hdr2"/>
    <w:basedOn w:val="43"/>
    <w:link w:val="78"/>
    <w:qFormat/>
    <w:uiPriority w:val="0"/>
    <w:pPr>
      <w:framePr w:wrap="around"/>
      <w:jc w:val="both"/>
    </w:pPr>
    <w:rPr>
      <w:b/>
      <w:color w:val="808080"/>
      <w:sz w:val="24"/>
      <w:szCs w:val="24"/>
    </w:rPr>
  </w:style>
  <w:style w:type="paragraph" w:customStyle="1" w:styleId="77">
    <w:name w:val="EFAFP_CustomRec"/>
    <w:link w:val="80"/>
    <w:qFormat/>
    <w:uiPriority w:val="0"/>
    <w:rPr>
      <w:rFonts w:ascii="Calibri" w:hAnsi="Calibri" w:eastAsia="MS Mincho" w:cs="Times New Roman"/>
      <w:b/>
      <w:bCs/>
      <w:snapToGrid w:val="0"/>
      <w:color w:val="23558C"/>
      <w:sz w:val="40"/>
      <w:szCs w:val="24"/>
      <w:lang w:val="en-US" w:eastAsia="zh-CN" w:bidi="ar-SA"/>
    </w:rPr>
  </w:style>
  <w:style w:type="character" w:customStyle="1" w:styleId="78">
    <w:name w:val="EFAFPCol_Hdr2 Char"/>
    <w:basedOn w:val="45"/>
    <w:link w:val="76"/>
    <w:qFormat/>
    <w:uiPriority w:val="0"/>
    <w:rPr>
      <w:b/>
      <w:color w:val="808080"/>
      <w:sz w:val="24"/>
      <w:szCs w:val="24"/>
    </w:rPr>
  </w:style>
  <w:style w:type="paragraph" w:customStyle="1" w:styleId="79">
    <w:name w:val="EFAFP_Rec"/>
    <w:basedOn w:val="43"/>
    <w:link w:val="82"/>
    <w:qFormat/>
    <w:uiPriority w:val="0"/>
    <w:pPr>
      <w:framePr w:wrap="around"/>
    </w:pPr>
    <w:rPr>
      <w:b/>
      <w:bCs/>
      <w:color w:val="23558C"/>
      <w:sz w:val="36"/>
    </w:rPr>
  </w:style>
  <w:style w:type="character" w:customStyle="1" w:styleId="80">
    <w:name w:val="EFAFP_CustomRec Char"/>
    <w:basedOn w:val="14"/>
    <w:link w:val="77"/>
    <w:qFormat/>
    <w:uiPriority w:val="0"/>
    <w:rPr>
      <w:b/>
      <w:bCs/>
      <w:color w:val="23558C"/>
      <w:sz w:val="40"/>
      <w:szCs w:val="24"/>
    </w:rPr>
  </w:style>
  <w:style w:type="character" w:customStyle="1" w:styleId="81">
    <w:name w:val="EFAFPReportType Char"/>
    <w:basedOn w:val="14"/>
    <w:link w:val="17"/>
    <w:qFormat/>
    <w:uiPriority w:val="0"/>
    <w:rPr>
      <w:color w:val="23558C"/>
      <w:sz w:val="44"/>
      <w:szCs w:val="44"/>
      <w:lang w:eastAsia="ja-JP"/>
    </w:rPr>
  </w:style>
  <w:style w:type="character" w:customStyle="1" w:styleId="82">
    <w:name w:val="EFAFP_Rec Char"/>
    <w:basedOn w:val="78"/>
    <w:link w:val="79"/>
    <w:qFormat/>
    <w:uiPriority w:val="0"/>
    <w:rPr>
      <w:bCs/>
      <w:color w:val="23558C"/>
      <w:sz w:val="36"/>
      <w:szCs w:val="14"/>
    </w:rPr>
  </w:style>
  <w:style w:type="paragraph" w:customStyle="1" w:styleId="83">
    <w:name w:val="EFAFPHdrInfo"/>
    <w:link w:val="84"/>
    <w:qFormat/>
    <w:uiPriority w:val="0"/>
    <w:pPr>
      <w:framePr w:wrap="around" w:vAnchor="margin" w:hAnchor="text" w:xAlign="right" w:y="1"/>
      <w:ind w:left="240"/>
    </w:pPr>
    <w:rPr>
      <w:rFonts w:ascii="Calibri" w:hAnsi="Calibri" w:eastAsia="MS Mincho" w:cs="Times New Roman"/>
      <w:b/>
      <w:bCs/>
      <w:snapToGrid w:val="0"/>
      <w:color w:val="000000"/>
      <w:sz w:val="32"/>
      <w:szCs w:val="32"/>
      <w:lang w:val="en-US" w:eastAsia="ja-JP" w:bidi="ar-SA"/>
    </w:rPr>
  </w:style>
  <w:style w:type="character" w:customStyle="1" w:styleId="84">
    <w:name w:val="EFAFPHdrInfo Char"/>
    <w:basedOn w:val="81"/>
    <w:link w:val="83"/>
    <w:qFormat/>
    <w:uiPriority w:val="0"/>
    <w:rPr>
      <w:b/>
      <w:bCs/>
      <w:color w:val="000000"/>
      <w:sz w:val="32"/>
      <w:szCs w:val="32"/>
      <w:lang w:eastAsia="ja-JP"/>
    </w:rPr>
  </w:style>
  <w:style w:type="paragraph" w:customStyle="1" w:styleId="85">
    <w:name w:val="Style EFAFP_BodyText + After:  6 pt"/>
    <w:basedOn w:val="28"/>
    <w:qFormat/>
    <w:uiPriority w:val="0"/>
    <w:pPr>
      <w:spacing w:after="120"/>
    </w:pPr>
    <w:rPr>
      <w:rFonts w:eastAsia="Times New Roman"/>
      <w:snapToGrid/>
      <w:sz w:val="22"/>
      <w:szCs w:val="20"/>
    </w:rPr>
  </w:style>
  <w:style w:type="paragraph" w:customStyle="1" w:styleId="86">
    <w:name w:val="Style EFAFP_BodyText + 12 pt Bold Black After:  6 pt Kern at 14..."/>
    <w:basedOn w:val="28"/>
    <w:qFormat/>
    <w:uiPriority w:val="0"/>
    <w:pPr>
      <w:spacing w:after="120"/>
    </w:pPr>
    <w:rPr>
      <w:rFonts w:eastAsia="Times New Roman"/>
      <w:b/>
      <w:bCs/>
      <w:snapToGrid/>
      <w:color w:val="000000"/>
      <w:kern w:val="28"/>
      <w:sz w:val="26"/>
      <w:szCs w:val="20"/>
    </w:rPr>
  </w:style>
  <w:style w:type="paragraph" w:customStyle="1" w:styleId="87">
    <w:name w:val="EFAFP_Headline"/>
    <w:next w:val="88"/>
    <w:link w:val="89"/>
    <w:qFormat/>
    <w:uiPriority w:val="0"/>
    <w:pPr>
      <w:numPr>
        <w:ilvl w:val="0"/>
        <w:numId w:val="6"/>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88">
    <w:name w:val="EFAFP_BodyText2"/>
    <w:link w:val="91"/>
    <w:qFormat/>
    <w:uiPriority w:val="0"/>
    <w:pPr>
      <w:adjustRightInd w:val="0"/>
      <w:snapToGrid w:val="0"/>
      <w:spacing w:after="120"/>
    </w:pPr>
    <w:rPr>
      <w:rFonts w:ascii="Calibri" w:hAnsi="Calibri" w:eastAsia="Times New Roman" w:cs="PMingLiU"/>
      <w:lang w:val="en-US" w:eastAsia="ja-JP" w:bidi="ar-SA"/>
    </w:rPr>
  </w:style>
  <w:style w:type="character" w:customStyle="1" w:styleId="89">
    <w:name w:val="EFAFP_Headline Char"/>
    <w:basedOn w:val="14"/>
    <w:link w:val="87"/>
    <w:qFormat/>
    <w:uiPriority w:val="0"/>
    <w:rPr>
      <w:rFonts w:eastAsia="Times New Roman"/>
      <w:b/>
      <w:bCs/>
      <w:snapToGrid/>
      <w:color w:val="23558C"/>
      <w:kern w:val="28"/>
      <w:sz w:val="28"/>
      <w:szCs w:val="20"/>
      <w:lang w:eastAsia="ja-JP"/>
    </w:rPr>
  </w:style>
  <w:style w:type="character" w:customStyle="1" w:styleId="90">
    <w:name w:val="EFABlueChar"/>
    <w:qFormat/>
    <w:uiPriority w:val="1"/>
    <w:rPr>
      <w:b/>
      <w:color w:val="23508C"/>
    </w:rPr>
  </w:style>
  <w:style w:type="character" w:customStyle="1" w:styleId="91">
    <w:name w:val="EFAFP_BodyText2 Char"/>
    <w:basedOn w:val="14"/>
    <w:link w:val="88"/>
    <w:qFormat/>
    <w:uiPriority w:val="0"/>
    <w:rPr>
      <w:rFonts w:eastAsia="Times New Roman" w:cs="PMingLiU"/>
      <w:snapToGrid/>
      <w:sz w:val="20"/>
      <w:szCs w:val="20"/>
      <w:lang w:eastAsia="ja-JP"/>
    </w:rPr>
  </w:style>
  <w:style w:type="paragraph" w:customStyle="1" w:styleId="92">
    <w:name w:val="EFAHeading2"/>
    <w:basedOn w:val="1"/>
    <w:link w:val="94"/>
    <w:qFormat/>
    <w:uiPriority w:val="0"/>
    <w:pPr>
      <w:widowControl w:val="0"/>
      <w:adjustRightInd w:val="0"/>
      <w:snapToGrid w:val="0"/>
      <w:spacing w:before="160"/>
    </w:pPr>
    <w:rPr>
      <w:color w:val="23558C"/>
      <w:kern w:val="28"/>
      <w:sz w:val="28"/>
    </w:rPr>
  </w:style>
  <w:style w:type="paragraph" w:customStyle="1" w:styleId="93">
    <w:name w:val="EFABodyText2"/>
    <w:basedOn w:val="19"/>
    <w:link w:val="96"/>
    <w:qFormat/>
    <w:uiPriority w:val="0"/>
    <w:rPr>
      <w:szCs w:val="22"/>
    </w:rPr>
  </w:style>
  <w:style w:type="character" w:customStyle="1" w:styleId="94">
    <w:name w:val="EFAHeading2 Char"/>
    <w:basedOn w:val="14"/>
    <w:link w:val="92"/>
    <w:qFormat/>
    <w:uiPriority w:val="0"/>
    <w:rPr>
      <w:color w:val="23558C"/>
      <w:kern w:val="28"/>
      <w:sz w:val="28"/>
      <w:lang w:eastAsia="ja-JP"/>
    </w:rPr>
  </w:style>
  <w:style w:type="paragraph" w:customStyle="1" w:styleId="95">
    <w:name w:val="EFAHeading_with_bullet"/>
    <w:basedOn w:val="1"/>
    <w:next w:val="93"/>
    <w:link w:val="97"/>
    <w:qFormat/>
    <w:uiPriority w:val="0"/>
    <w:pPr>
      <w:widowControl w:val="0"/>
      <w:tabs>
        <w:tab w:val="right" w:pos="7332"/>
      </w:tabs>
      <w:adjustRightInd w:val="0"/>
      <w:snapToGrid w:val="0"/>
      <w:spacing w:before="80"/>
      <w:ind w:left="360" w:hanging="360"/>
    </w:pPr>
    <w:rPr>
      <w:b/>
      <w:color w:val="23558C"/>
      <w:kern w:val="28"/>
      <w:sz w:val="28"/>
    </w:rPr>
  </w:style>
  <w:style w:type="character" w:customStyle="1" w:styleId="96">
    <w:name w:val="EFABodyText2 Char"/>
    <w:basedOn w:val="37"/>
    <w:link w:val="93"/>
    <w:qFormat/>
    <w:uiPriority w:val="0"/>
    <w:rPr>
      <w:sz w:val="20"/>
      <w:szCs w:val="22"/>
      <w:lang w:eastAsia="ja-JP"/>
    </w:rPr>
  </w:style>
  <w:style w:type="character" w:customStyle="1" w:styleId="97">
    <w:name w:val="EFAHeading_with_bullet Char"/>
    <w:basedOn w:val="14"/>
    <w:link w:val="95"/>
    <w:qFormat/>
    <w:uiPriority w:val="0"/>
    <w:rPr>
      <w:b/>
      <w:color w:val="23558C"/>
      <w:kern w:val="28"/>
      <w:sz w:val="28"/>
      <w:lang w:eastAsia="ja-JP"/>
    </w:rPr>
  </w:style>
  <w:style w:type="paragraph" w:customStyle="1" w:styleId="98">
    <w:name w:val="EFARiskText"/>
    <w:link w:val="100"/>
    <w:qFormat/>
    <w:uiPriority w:val="0"/>
    <w:pPr>
      <w:jc w:val="center"/>
    </w:pPr>
    <w:rPr>
      <w:rFonts w:ascii="Calibri" w:hAnsi="Calibri" w:eastAsia="MS Mincho" w:cs="Times New Roman"/>
      <w:color w:val="23508C"/>
      <w:sz w:val="16"/>
      <w:szCs w:val="16"/>
      <w:lang w:val="en-US" w:eastAsia="ja-JP" w:bidi="ar-SA"/>
    </w:rPr>
  </w:style>
  <w:style w:type="paragraph" w:customStyle="1" w:styleId="99">
    <w:name w:val="EFARiskText_Inv"/>
    <w:basedOn w:val="98"/>
    <w:link w:val="101"/>
    <w:qFormat/>
    <w:uiPriority w:val="0"/>
    <w:rPr>
      <w:b/>
      <w:color w:val="FFFFFF"/>
    </w:rPr>
  </w:style>
  <w:style w:type="character" w:customStyle="1" w:styleId="100">
    <w:name w:val="EFARiskText Char"/>
    <w:basedOn w:val="14"/>
    <w:link w:val="98"/>
    <w:qFormat/>
    <w:uiPriority w:val="0"/>
    <w:rPr>
      <w:snapToGrid/>
      <w:color w:val="23508C"/>
      <w:lang w:eastAsia="ja-JP"/>
    </w:rPr>
  </w:style>
  <w:style w:type="character" w:customStyle="1" w:styleId="101">
    <w:name w:val="EFARiskText_Inv Char"/>
    <w:basedOn w:val="100"/>
    <w:link w:val="99"/>
    <w:qFormat/>
    <w:uiPriority w:val="0"/>
    <w:rPr>
      <w:b/>
      <w:snapToGrid/>
      <w:color w:val="FFFFFF"/>
      <w:lang w:eastAsia="ja-JP"/>
    </w:rPr>
  </w:style>
  <w:style w:type="paragraph" w:customStyle="1" w:styleId="102">
    <w:name w:val="EFAHeading3"/>
    <w:basedOn w:val="1"/>
    <w:link w:val="107"/>
    <w:qFormat/>
    <w:uiPriority w:val="0"/>
    <w:pPr>
      <w:widowControl w:val="0"/>
      <w:numPr>
        <w:ilvl w:val="0"/>
        <w:numId w:val="7"/>
      </w:numPr>
      <w:tabs>
        <w:tab w:val="right" w:pos="7308"/>
      </w:tabs>
      <w:adjustRightInd w:val="0"/>
      <w:snapToGrid w:val="0"/>
      <w:spacing w:before="160"/>
      <w:ind w:left="280" w:hanging="280"/>
    </w:pPr>
    <w:rPr>
      <w:b/>
      <w:color w:val="23558C"/>
      <w:kern w:val="28"/>
      <w:sz w:val="28"/>
    </w:rPr>
  </w:style>
  <w:style w:type="paragraph" w:customStyle="1" w:styleId="103">
    <w:name w:val="EFATextInBullet"/>
    <w:link w:val="105"/>
    <w:qFormat/>
    <w:uiPriority w:val="0"/>
    <w:pPr>
      <w:spacing w:line="200" w:lineRule="exact"/>
      <w:jc w:val="center"/>
    </w:pPr>
    <w:rPr>
      <w:rFonts w:ascii="Calibri" w:hAnsi="Calibri" w:eastAsia="MS Mincho" w:cs="Times New Roman"/>
      <w:b/>
      <w:bCs/>
      <w:snapToGrid w:val="0"/>
      <w:sz w:val="16"/>
      <w:szCs w:val="16"/>
      <w:lang w:val="en-US" w:eastAsia="ja-JP" w:bidi="ar-SA"/>
    </w:rPr>
  </w:style>
  <w:style w:type="paragraph" w:customStyle="1" w:styleId="104">
    <w:name w:val="EFATextInBullet_Inv"/>
    <w:basedOn w:val="103"/>
    <w:qFormat/>
    <w:uiPriority w:val="0"/>
    <w:rPr>
      <w:color w:val="FFFFFF" w:themeColor="background1"/>
      <w14:textFill>
        <w14:solidFill>
          <w14:schemeClr w14:val="bg1"/>
        </w14:solidFill>
      </w14:textFill>
    </w:rPr>
  </w:style>
  <w:style w:type="character" w:customStyle="1" w:styleId="105">
    <w:name w:val="EFATextInBullet Char"/>
    <w:basedOn w:val="14"/>
    <w:link w:val="103"/>
    <w:qFormat/>
    <w:uiPriority w:val="0"/>
    <w:rPr>
      <w:b/>
      <w:bCs/>
      <w:lang w:eastAsia="ja-JP"/>
    </w:rPr>
  </w:style>
  <w:style w:type="paragraph" w:customStyle="1" w:styleId="106">
    <w:name w:val="EFAHeading"/>
    <w:link w:val="108"/>
    <w:qFormat/>
    <w:uiPriority w:val="0"/>
    <w:rPr>
      <w:rFonts w:ascii="Calibri" w:hAnsi="Calibri" w:eastAsia="MS Mincho" w:cs="Times New Roman"/>
      <w:b/>
      <w:snapToGrid w:val="0"/>
      <w:color w:val="000000"/>
      <w:kern w:val="28"/>
      <w:sz w:val="24"/>
      <w:szCs w:val="14"/>
      <w:lang w:val="en-US" w:eastAsia="ja-JP" w:bidi="ar-SA"/>
    </w:rPr>
  </w:style>
  <w:style w:type="character" w:customStyle="1" w:styleId="107">
    <w:name w:val="EFAHeading3 Char"/>
    <w:basedOn w:val="14"/>
    <w:link w:val="102"/>
    <w:qFormat/>
    <w:uiPriority w:val="0"/>
    <w:rPr>
      <w:b/>
      <w:color w:val="23558C"/>
      <w:kern w:val="28"/>
      <w:sz w:val="28"/>
      <w:lang w:eastAsia="ja-JP"/>
    </w:rPr>
  </w:style>
  <w:style w:type="character" w:customStyle="1" w:styleId="108">
    <w:name w:val="EFAHeading Char"/>
    <w:basedOn w:val="14"/>
    <w:link w:val="106"/>
    <w:qFormat/>
    <w:uiPriority w:val="0"/>
    <w:rPr>
      <w:b/>
      <w:color w:val="000000"/>
      <w:kern w:val="28"/>
      <w:sz w:val="24"/>
      <w:szCs w:val="14"/>
      <w:lang w:eastAsia="ja-JP"/>
    </w:rPr>
  </w:style>
  <w:style w:type="character" w:customStyle="1" w:styleId="109">
    <w:name w:val="EFASubHeader Char"/>
    <w:basedOn w:val="37"/>
    <w:link w:val="58"/>
    <w:qFormat/>
    <w:uiPriority w:val="0"/>
    <w:rPr>
      <w:b/>
      <w:bCs/>
      <w:sz w:val="20"/>
      <w:lang w:eastAsia="ja-JP"/>
    </w:rPr>
  </w:style>
  <w:style w:type="character" w:customStyle="1" w:styleId="110">
    <w:name w:val="EFAFPFrameText_11.5pt Char"/>
    <w:basedOn w:val="14"/>
    <w:link w:val="24"/>
    <w:qFormat/>
    <w:uiPriority w:val="0"/>
    <w:rPr>
      <w:b/>
      <w:color w:val="23558C"/>
      <w:sz w:val="24"/>
      <w:lang w:eastAsia="ja-JP"/>
    </w:rPr>
  </w:style>
  <w:style w:type="character" w:customStyle="1" w:styleId="111">
    <w:name w:val="EFAFPTitle Char"/>
    <w:basedOn w:val="14"/>
    <w:link w:val="42"/>
    <w:qFormat/>
    <w:uiPriority w:val="0"/>
    <w:rPr>
      <w:b/>
      <w:color w:val="FFFFFF"/>
      <w:sz w:val="32"/>
      <w:szCs w:val="32"/>
      <w:lang w:eastAsia="ja-JP"/>
    </w:rPr>
  </w:style>
  <w:style w:type="character" w:customStyle="1" w:styleId="112">
    <w:name w:val="EFAFPFrameText_11.5pt_Right Char"/>
    <w:basedOn w:val="110"/>
    <w:link w:val="23"/>
    <w:qFormat/>
    <w:uiPriority w:val="0"/>
    <w:rPr>
      <w:bCs/>
      <w:color w:val="23558C"/>
      <w:sz w:val="24"/>
      <w:szCs w:val="32"/>
      <w:lang w:eastAsia="ja-JP"/>
    </w:rPr>
  </w:style>
  <w:style w:type="paragraph" w:customStyle="1" w:styleId="113">
    <w:name w:val="EFADisclaimerHiddenText"/>
    <w:link w:val="114"/>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14">
    <w:name w:val="EFADisclaimerHiddenText Char"/>
    <w:basedOn w:val="14"/>
    <w:link w:val="113"/>
    <w:qFormat/>
    <w:uiPriority w:val="0"/>
    <w:rPr>
      <w:vanish/>
      <w:color w:val="FFFFFF"/>
      <w:sz w:val="2"/>
      <w:lang w:eastAsia="ja-JP"/>
    </w:rPr>
  </w:style>
  <w:style w:type="paragraph" w:customStyle="1" w:styleId="115">
    <w:name w:val="EFATagging"/>
    <w:link w:val="116"/>
    <w:qFormat/>
    <w:uiPriority w:val="0"/>
    <w:pPr>
      <w:ind w:firstLine="280"/>
    </w:pPr>
    <w:rPr>
      <w:rFonts w:ascii="Calibri" w:hAnsi="Calibri" w:eastAsia="MS Mincho" w:cs="Times New Roman"/>
      <w:bCs/>
      <w:snapToGrid w:val="0"/>
      <w:color w:val="0066CC" w:themeColor="accent1" w:themeShade="80"/>
      <w:sz w:val="16"/>
      <w:szCs w:val="16"/>
      <w:lang w:val="en-US" w:eastAsia="ja-JP" w:bidi="ar-SA"/>
    </w:rPr>
  </w:style>
  <w:style w:type="character" w:customStyle="1" w:styleId="116">
    <w:name w:val="EFATagging Char"/>
    <w:basedOn w:val="14"/>
    <w:link w:val="115"/>
    <w:qFormat/>
    <w:uiPriority w:val="0"/>
    <w:rPr>
      <w:bCs/>
      <w:color w:val="0066CC" w:themeColor="accent1" w:themeShade="80"/>
      <w:lang w:eastAsia="ja-JP"/>
    </w:rPr>
  </w:style>
  <w:style w:type="paragraph" w:customStyle="1" w:styleId="117">
    <w:name w:val="EFAFP_Tagging"/>
    <w:link w:val="118"/>
    <w:qFormat/>
    <w:uiPriority w:val="0"/>
    <w:rPr>
      <w:rFonts w:ascii="Calibri" w:hAnsi="Calibri" w:eastAsia="MS Mincho" w:cs="Times New Roman"/>
      <w:snapToGrid w:val="0"/>
      <w:color w:val="0066CC" w:themeColor="accent1" w:themeShade="80"/>
      <w:sz w:val="16"/>
      <w:lang w:val="en-US" w:eastAsia="ja-JP" w:bidi="ar-SA"/>
    </w:rPr>
  </w:style>
  <w:style w:type="character" w:customStyle="1" w:styleId="118">
    <w:name w:val="EFAFP_Tagging Char"/>
    <w:basedOn w:val="14"/>
    <w:link w:val="117"/>
    <w:qFormat/>
    <w:uiPriority w:val="0"/>
    <w:rPr>
      <w:color w:val="0066CC" w:themeColor="accent1" w:themeShade="80"/>
      <w:szCs w:val="20"/>
      <w:lang w:eastAsia="ja-JP"/>
    </w:rPr>
  </w:style>
  <w:style w:type="paragraph" w:customStyle="1" w:styleId="119">
    <w:name w:val="EFAFPHdrInfo3"/>
    <w:link w:val="120"/>
    <w:qFormat/>
    <w:uiPriority w:val="0"/>
    <w:rPr>
      <w:rFonts w:ascii="Calibri" w:hAnsi="Calibri" w:eastAsia="MS Mincho" w:cs="Times New Roman"/>
      <w:b/>
      <w:bCs/>
      <w:snapToGrid w:val="0"/>
      <w:color w:val="000000"/>
      <w:sz w:val="32"/>
      <w:lang w:val="en-US" w:eastAsia="ja-JP" w:bidi="ar-SA"/>
    </w:rPr>
  </w:style>
  <w:style w:type="character" w:customStyle="1" w:styleId="120">
    <w:name w:val="EFAFPHdrInfo3 Char"/>
    <w:basedOn w:val="14"/>
    <w:link w:val="119"/>
    <w:qFormat/>
    <w:uiPriority w:val="0"/>
    <w:rPr>
      <w:b/>
      <w:bCs/>
      <w:color w:val="000000"/>
      <w:sz w:val="32"/>
      <w:szCs w:val="20"/>
      <w:lang w:eastAsia="ja-JP"/>
    </w:rPr>
  </w:style>
  <w:style w:type="paragraph" w:customStyle="1" w:styleId="121">
    <w:name w:val="EFAFP_HTI_Link"/>
    <w:basedOn w:val="43"/>
    <w:qFormat/>
    <w:uiPriority w:val="0"/>
    <w:pPr>
      <w:framePr w:wrap="around"/>
      <w:jc w:val="center"/>
    </w:pPr>
    <w:rPr>
      <w:sz w:val="20"/>
      <w:szCs w:val="20"/>
    </w:rPr>
  </w:style>
  <w:style w:type="paragraph" w:customStyle="1" w:styleId="122">
    <w:name w:val="EFAFPTitle6"/>
    <w:link w:val="123"/>
    <w:qFormat/>
    <w:uiPriority w:val="0"/>
    <w:rPr>
      <w:rFonts w:ascii="Calibri" w:hAnsi="Calibri" w:eastAsia="MS Mincho" w:cs="Times New Roman"/>
      <w:b/>
      <w:bCs/>
      <w:snapToGrid w:val="0"/>
      <w:color w:val="FFFFFF"/>
      <w:sz w:val="32"/>
      <w:lang w:val="en-US" w:eastAsia="ja-JP" w:bidi="ar-SA"/>
    </w:rPr>
  </w:style>
  <w:style w:type="character" w:customStyle="1" w:styleId="123">
    <w:name w:val="EFAFPTitle6 Char"/>
    <w:basedOn w:val="14"/>
    <w:link w:val="122"/>
    <w:qFormat/>
    <w:uiPriority w:val="0"/>
    <w:rPr>
      <w:b/>
      <w:bCs/>
      <w:color w:val="FFFFFF"/>
      <w:sz w:val="32"/>
      <w:szCs w:val="20"/>
      <w:lang w:eastAsia="ja-JP"/>
    </w:rPr>
  </w:style>
  <w:style w:type="paragraph" w:customStyle="1" w:styleId="124">
    <w:name w:val="EFAHiddenText"/>
    <w:link w:val="125"/>
    <w:qFormat/>
    <w:uiPriority w:val="0"/>
    <w:pPr>
      <w:adjustRightInd w:val="0"/>
      <w:snapToGrid w:val="0"/>
    </w:pPr>
    <w:rPr>
      <w:rFonts w:ascii="Calibri" w:hAnsi="Calibri" w:eastAsia="MS Mincho" w:cs="Times New Roman"/>
      <w:snapToGrid w:val="0"/>
      <w:vanish/>
      <w:sz w:val="2"/>
      <w:szCs w:val="16"/>
      <w:lang w:val="en-US" w:eastAsia="ja-JP" w:bidi="ar-SA"/>
    </w:rPr>
  </w:style>
  <w:style w:type="character" w:customStyle="1" w:styleId="125">
    <w:name w:val="EFAHiddenText Char"/>
    <w:basedOn w:val="14"/>
    <w:link w:val="124"/>
    <w:qFormat/>
    <w:uiPriority w:val="0"/>
    <w:rPr>
      <w:vanish/>
      <w:sz w:val="2"/>
      <w:lang w:eastAsia="ja-JP"/>
    </w:rPr>
  </w:style>
  <w:style w:type="character" w:customStyle="1" w:styleId="126">
    <w:name w:val="EFAFPFooter2 Char"/>
    <w:basedOn w:val="14"/>
    <w:link w:val="40"/>
    <w:qFormat/>
    <w:uiPriority w:val="0"/>
    <w:rPr>
      <w:rFonts w:cs="Arial"/>
      <w:sz w:val="21"/>
      <w:lang w:eastAsia="ja-JP"/>
    </w:rPr>
  </w:style>
  <w:style w:type="table" w:customStyle="1" w:styleId="127">
    <w:name w:val="Table Grid1"/>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8">
    <w:name w:val="EFAFP_HTI_Link2"/>
    <w:link w:val="129"/>
    <w:qFormat/>
    <w:uiPriority w:val="0"/>
    <w:rPr>
      <w:rFonts w:ascii="Calibri" w:hAnsi="Calibri" w:eastAsia="MS Mincho" w:cs="Times New Roman"/>
      <w:snapToGrid w:val="0"/>
      <w:sz w:val="16"/>
      <w:szCs w:val="16"/>
      <w:lang w:val="en-US" w:eastAsia="zh-CN" w:bidi="ar-SA"/>
    </w:rPr>
  </w:style>
  <w:style w:type="character" w:customStyle="1" w:styleId="129">
    <w:name w:val="EFAFP_HTI_Link2 Char"/>
    <w:basedOn w:val="14"/>
    <w:link w:val="128"/>
    <w:qFormat/>
    <w:uiPriority w:val="0"/>
  </w:style>
  <w:style w:type="paragraph" w:customStyle="1" w:styleId="130">
    <w:name w:val="EFAFP_HeadLine_SE"/>
    <w:link w:val="132"/>
    <w:qFormat/>
    <w:uiPriority w:val="0"/>
    <w:rPr>
      <w:rFonts w:ascii="Calibri" w:hAnsi="Calibri" w:eastAsia="Times New Roman" w:cs="Times New Roman"/>
      <w:b/>
      <w:bCs/>
      <w:color w:val="23558C"/>
      <w:kern w:val="28"/>
      <w:sz w:val="22"/>
      <w:lang w:val="en-US" w:eastAsia="ja-JP" w:bidi="ar-SA"/>
    </w:rPr>
  </w:style>
  <w:style w:type="paragraph" w:customStyle="1" w:styleId="131">
    <w:name w:val="EFAFPBodyText_SE"/>
    <w:link w:val="133"/>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pPr>
    <w:rPr>
      <w:rFonts w:ascii="Calibri" w:hAnsi="Calibri" w:eastAsia="Times New Roman" w:cs="PMingLiU"/>
      <w:lang w:val="en-US" w:eastAsia="ja-JP" w:bidi="ar-SA"/>
    </w:rPr>
  </w:style>
  <w:style w:type="character" w:customStyle="1" w:styleId="132">
    <w:name w:val="EFAFP_HeadLine_SE Char"/>
    <w:basedOn w:val="14"/>
    <w:link w:val="130"/>
    <w:qFormat/>
    <w:uiPriority w:val="0"/>
    <w:rPr>
      <w:rFonts w:eastAsia="Times New Roman"/>
      <w:b/>
      <w:bCs/>
      <w:snapToGrid/>
      <w:color w:val="23558C"/>
      <w:kern w:val="28"/>
      <w:sz w:val="22"/>
      <w:szCs w:val="20"/>
      <w:lang w:eastAsia="ja-JP"/>
    </w:rPr>
  </w:style>
  <w:style w:type="character" w:customStyle="1" w:styleId="133">
    <w:name w:val="EFAFPBodyText_SE Char"/>
    <w:basedOn w:val="14"/>
    <w:link w:val="131"/>
    <w:qFormat/>
    <w:uiPriority w:val="0"/>
    <w:rPr>
      <w:rFonts w:eastAsia="Times New Roman" w:cs="PMingLiU"/>
      <w:snapToGrid/>
      <w:sz w:val="20"/>
      <w:szCs w:val="20"/>
      <w:lang w:eastAsia="ja-JP"/>
    </w:rPr>
  </w:style>
  <w:style w:type="paragraph" w:customStyle="1" w:styleId="134">
    <w:name w:val="EFAHeader_SE"/>
    <w:link w:val="136"/>
    <w:qFormat/>
    <w:uiPriority w:val="0"/>
    <w:pPr>
      <w:spacing w:after="280" w:line="280" w:lineRule="exact"/>
    </w:pPr>
    <w:rPr>
      <w:rFonts w:ascii="Calibri" w:hAnsi="Calibri" w:eastAsia="MS Mincho" w:cs="Times New Roman"/>
      <w:b/>
      <w:bCs/>
      <w:color w:val="23558C"/>
      <w:kern w:val="28"/>
      <w:sz w:val="22"/>
      <w:szCs w:val="16"/>
      <w:lang w:val="en-US" w:eastAsia="ja-JP" w:bidi="ar-SA"/>
    </w:rPr>
  </w:style>
  <w:style w:type="paragraph" w:customStyle="1" w:styleId="135">
    <w:name w:val="EFABodyText_SE"/>
    <w:link w:val="138"/>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after="120"/>
    </w:pPr>
    <w:rPr>
      <w:rFonts w:ascii="Calibri" w:hAnsi="Calibri" w:eastAsia="Times New Roman" w:cs="PMingLiU"/>
      <w:lang w:val="en-US" w:eastAsia="ja-JP" w:bidi="ar-SA"/>
    </w:rPr>
  </w:style>
  <w:style w:type="character" w:customStyle="1" w:styleId="136">
    <w:name w:val="EFAHeader_SE Char"/>
    <w:basedOn w:val="14"/>
    <w:link w:val="134"/>
    <w:qFormat/>
    <w:uiPriority w:val="0"/>
    <w:rPr>
      <w:b/>
      <w:bCs/>
      <w:snapToGrid/>
      <w:color w:val="23558C"/>
      <w:kern w:val="28"/>
      <w:sz w:val="22"/>
      <w:lang w:eastAsia="ja-JP"/>
    </w:rPr>
  </w:style>
  <w:style w:type="paragraph" w:customStyle="1" w:styleId="137">
    <w:name w:val="EFABodyText_SE2"/>
    <w:link w:val="139"/>
    <w:qFormat/>
    <w:uiPriority w:val="0"/>
    <w:rPr>
      <w:rFonts w:ascii="Calibri" w:hAnsi="Calibri" w:eastAsia="Times New Roman" w:cs="PMingLiU"/>
      <w:lang w:val="en-US" w:eastAsia="ja-JP" w:bidi="ar-SA"/>
    </w:rPr>
  </w:style>
  <w:style w:type="character" w:customStyle="1" w:styleId="138">
    <w:name w:val="EFABodyText_SE Char"/>
    <w:basedOn w:val="14"/>
    <w:link w:val="135"/>
    <w:qFormat/>
    <w:uiPriority w:val="0"/>
    <w:rPr>
      <w:rFonts w:eastAsia="Times New Roman" w:cs="PMingLiU"/>
      <w:snapToGrid/>
      <w:sz w:val="20"/>
      <w:szCs w:val="20"/>
      <w:lang w:eastAsia="ja-JP"/>
    </w:rPr>
  </w:style>
  <w:style w:type="character" w:customStyle="1" w:styleId="139">
    <w:name w:val="EFABodyText_SE2 Char"/>
    <w:basedOn w:val="14"/>
    <w:link w:val="137"/>
    <w:qFormat/>
    <w:uiPriority w:val="0"/>
    <w:rPr>
      <w:rFonts w:eastAsia="Times New Roman" w:cs="PMingLiU"/>
      <w:snapToGrid/>
      <w:sz w:val="20"/>
      <w:szCs w:val="20"/>
      <w:lang w:eastAsia="ja-JP"/>
    </w:rPr>
  </w:style>
  <w:style w:type="character" w:customStyle="1" w:styleId="140">
    <w:name w:val="EFADisclaimerText Char"/>
    <w:basedOn w:val="14"/>
    <w:link w:val="25"/>
    <w:qFormat/>
    <w:locked/>
    <w:uiPriority w:val="99"/>
    <w:rPr>
      <w:lang w:eastAsia="ja-JP"/>
    </w:rPr>
  </w:style>
  <w:style w:type="paragraph" w:customStyle="1" w:styleId="141">
    <w:name w:val="EFAPageHeader(CN)"/>
    <w:qFormat/>
    <w:uiPriority w:val="0"/>
    <w:pPr>
      <w:tabs>
        <w:tab w:val="right" w:pos="10692"/>
      </w:tabs>
      <w:spacing w:before="40" w:after="40"/>
    </w:pPr>
    <w:rPr>
      <w:rFonts w:ascii="Calibri" w:hAnsi="Calibri" w:eastAsia="宋体" w:cs="Times New Roman"/>
      <w:snapToGrid w:val="0"/>
      <w:color w:val="005BAC"/>
      <w:sz w:val="24"/>
      <w:szCs w:val="16"/>
      <w:lang w:val="en-US" w:eastAsia="zh-CN" w:bidi="ar-SA"/>
    </w:rPr>
  </w:style>
  <w:style w:type="paragraph" w:customStyle="1" w:styleId="142">
    <w:name w:val="EFAFPFooter"/>
    <w:basedOn w:val="21"/>
    <w:qFormat/>
    <w:uiPriority w:val="0"/>
    <w:pPr>
      <w:tabs>
        <w:tab w:val="right" w:pos="10679"/>
      </w:tabs>
      <w:autoSpaceDE w:val="0"/>
      <w:autoSpaceDN w:val="0"/>
      <w:jc w:val="both"/>
    </w:pPr>
    <w:rPr>
      <w:rFonts w:eastAsia="宋体" w:cs="Arial"/>
      <w:b/>
    </w:rPr>
  </w:style>
  <w:style w:type="paragraph" w:customStyle="1" w:styleId="143">
    <w:name w:val="HTI正文图表头"/>
    <w:basedOn w:val="1"/>
    <w:qFormat/>
    <w:uiPriority w:val="0"/>
    <w:pPr>
      <w:keepNext/>
      <w:widowControl w:val="0"/>
      <w:overflowPunct w:val="0"/>
      <w:jc w:val="both"/>
    </w:pPr>
    <w:rPr>
      <w:rFonts w:eastAsia="楷体_GB2312" w:cs="Arial"/>
      <w:b/>
      <w:bCs/>
      <w:snapToGrid/>
      <w:color w:val="000000"/>
      <w:sz w:val="18"/>
      <w:szCs w:val="18"/>
      <w:lang w:eastAsia="zh-CN"/>
    </w:rPr>
  </w:style>
  <w:style w:type="paragraph" w:customStyle="1" w:styleId="144">
    <w:name w:val="HTI正文图"/>
    <w:basedOn w:val="1"/>
    <w:qFormat/>
    <w:uiPriority w:val="0"/>
    <w:pPr>
      <w:overflowPunct w:val="0"/>
      <w:spacing w:before="48" w:beforeLines="20" w:after="48" w:afterLines="20"/>
      <w:jc w:val="center"/>
    </w:pPr>
    <w:rPr>
      <w:rFonts w:ascii="Arial" w:hAnsi="Arial" w:eastAsia="楷体_GB2312" w:cs="Arial"/>
      <w:sz w:val="20"/>
      <w:szCs w:val="20"/>
      <w:lang w:eastAsia="zh-CN"/>
    </w:rPr>
  </w:style>
  <w:style w:type="paragraph" w:customStyle="1" w:styleId="145">
    <w:name w:val="HTI正文资料来源"/>
    <w:basedOn w:val="1"/>
    <w:qFormat/>
    <w:uiPriority w:val="0"/>
    <w:pPr>
      <w:tabs>
        <w:tab w:val="left" w:pos="3819"/>
      </w:tabs>
      <w:overflowPunct w:val="0"/>
      <w:spacing w:after="100" w:afterLines="100"/>
      <w:jc w:val="both"/>
    </w:pPr>
    <w:rPr>
      <w:rFonts w:eastAsia="楷体_GB2312" w:cs="Calibri"/>
      <w:bCs/>
      <w:color w:val="000000"/>
      <w:sz w:val="15"/>
      <w:szCs w:val="15"/>
      <w:lang w:eastAsia="zh-CN"/>
    </w:rPr>
  </w:style>
  <w:style w:type="table" w:customStyle="1" w:styleId="146">
    <w:name w:val="Common"/>
    <w:basedOn w:val="13"/>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character" w:customStyle="1" w:styleId="147">
    <w:name w:val="未处理的提及1"/>
    <w:basedOn w:val="14"/>
    <w:semiHidden/>
    <w:unhideWhenUsed/>
    <w:qFormat/>
    <w:uiPriority w:val="99"/>
    <w:rPr>
      <w:color w:val="605E5C"/>
      <w:shd w:val="clear" w:color="auto" w:fill="E1DFDD"/>
    </w:rPr>
  </w:style>
  <w:style w:type="paragraph" w:customStyle="1" w:styleId="148">
    <w:name w:val="TOC 标题1"/>
    <w:basedOn w:val="2"/>
    <w:next w:val="1"/>
    <w:unhideWhenUsed/>
    <w:qFormat/>
    <w:uiPriority w:val="39"/>
    <w:pPr>
      <w:spacing w:after="0" w:line="259" w:lineRule="auto"/>
      <w:outlineLvl w:val="9"/>
    </w:pPr>
    <w:rPr>
      <w:snapToGrid/>
      <w:sz w:val="32"/>
    </w:rPr>
  </w:style>
  <w:style w:type="paragraph" w:customStyle="1" w:styleId="149">
    <w:name w:val="样式 标题 2 + 段前: 1 行 段后: 1 行"/>
    <w:basedOn w:val="3"/>
    <w:qFormat/>
    <w:uiPriority w:val="0"/>
    <w:pPr>
      <w:spacing w:before="240" w:after="240"/>
    </w:pPr>
    <w:rPr>
      <w:rFonts w:ascii="宋体" w:hAnsi="宋体" w:eastAsia="宋体" w:cs="宋体"/>
      <w:snapToGrid/>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5" Type="http://schemas.openxmlformats.org/officeDocument/2006/relationships/fontTable" Target="fontTable.xml"/><Relationship Id="rId54" Type="http://schemas.openxmlformats.org/officeDocument/2006/relationships/customXml" Target="../customXml/item2.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34.png"/><Relationship Id="rId50" Type="http://schemas.openxmlformats.org/officeDocument/2006/relationships/image" Target="media/image33.png"/><Relationship Id="rId5" Type="http://schemas.openxmlformats.org/officeDocument/2006/relationships/header" Target="header3.xml"/><Relationship Id="rId49" Type="http://schemas.openxmlformats.org/officeDocument/2006/relationships/image" Target="media/image32.png"/><Relationship Id="rId48" Type="http://schemas.openxmlformats.org/officeDocument/2006/relationships/image" Target="media/image31.png"/><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header" Target="header2.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jpe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iTong-Amber%20Zhou\AppData\Roaming\EFA\The%20Scoop%20-%20HTI.dotx" TargetMode="External"/></Relationships>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27AD80-E7A4-48BC-99CA-4BA1C3C1B478}">
  <ds:schemaRefs/>
</ds:datastoreItem>
</file>

<file path=docProps/app.xml><?xml version="1.0" encoding="utf-8"?>
<Properties xmlns="http://schemas.openxmlformats.org/officeDocument/2006/extended-properties" xmlns:vt="http://schemas.openxmlformats.org/officeDocument/2006/docPropsVTypes">
  <Template>C:\Users\HaiTong-Amber Zhou\AppData\Roaming\EFA\The Scoop - HTI.dotx</Template>
  <Pages>30</Pages>
  <Words>20830</Words>
  <Characters>32013</Characters>
  <Lines>251</Lines>
  <Paragraphs>70</Paragraphs>
  <TotalTime>8</TotalTime>
  <ScaleCrop>false</ScaleCrop>
  <LinksUpToDate>false</LinksUpToDate>
  <CharactersWithSpaces>34702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2021-05-17T12:01:00Z</dcterms:created>
  <dc:creator>微信用户</dc:creator>
  <cp:lastModifiedBy>微信用户</cp:lastModifiedBy>
  <cp:lastPrinted>2020-02-08T07:07:00Z</cp:lastPrinted>
  <dcterms:modified xsi:type="dcterms:W3CDTF">2026-04-03T03:43:57Z</dcterms:modified>
  <dc:title>Corp note</dc:title>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Oct 2025</vt:lpwstr>
  </property>
  <property fmtid="{D5CDD505-2E9C-101B-9397-08002B2CF9AE}" pid="3" name="rank">
    <vt:lpwstr>下调至弱大于市</vt:lpwstr>
  </property>
  <property fmtid="{D5CDD505-2E9C-101B-9397-08002B2CF9AE}" pid="4" name="stockinfo">
    <vt:lpwstr>三生制药 (1530 HK)</vt:lpwstr>
  </property>
  <property fmtid="{D5CDD505-2E9C-101B-9397-08002B2CF9AE}" pid="5" name="reporttype">
    <vt:lpwstr>1</vt:lpwstr>
  </property>
  <property fmtid="{D5CDD505-2E9C-101B-9397-08002B2CF9AE}" pid="6" name="mktcode">
    <vt:lpwstr>HK</vt:lpwstr>
  </property>
  <property fmtid="{D5CDD505-2E9C-101B-9397-08002B2CF9AE}" pid="7" name="scode">
    <vt:lpwstr>1530</vt:lpwstr>
  </property>
  <property fmtid="{D5CDD505-2E9C-101B-9397-08002B2CF9AE}" pid="8" name="updateDate">
    <vt:lpwstr>2025-10-21</vt:lpwstr>
  </property>
  <property fmtid="{D5CDD505-2E9C-101B-9397-08002B2CF9AE}" pid="9" name="sname">
    <vt:lpwstr>1530 HK</vt:lpwstr>
  </property>
  <property fmtid="{D5CDD505-2E9C-101B-9397-08002B2CF9AE}" pid="10" name="analystids">
    <vt:lpwstr>3</vt:lpwstr>
  </property>
  <property fmtid="{D5CDD505-2E9C-101B-9397-08002B2CF9AE}" pid="11" name="stype">
    <vt:lpwstr>2</vt:lpwstr>
  </property>
  <property fmtid="{D5CDD505-2E9C-101B-9397-08002B2CF9AE}" pid="12" name="investrank">
    <vt:lpwstr>BUY</vt:lpwstr>
  </property>
  <property fmtid="{D5CDD505-2E9C-101B-9397-08002B2CF9AE}" pid="13" name="targetprice">
    <vt:lpwstr>12.00</vt:lpwstr>
  </property>
  <property fmtid="{D5CDD505-2E9C-101B-9397-08002B2CF9AE}" pid="14" name="versiontype">
    <vt:lpwstr>Company_CN</vt:lpwstr>
  </property>
  <property fmtid="{D5CDD505-2E9C-101B-9397-08002B2CF9AE}" pid="15" name="version">
    <vt:lpwstr>1.0</vt:lpwstr>
  </property>
  <property fmtid="{D5CDD505-2E9C-101B-9397-08002B2CF9AE}" pid="16" name="rankname">
    <vt:lpwstr>OUTPERFORM</vt:lpwstr>
  </property>
  <property fmtid="{D5CDD505-2E9C-101B-9397-08002B2CF9AE}" pid="17" name="ratingId">
    <vt:lpwstr>1</vt:lpwstr>
  </property>
  <property fmtid="{D5CDD505-2E9C-101B-9397-08002B2CF9AE}" pid="18" name="rank_Chinese">
    <vt:lpwstr>优于大市</vt:lpwstr>
  </property>
  <property fmtid="{D5CDD505-2E9C-101B-9397-08002B2CF9AE}" pid="19" name="rank_tc">
    <vt:lpwstr>優於大市</vt:lpwstr>
  </property>
  <property fmtid="{D5CDD505-2E9C-101B-9397-08002B2CF9AE}" pid="20" name="KSOProductBuildVer">
    <vt:lpwstr>2052-12.1.0.24034</vt:lpwstr>
  </property>
  <property fmtid="{D5CDD505-2E9C-101B-9397-08002B2CF9AE}" pid="21" name="analystSuffixs">
    <vt:lpwstr/>
  </property>
  <property fmtid="{D5CDD505-2E9C-101B-9397-08002B2CF9AE}" pid="22" name="custom_name">
    <vt:lpwstr>1530 HK-Nicolas Wang</vt:lpwstr>
  </property>
  <property fmtid="{D5CDD505-2E9C-101B-9397-08002B2CF9AE}" pid="23" name="analystEmails">
    <vt:lpwstr>amber.lh.zhou@htisec.com</vt:lpwstr>
  </property>
  <property fmtid="{D5CDD505-2E9C-101B-9397-08002B2CF9AE}" pid="24" name="analystFullNames">
    <vt:lpwstr>Amber Zhou</vt:lpwstr>
  </property>
  <property fmtid="{D5CDD505-2E9C-101B-9397-08002B2CF9AE}" pid="25" name="id">
    <vt:lpwstr>2</vt:lpwstr>
  </property>
  <property fmtid="{D5CDD505-2E9C-101B-9397-08002B2CF9AE}" pid="26" name="analystChineseNames">
    <vt:lpwstr/>
  </property>
  <property fmtid="{D5CDD505-2E9C-101B-9397-08002B2CF9AE}" pid="27" name="language">
    <vt:lpwstr>1</vt:lpwstr>
  </property>
  <property fmtid="{D5CDD505-2E9C-101B-9397-08002B2CF9AE}" pid="28" name="KSOTemplateDocerSaveRecord">
    <vt:lpwstr>eyJoZGlkIjoiN2YzNjBkOTgyNWQ1YTMxYzM3MzMwNWFiODNmOWIzYWMiLCJ1c2VySWQiOiIxMjgyNzI4NjcyIn0=</vt:lpwstr>
  </property>
  <property fmtid="{D5CDD505-2E9C-101B-9397-08002B2CF9AE}" pid="29" name="ICV">
    <vt:lpwstr>A149C6F414A0481DAC86A050ECADB56F_12</vt:lpwstr>
  </property>
</Properties>
</file>